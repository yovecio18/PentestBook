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CE4C4" w14:textId="77777777" w:rsidR="00460D63" w:rsidRDefault="00460D63">
      <w:pPr>
        <w:pStyle w:val="TOCHeading"/>
        <w:rPr>
          <w:b/>
          <w:bCs w:val="0"/>
          <w:color w:val="auto"/>
          <w:spacing w:val="-10"/>
          <w:kern w:val="28"/>
          <w:sz w:val="56"/>
          <w:szCs w:val="56"/>
          <w:lang w:val="en-GB"/>
          <w14:ligatures w14:val="standardContextual"/>
        </w:rPr>
      </w:pPr>
      <w:proofErr w:type="spellStart"/>
      <w:r w:rsidRPr="00460D63">
        <w:rPr>
          <w:b/>
          <w:bCs w:val="0"/>
          <w:color w:val="auto"/>
          <w:spacing w:val="-10"/>
          <w:kern w:val="28"/>
          <w:sz w:val="56"/>
          <w:szCs w:val="56"/>
          <w:lang w:val="en-GB"/>
          <w14:ligatures w14:val="standardContextual"/>
        </w:rPr>
        <w:t>Pentesting</w:t>
      </w:r>
      <w:proofErr w:type="spellEnd"/>
      <w:r w:rsidRPr="00460D63">
        <w:rPr>
          <w:b/>
          <w:bCs w:val="0"/>
          <w:color w:val="auto"/>
          <w:spacing w:val="-10"/>
          <w:kern w:val="28"/>
          <w:sz w:val="56"/>
          <w:szCs w:val="56"/>
          <w:lang w:val="en-GB"/>
          <w14:ligatures w14:val="standardContextual"/>
        </w:rPr>
        <w:t xml:space="preserve"> Report</w:t>
      </w:r>
    </w:p>
    <w:sdt>
      <w:sdtPr>
        <w:rPr>
          <w:rFonts w:ascii="Times New Roman" w:eastAsiaTheme="minorHAnsi" w:hAnsi="Times New Roman" w:cs="Times New Roman (Body CS)"/>
          <w:bCs w:val="0"/>
          <w:kern w:val="2"/>
          <w:sz w:val="24"/>
          <w:szCs w:val="24"/>
          <w14:ligatures w14:val="standardContextual"/>
        </w:rPr>
        <w:id w:val="-1372058012"/>
        <w:docPartObj>
          <w:docPartGallery w:val="Table of Contents"/>
          <w:docPartUnique/>
        </w:docPartObj>
      </w:sdtPr>
      <w:sdtEndPr>
        <w:rPr>
          <w:b/>
          <w:noProof/>
        </w:rPr>
      </w:sdtEndPr>
      <w:sdtContent>
        <w:p w14:paraId="6D610625" w14:textId="77777777" w:rsidR="00914E1B" w:rsidRDefault="00914E1B">
          <w:pPr>
            <w:pStyle w:val="TOCHeading"/>
          </w:pPr>
          <w:r>
            <w:t>Table of Contents</w:t>
          </w:r>
        </w:p>
        <w:p w14:paraId="63F3A0D0" w14:textId="40CBF71A" w:rsidR="008843B9" w:rsidRDefault="00914E1B">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r>
            <w:rPr>
              <w:bCs w:val="0"/>
            </w:rPr>
            <w:fldChar w:fldCharType="begin"/>
          </w:r>
          <w:r>
            <w:instrText xml:space="preserve"> TOC \o "1-3" \h \z \u </w:instrText>
          </w:r>
          <w:r>
            <w:rPr>
              <w:bCs w:val="0"/>
            </w:rPr>
            <w:fldChar w:fldCharType="separate"/>
          </w:r>
          <w:hyperlink w:anchor="_Toc167869430" w:history="1">
            <w:r w:rsidR="008843B9" w:rsidRPr="007B0330">
              <w:rPr>
                <w:rStyle w:val="Hyperlink"/>
                <w:noProof/>
                <w:lang w:val="en-GB"/>
              </w:rPr>
              <w:t>1</w:t>
            </w:r>
            <w:r w:rsidR="008843B9">
              <w:rPr>
                <w:rFonts w:asciiTheme="minorHAnsi" w:eastAsiaTheme="minorEastAsia" w:hAnsiTheme="minorHAnsi" w:cstheme="minorBidi"/>
                <w:bCs w:val="0"/>
                <w:i w:val="0"/>
                <w:iCs w:val="0"/>
                <w:noProof/>
                <w:color w:val="auto"/>
                <w:lang w:val="en-SE" w:eastAsia="en-SE"/>
              </w:rPr>
              <w:tab/>
            </w:r>
            <w:r w:rsidR="008843B9" w:rsidRPr="007B0330">
              <w:rPr>
                <w:rStyle w:val="Hyperlink"/>
                <w:noProof/>
                <w:lang w:val="en-GB"/>
              </w:rPr>
              <w:t>Executive summary</w:t>
            </w:r>
            <w:r w:rsidR="008843B9">
              <w:rPr>
                <w:noProof/>
                <w:webHidden/>
              </w:rPr>
              <w:tab/>
            </w:r>
            <w:r w:rsidR="008843B9">
              <w:rPr>
                <w:noProof/>
                <w:webHidden/>
              </w:rPr>
              <w:fldChar w:fldCharType="begin"/>
            </w:r>
            <w:r w:rsidR="008843B9">
              <w:rPr>
                <w:noProof/>
                <w:webHidden/>
              </w:rPr>
              <w:instrText xml:space="preserve"> PAGEREF _Toc167869430 \h </w:instrText>
            </w:r>
            <w:r w:rsidR="008843B9">
              <w:rPr>
                <w:noProof/>
                <w:webHidden/>
              </w:rPr>
            </w:r>
            <w:r w:rsidR="008843B9">
              <w:rPr>
                <w:noProof/>
                <w:webHidden/>
              </w:rPr>
              <w:fldChar w:fldCharType="separate"/>
            </w:r>
            <w:r w:rsidR="004E6E5E">
              <w:rPr>
                <w:noProof/>
                <w:webHidden/>
              </w:rPr>
              <w:t>2</w:t>
            </w:r>
            <w:r w:rsidR="008843B9">
              <w:rPr>
                <w:noProof/>
                <w:webHidden/>
              </w:rPr>
              <w:fldChar w:fldCharType="end"/>
            </w:r>
          </w:hyperlink>
        </w:p>
        <w:p w14:paraId="146D495F" w14:textId="5930C84C" w:rsidR="008843B9" w:rsidRDefault="008843B9">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69431" w:history="1">
            <w:r w:rsidRPr="007B0330">
              <w:rPr>
                <w:rStyle w:val="Hyperlink"/>
                <w:noProof/>
                <w:lang w:val="en-GB"/>
              </w:rPr>
              <w:t>2</w:t>
            </w:r>
            <w:r>
              <w:rPr>
                <w:rFonts w:asciiTheme="minorHAnsi" w:eastAsiaTheme="minorEastAsia" w:hAnsiTheme="minorHAnsi" w:cstheme="minorBidi"/>
                <w:bCs w:val="0"/>
                <w:i w:val="0"/>
                <w:iCs w:val="0"/>
                <w:noProof/>
                <w:color w:val="auto"/>
                <w:lang w:val="en-SE" w:eastAsia="en-SE"/>
              </w:rPr>
              <w:tab/>
            </w:r>
            <w:r w:rsidRPr="007B0330">
              <w:rPr>
                <w:rStyle w:val="Hyperlink"/>
                <w:noProof/>
                <w:lang w:val="en-GB"/>
              </w:rPr>
              <w:t>Customer contacts</w:t>
            </w:r>
            <w:r>
              <w:rPr>
                <w:noProof/>
                <w:webHidden/>
              </w:rPr>
              <w:tab/>
            </w:r>
            <w:r>
              <w:rPr>
                <w:noProof/>
                <w:webHidden/>
              </w:rPr>
              <w:fldChar w:fldCharType="begin"/>
            </w:r>
            <w:r>
              <w:rPr>
                <w:noProof/>
                <w:webHidden/>
              </w:rPr>
              <w:instrText xml:space="preserve"> PAGEREF _Toc167869431 \h </w:instrText>
            </w:r>
            <w:r>
              <w:rPr>
                <w:noProof/>
                <w:webHidden/>
              </w:rPr>
            </w:r>
            <w:r>
              <w:rPr>
                <w:noProof/>
                <w:webHidden/>
              </w:rPr>
              <w:fldChar w:fldCharType="separate"/>
            </w:r>
            <w:r w:rsidR="004E6E5E">
              <w:rPr>
                <w:noProof/>
                <w:webHidden/>
              </w:rPr>
              <w:t>2</w:t>
            </w:r>
            <w:r>
              <w:rPr>
                <w:noProof/>
                <w:webHidden/>
              </w:rPr>
              <w:fldChar w:fldCharType="end"/>
            </w:r>
          </w:hyperlink>
        </w:p>
        <w:p w14:paraId="3FA48B04" w14:textId="4FD2543B" w:rsidR="008843B9" w:rsidRDefault="008843B9">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69432" w:history="1">
            <w:r w:rsidRPr="007B0330">
              <w:rPr>
                <w:rStyle w:val="Hyperlink"/>
                <w:noProof/>
                <w:lang w:val="en-GB"/>
              </w:rPr>
              <w:t>3</w:t>
            </w:r>
            <w:r>
              <w:rPr>
                <w:rFonts w:asciiTheme="minorHAnsi" w:eastAsiaTheme="minorEastAsia" w:hAnsiTheme="minorHAnsi" w:cstheme="minorBidi"/>
                <w:bCs w:val="0"/>
                <w:i w:val="0"/>
                <w:iCs w:val="0"/>
                <w:noProof/>
                <w:color w:val="auto"/>
                <w:lang w:val="en-SE" w:eastAsia="en-SE"/>
              </w:rPr>
              <w:tab/>
            </w:r>
            <w:r w:rsidRPr="007B0330">
              <w:rPr>
                <w:rStyle w:val="Hyperlink"/>
                <w:noProof/>
                <w:lang w:val="en-GB"/>
              </w:rPr>
              <w:t>IPS contacts</w:t>
            </w:r>
            <w:r>
              <w:rPr>
                <w:noProof/>
                <w:webHidden/>
              </w:rPr>
              <w:tab/>
            </w:r>
            <w:r>
              <w:rPr>
                <w:noProof/>
                <w:webHidden/>
              </w:rPr>
              <w:fldChar w:fldCharType="begin"/>
            </w:r>
            <w:r>
              <w:rPr>
                <w:noProof/>
                <w:webHidden/>
              </w:rPr>
              <w:instrText xml:space="preserve"> PAGEREF _Toc167869432 \h </w:instrText>
            </w:r>
            <w:r>
              <w:rPr>
                <w:noProof/>
                <w:webHidden/>
              </w:rPr>
            </w:r>
            <w:r>
              <w:rPr>
                <w:noProof/>
                <w:webHidden/>
              </w:rPr>
              <w:fldChar w:fldCharType="separate"/>
            </w:r>
            <w:r w:rsidR="004E6E5E">
              <w:rPr>
                <w:noProof/>
                <w:webHidden/>
              </w:rPr>
              <w:t>2</w:t>
            </w:r>
            <w:r>
              <w:rPr>
                <w:noProof/>
                <w:webHidden/>
              </w:rPr>
              <w:fldChar w:fldCharType="end"/>
            </w:r>
          </w:hyperlink>
        </w:p>
        <w:p w14:paraId="2675F990" w14:textId="4D494EDD" w:rsidR="008843B9" w:rsidRDefault="008843B9">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69433" w:history="1">
            <w:r w:rsidRPr="007B0330">
              <w:rPr>
                <w:rStyle w:val="Hyperlink"/>
                <w:noProof/>
                <w:lang w:val="en-GB"/>
              </w:rPr>
              <w:t>4</w:t>
            </w:r>
            <w:r>
              <w:rPr>
                <w:rFonts w:asciiTheme="minorHAnsi" w:eastAsiaTheme="minorEastAsia" w:hAnsiTheme="minorHAnsi" w:cstheme="minorBidi"/>
                <w:bCs w:val="0"/>
                <w:i w:val="0"/>
                <w:iCs w:val="0"/>
                <w:noProof/>
                <w:color w:val="auto"/>
                <w:lang w:val="en-SE" w:eastAsia="en-SE"/>
              </w:rPr>
              <w:tab/>
            </w:r>
            <w:r w:rsidRPr="007B0330">
              <w:rPr>
                <w:rStyle w:val="Hyperlink"/>
                <w:noProof/>
                <w:lang w:val="en-GB"/>
              </w:rPr>
              <w:t>Method</w:t>
            </w:r>
            <w:r>
              <w:rPr>
                <w:noProof/>
                <w:webHidden/>
              </w:rPr>
              <w:tab/>
            </w:r>
            <w:r>
              <w:rPr>
                <w:noProof/>
                <w:webHidden/>
              </w:rPr>
              <w:fldChar w:fldCharType="begin"/>
            </w:r>
            <w:r>
              <w:rPr>
                <w:noProof/>
                <w:webHidden/>
              </w:rPr>
              <w:instrText xml:space="preserve"> PAGEREF _Toc167869433 \h </w:instrText>
            </w:r>
            <w:r>
              <w:rPr>
                <w:noProof/>
                <w:webHidden/>
              </w:rPr>
            </w:r>
            <w:r>
              <w:rPr>
                <w:noProof/>
                <w:webHidden/>
              </w:rPr>
              <w:fldChar w:fldCharType="separate"/>
            </w:r>
            <w:r w:rsidR="004E6E5E">
              <w:rPr>
                <w:noProof/>
                <w:webHidden/>
              </w:rPr>
              <w:t>3</w:t>
            </w:r>
            <w:r>
              <w:rPr>
                <w:noProof/>
                <w:webHidden/>
              </w:rPr>
              <w:fldChar w:fldCharType="end"/>
            </w:r>
          </w:hyperlink>
        </w:p>
        <w:p w14:paraId="16F3CC60" w14:textId="4EE97A14" w:rsidR="008843B9" w:rsidRDefault="008843B9">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69434" w:history="1">
            <w:r w:rsidRPr="007B0330">
              <w:rPr>
                <w:rStyle w:val="Hyperlink"/>
                <w:noProof/>
                <w:lang w:val="en-GB"/>
              </w:rPr>
              <w:t>5</w:t>
            </w:r>
            <w:r>
              <w:rPr>
                <w:rFonts w:asciiTheme="minorHAnsi" w:eastAsiaTheme="minorEastAsia" w:hAnsiTheme="minorHAnsi" w:cstheme="minorBidi"/>
                <w:bCs w:val="0"/>
                <w:i w:val="0"/>
                <w:iCs w:val="0"/>
                <w:noProof/>
                <w:color w:val="auto"/>
                <w:lang w:val="en-SE" w:eastAsia="en-SE"/>
              </w:rPr>
              <w:tab/>
            </w:r>
            <w:r w:rsidRPr="007B0330">
              <w:rPr>
                <w:rStyle w:val="Hyperlink"/>
                <w:noProof/>
                <w:lang w:val="en-GB"/>
              </w:rPr>
              <w:t>Scope</w:t>
            </w:r>
            <w:r>
              <w:rPr>
                <w:noProof/>
                <w:webHidden/>
              </w:rPr>
              <w:tab/>
            </w:r>
            <w:r>
              <w:rPr>
                <w:noProof/>
                <w:webHidden/>
              </w:rPr>
              <w:fldChar w:fldCharType="begin"/>
            </w:r>
            <w:r>
              <w:rPr>
                <w:noProof/>
                <w:webHidden/>
              </w:rPr>
              <w:instrText xml:space="preserve"> PAGEREF _Toc167869434 \h </w:instrText>
            </w:r>
            <w:r>
              <w:rPr>
                <w:noProof/>
                <w:webHidden/>
              </w:rPr>
            </w:r>
            <w:r>
              <w:rPr>
                <w:noProof/>
                <w:webHidden/>
              </w:rPr>
              <w:fldChar w:fldCharType="separate"/>
            </w:r>
            <w:r w:rsidR="004E6E5E">
              <w:rPr>
                <w:noProof/>
                <w:webHidden/>
              </w:rPr>
              <w:t>3</w:t>
            </w:r>
            <w:r>
              <w:rPr>
                <w:noProof/>
                <w:webHidden/>
              </w:rPr>
              <w:fldChar w:fldCharType="end"/>
            </w:r>
          </w:hyperlink>
        </w:p>
        <w:p w14:paraId="21F44828" w14:textId="24A7D9C4" w:rsidR="008843B9" w:rsidRDefault="008843B9">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69435" w:history="1">
            <w:r w:rsidRPr="007B0330">
              <w:rPr>
                <w:rStyle w:val="Hyperlink"/>
                <w:noProof/>
                <w:lang w:val="en-GB"/>
              </w:rPr>
              <w:t>6</w:t>
            </w:r>
            <w:r>
              <w:rPr>
                <w:rFonts w:asciiTheme="minorHAnsi" w:eastAsiaTheme="minorEastAsia" w:hAnsiTheme="minorHAnsi" w:cstheme="minorBidi"/>
                <w:bCs w:val="0"/>
                <w:i w:val="0"/>
                <w:iCs w:val="0"/>
                <w:noProof/>
                <w:color w:val="auto"/>
                <w:lang w:val="en-SE" w:eastAsia="en-SE"/>
              </w:rPr>
              <w:tab/>
            </w:r>
            <w:r w:rsidRPr="007B0330">
              <w:rPr>
                <w:rStyle w:val="Hyperlink"/>
                <w:noProof/>
                <w:lang w:val="en-GB"/>
              </w:rPr>
              <w:t>Assessment</w:t>
            </w:r>
            <w:r>
              <w:rPr>
                <w:noProof/>
                <w:webHidden/>
              </w:rPr>
              <w:tab/>
            </w:r>
            <w:r>
              <w:rPr>
                <w:noProof/>
                <w:webHidden/>
              </w:rPr>
              <w:fldChar w:fldCharType="begin"/>
            </w:r>
            <w:r>
              <w:rPr>
                <w:noProof/>
                <w:webHidden/>
              </w:rPr>
              <w:instrText xml:space="preserve"> PAGEREF _Toc167869435 \h </w:instrText>
            </w:r>
            <w:r>
              <w:rPr>
                <w:noProof/>
                <w:webHidden/>
              </w:rPr>
            </w:r>
            <w:r>
              <w:rPr>
                <w:noProof/>
                <w:webHidden/>
              </w:rPr>
              <w:fldChar w:fldCharType="separate"/>
            </w:r>
            <w:r w:rsidR="004E6E5E">
              <w:rPr>
                <w:noProof/>
                <w:webHidden/>
              </w:rPr>
              <w:t>4</w:t>
            </w:r>
            <w:r>
              <w:rPr>
                <w:noProof/>
                <w:webHidden/>
              </w:rPr>
              <w:fldChar w:fldCharType="end"/>
            </w:r>
          </w:hyperlink>
        </w:p>
        <w:p w14:paraId="3380F2BC" w14:textId="56529F41" w:rsidR="008843B9" w:rsidRDefault="008843B9">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69436" w:history="1">
            <w:r w:rsidRPr="007B0330">
              <w:rPr>
                <w:rStyle w:val="Hyperlink"/>
                <w:noProof/>
                <w:lang w:val="en-GB"/>
              </w:rPr>
              <w:t>6.1</w:t>
            </w:r>
            <w:r>
              <w:rPr>
                <w:rFonts w:asciiTheme="minorHAnsi" w:eastAsiaTheme="minorEastAsia" w:hAnsiTheme="minorHAnsi" w:cstheme="minorBidi"/>
                <w:bCs w:val="0"/>
                <w:noProof/>
                <w:color w:val="auto"/>
                <w:sz w:val="24"/>
                <w:szCs w:val="24"/>
                <w:lang w:val="en-SE" w:eastAsia="en-SE"/>
              </w:rPr>
              <w:tab/>
            </w:r>
            <w:r w:rsidRPr="007B0330">
              <w:rPr>
                <w:rStyle w:val="Hyperlink"/>
                <w:noProof/>
                <w:lang w:val="en-GB"/>
              </w:rPr>
              <w:t>Summary of findings</w:t>
            </w:r>
            <w:r>
              <w:rPr>
                <w:noProof/>
                <w:webHidden/>
              </w:rPr>
              <w:tab/>
            </w:r>
            <w:r>
              <w:rPr>
                <w:noProof/>
                <w:webHidden/>
              </w:rPr>
              <w:fldChar w:fldCharType="begin"/>
            </w:r>
            <w:r>
              <w:rPr>
                <w:noProof/>
                <w:webHidden/>
              </w:rPr>
              <w:instrText xml:space="preserve"> PAGEREF _Toc167869436 \h </w:instrText>
            </w:r>
            <w:r>
              <w:rPr>
                <w:noProof/>
                <w:webHidden/>
              </w:rPr>
            </w:r>
            <w:r>
              <w:rPr>
                <w:noProof/>
                <w:webHidden/>
              </w:rPr>
              <w:fldChar w:fldCharType="separate"/>
            </w:r>
            <w:r w:rsidR="004E6E5E">
              <w:rPr>
                <w:noProof/>
                <w:webHidden/>
              </w:rPr>
              <w:t>4</w:t>
            </w:r>
            <w:r>
              <w:rPr>
                <w:noProof/>
                <w:webHidden/>
              </w:rPr>
              <w:fldChar w:fldCharType="end"/>
            </w:r>
          </w:hyperlink>
        </w:p>
        <w:p w14:paraId="74ECE5B8" w14:textId="376E7E3D" w:rsidR="008843B9" w:rsidRDefault="008843B9">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69437" w:history="1">
            <w:r w:rsidRPr="007B0330">
              <w:rPr>
                <w:rStyle w:val="Hyperlink"/>
                <w:noProof/>
                <w:lang w:val="en-GB"/>
              </w:rPr>
              <w:t>6.2</w:t>
            </w:r>
            <w:r>
              <w:rPr>
                <w:rFonts w:asciiTheme="minorHAnsi" w:eastAsiaTheme="minorEastAsia" w:hAnsiTheme="minorHAnsi" w:cstheme="minorBidi"/>
                <w:bCs w:val="0"/>
                <w:noProof/>
                <w:color w:val="auto"/>
                <w:sz w:val="24"/>
                <w:szCs w:val="24"/>
                <w:lang w:val="en-SE" w:eastAsia="en-SE"/>
              </w:rPr>
              <w:tab/>
            </w:r>
            <w:r w:rsidRPr="007B0330">
              <w:rPr>
                <w:rStyle w:val="Hyperlink"/>
                <w:noProof/>
                <w:lang w:val="en-GB"/>
              </w:rPr>
              <w:t>Identified Devices</w:t>
            </w:r>
            <w:r>
              <w:rPr>
                <w:noProof/>
                <w:webHidden/>
              </w:rPr>
              <w:tab/>
            </w:r>
            <w:r>
              <w:rPr>
                <w:noProof/>
                <w:webHidden/>
              </w:rPr>
              <w:fldChar w:fldCharType="begin"/>
            </w:r>
            <w:r>
              <w:rPr>
                <w:noProof/>
                <w:webHidden/>
              </w:rPr>
              <w:instrText xml:space="preserve"> PAGEREF _Toc167869437 \h </w:instrText>
            </w:r>
            <w:r>
              <w:rPr>
                <w:noProof/>
                <w:webHidden/>
              </w:rPr>
            </w:r>
            <w:r>
              <w:rPr>
                <w:noProof/>
                <w:webHidden/>
              </w:rPr>
              <w:fldChar w:fldCharType="separate"/>
            </w:r>
            <w:r w:rsidR="004E6E5E">
              <w:rPr>
                <w:noProof/>
                <w:webHidden/>
              </w:rPr>
              <w:t>4</w:t>
            </w:r>
            <w:r>
              <w:rPr>
                <w:noProof/>
                <w:webHidden/>
              </w:rPr>
              <w:fldChar w:fldCharType="end"/>
            </w:r>
          </w:hyperlink>
        </w:p>
        <w:p w14:paraId="3F35B25D" w14:textId="51317DE9" w:rsidR="008843B9" w:rsidRDefault="008843B9">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69438" w:history="1">
            <w:r w:rsidRPr="007B0330">
              <w:rPr>
                <w:rStyle w:val="Hyperlink"/>
                <w:noProof/>
                <w:lang w:val="en-GB"/>
              </w:rPr>
              <w:t>6.3</w:t>
            </w:r>
            <w:r>
              <w:rPr>
                <w:rFonts w:asciiTheme="minorHAnsi" w:eastAsiaTheme="minorEastAsia" w:hAnsiTheme="minorHAnsi" w:cstheme="minorBidi"/>
                <w:bCs w:val="0"/>
                <w:noProof/>
                <w:color w:val="auto"/>
                <w:sz w:val="24"/>
                <w:szCs w:val="24"/>
                <w:lang w:val="en-SE" w:eastAsia="en-SE"/>
              </w:rPr>
              <w:tab/>
            </w:r>
            <w:r w:rsidRPr="007B0330">
              <w:rPr>
                <w:rStyle w:val="Hyperlink"/>
                <w:noProof/>
                <w:lang w:val="en-GB"/>
              </w:rPr>
              <w:t>Overview</w:t>
            </w:r>
            <w:r>
              <w:rPr>
                <w:noProof/>
                <w:webHidden/>
              </w:rPr>
              <w:tab/>
            </w:r>
            <w:r>
              <w:rPr>
                <w:noProof/>
                <w:webHidden/>
              </w:rPr>
              <w:fldChar w:fldCharType="begin"/>
            </w:r>
            <w:r>
              <w:rPr>
                <w:noProof/>
                <w:webHidden/>
              </w:rPr>
              <w:instrText xml:space="preserve"> PAGEREF _Toc167869438 \h </w:instrText>
            </w:r>
            <w:r>
              <w:rPr>
                <w:noProof/>
                <w:webHidden/>
              </w:rPr>
            </w:r>
            <w:r>
              <w:rPr>
                <w:noProof/>
                <w:webHidden/>
              </w:rPr>
              <w:fldChar w:fldCharType="separate"/>
            </w:r>
            <w:r w:rsidR="004E6E5E">
              <w:rPr>
                <w:noProof/>
                <w:webHidden/>
              </w:rPr>
              <w:t>4</w:t>
            </w:r>
            <w:r>
              <w:rPr>
                <w:noProof/>
                <w:webHidden/>
              </w:rPr>
              <w:fldChar w:fldCharType="end"/>
            </w:r>
          </w:hyperlink>
        </w:p>
        <w:p w14:paraId="0A0870A1" w14:textId="21D4DBC5" w:rsidR="008843B9" w:rsidRDefault="008843B9">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69439" w:history="1">
            <w:r w:rsidRPr="007B0330">
              <w:rPr>
                <w:rStyle w:val="Hyperlink"/>
                <w:noProof/>
                <w:lang w:val="en-GB"/>
              </w:rPr>
              <w:t>7</w:t>
            </w:r>
            <w:r>
              <w:rPr>
                <w:rFonts w:asciiTheme="minorHAnsi" w:eastAsiaTheme="minorEastAsia" w:hAnsiTheme="minorHAnsi" w:cstheme="minorBidi"/>
                <w:bCs w:val="0"/>
                <w:i w:val="0"/>
                <w:iCs w:val="0"/>
                <w:noProof/>
                <w:color w:val="auto"/>
                <w:lang w:val="en-SE" w:eastAsia="en-SE"/>
              </w:rPr>
              <w:tab/>
            </w:r>
            <w:r w:rsidRPr="007B0330">
              <w:rPr>
                <w:rStyle w:val="Hyperlink"/>
                <w:noProof/>
                <w:lang w:val="en-GB"/>
              </w:rPr>
              <w:t>Technical findings details</w:t>
            </w:r>
            <w:r>
              <w:rPr>
                <w:noProof/>
                <w:webHidden/>
              </w:rPr>
              <w:tab/>
            </w:r>
            <w:r>
              <w:rPr>
                <w:noProof/>
                <w:webHidden/>
              </w:rPr>
              <w:fldChar w:fldCharType="begin"/>
            </w:r>
            <w:r>
              <w:rPr>
                <w:noProof/>
                <w:webHidden/>
              </w:rPr>
              <w:instrText xml:space="preserve"> PAGEREF _Toc167869439 \h </w:instrText>
            </w:r>
            <w:r>
              <w:rPr>
                <w:noProof/>
                <w:webHidden/>
              </w:rPr>
            </w:r>
            <w:r>
              <w:rPr>
                <w:noProof/>
                <w:webHidden/>
              </w:rPr>
              <w:fldChar w:fldCharType="separate"/>
            </w:r>
            <w:r w:rsidR="004E6E5E">
              <w:rPr>
                <w:noProof/>
                <w:webHidden/>
              </w:rPr>
              <w:t>6</w:t>
            </w:r>
            <w:r>
              <w:rPr>
                <w:noProof/>
                <w:webHidden/>
              </w:rPr>
              <w:fldChar w:fldCharType="end"/>
            </w:r>
          </w:hyperlink>
        </w:p>
        <w:p w14:paraId="00D597F9" w14:textId="59621764" w:rsidR="008843B9" w:rsidRDefault="008843B9">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69440" w:history="1">
            <w:r w:rsidRPr="007B0330">
              <w:rPr>
                <w:rStyle w:val="Hyperlink"/>
                <w:noProof/>
                <w:lang w:val="en-GB"/>
              </w:rPr>
              <w:t>7.1</w:t>
            </w:r>
            <w:r>
              <w:rPr>
                <w:rFonts w:asciiTheme="minorHAnsi" w:eastAsiaTheme="minorEastAsia" w:hAnsiTheme="minorHAnsi" w:cstheme="minorBidi"/>
                <w:bCs w:val="0"/>
                <w:noProof/>
                <w:color w:val="auto"/>
                <w:sz w:val="24"/>
                <w:szCs w:val="24"/>
                <w:lang w:val="en-SE" w:eastAsia="en-SE"/>
              </w:rPr>
              <w:tab/>
            </w:r>
            <w:r w:rsidRPr="007B0330">
              <w:rPr>
                <w:rStyle w:val="Hyperlink"/>
                <w:iCs/>
                <w:noProof/>
              </w:rPr>
              <w:t>Improper Neutralization of Special Elements Used in a Template Engine</w:t>
            </w:r>
            <w:r>
              <w:rPr>
                <w:noProof/>
                <w:webHidden/>
              </w:rPr>
              <w:tab/>
            </w:r>
            <w:r>
              <w:rPr>
                <w:noProof/>
                <w:webHidden/>
              </w:rPr>
              <w:fldChar w:fldCharType="begin"/>
            </w:r>
            <w:r>
              <w:rPr>
                <w:noProof/>
                <w:webHidden/>
              </w:rPr>
              <w:instrText xml:space="preserve"> PAGEREF _Toc167869440 \h </w:instrText>
            </w:r>
            <w:r>
              <w:rPr>
                <w:noProof/>
                <w:webHidden/>
              </w:rPr>
            </w:r>
            <w:r>
              <w:rPr>
                <w:noProof/>
                <w:webHidden/>
              </w:rPr>
              <w:fldChar w:fldCharType="separate"/>
            </w:r>
            <w:r w:rsidR="004E6E5E">
              <w:rPr>
                <w:noProof/>
                <w:webHidden/>
              </w:rPr>
              <w:t>6</w:t>
            </w:r>
            <w:r>
              <w:rPr>
                <w:noProof/>
                <w:webHidden/>
              </w:rPr>
              <w:fldChar w:fldCharType="end"/>
            </w:r>
          </w:hyperlink>
        </w:p>
        <w:p w14:paraId="1D33E9E0" w14:textId="589F8888" w:rsidR="008843B9" w:rsidRDefault="008843B9">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69441" w:history="1">
            <w:r w:rsidRPr="007B0330">
              <w:rPr>
                <w:rStyle w:val="Hyperlink"/>
                <w:noProof/>
                <w:lang w:val="en-GB"/>
              </w:rPr>
              <w:t>7.2</w:t>
            </w:r>
            <w:r>
              <w:rPr>
                <w:rFonts w:asciiTheme="minorHAnsi" w:eastAsiaTheme="minorEastAsia" w:hAnsiTheme="minorHAnsi" w:cstheme="minorBidi"/>
                <w:bCs w:val="0"/>
                <w:noProof/>
                <w:color w:val="auto"/>
                <w:sz w:val="24"/>
                <w:szCs w:val="24"/>
                <w:lang w:val="en-SE" w:eastAsia="en-SE"/>
              </w:rPr>
              <w:tab/>
            </w:r>
            <w:r w:rsidRPr="007B0330">
              <w:rPr>
                <w:rStyle w:val="Hyperlink"/>
                <w:iCs/>
                <w:noProof/>
              </w:rPr>
              <w:t>Permissive Cross-domain Policy with Untrusted Domains</w:t>
            </w:r>
            <w:r>
              <w:rPr>
                <w:noProof/>
                <w:webHidden/>
              </w:rPr>
              <w:tab/>
            </w:r>
            <w:r>
              <w:rPr>
                <w:noProof/>
                <w:webHidden/>
              </w:rPr>
              <w:fldChar w:fldCharType="begin"/>
            </w:r>
            <w:r>
              <w:rPr>
                <w:noProof/>
                <w:webHidden/>
              </w:rPr>
              <w:instrText xml:space="preserve"> PAGEREF _Toc167869441 \h </w:instrText>
            </w:r>
            <w:r>
              <w:rPr>
                <w:noProof/>
                <w:webHidden/>
              </w:rPr>
            </w:r>
            <w:r>
              <w:rPr>
                <w:noProof/>
                <w:webHidden/>
              </w:rPr>
              <w:fldChar w:fldCharType="separate"/>
            </w:r>
            <w:r w:rsidR="004E6E5E">
              <w:rPr>
                <w:noProof/>
                <w:webHidden/>
              </w:rPr>
              <w:t>8</w:t>
            </w:r>
            <w:r>
              <w:rPr>
                <w:noProof/>
                <w:webHidden/>
              </w:rPr>
              <w:fldChar w:fldCharType="end"/>
            </w:r>
          </w:hyperlink>
        </w:p>
        <w:p w14:paraId="6B9FF59D" w14:textId="3CB3959B" w:rsidR="008843B9" w:rsidRDefault="008843B9">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69442" w:history="1">
            <w:r w:rsidRPr="007B0330">
              <w:rPr>
                <w:rStyle w:val="Hyperlink"/>
                <w:noProof/>
                <w:lang w:val="en-GB"/>
              </w:rPr>
              <w:t>7.3</w:t>
            </w:r>
            <w:r>
              <w:rPr>
                <w:rFonts w:asciiTheme="minorHAnsi" w:eastAsiaTheme="minorEastAsia" w:hAnsiTheme="minorHAnsi" w:cstheme="minorBidi"/>
                <w:bCs w:val="0"/>
                <w:noProof/>
                <w:color w:val="auto"/>
                <w:sz w:val="24"/>
                <w:szCs w:val="24"/>
                <w:lang w:val="en-SE" w:eastAsia="en-SE"/>
              </w:rPr>
              <w:tab/>
            </w:r>
            <w:r w:rsidRPr="007B0330">
              <w:rPr>
                <w:rStyle w:val="Hyperlink"/>
                <w:iCs/>
                <w:noProof/>
              </w:rPr>
              <w:t>Improper Neutralization of Input During Web Page Generation ('Cross-site Scripting')</w:t>
            </w:r>
            <w:r>
              <w:rPr>
                <w:noProof/>
                <w:webHidden/>
              </w:rPr>
              <w:tab/>
            </w:r>
            <w:r>
              <w:rPr>
                <w:noProof/>
                <w:webHidden/>
              </w:rPr>
              <w:fldChar w:fldCharType="begin"/>
            </w:r>
            <w:r>
              <w:rPr>
                <w:noProof/>
                <w:webHidden/>
              </w:rPr>
              <w:instrText xml:space="preserve"> PAGEREF _Toc167869442 \h </w:instrText>
            </w:r>
            <w:r>
              <w:rPr>
                <w:noProof/>
                <w:webHidden/>
              </w:rPr>
            </w:r>
            <w:r>
              <w:rPr>
                <w:noProof/>
                <w:webHidden/>
              </w:rPr>
              <w:fldChar w:fldCharType="separate"/>
            </w:r>
            <w:r w:rsidR="004E6E5E">
              <w:rPr>
                <w:noProof/>
                <w:webHidden/>
              </w:rPr>
              <w:t>10</w:t>
            </w:r>
            <w:r>
              <w:rPr>
                <w:noProof/>
                <w:webHidden/>
              </w:rPr>
              <w:fldChar w:fldCharType="end"/>
            </w:r>
          </w:hyperlink>
        </w:p>
        <w:p w14:paraId="729E7910" w14:textId="3BDEBC33" w:rsidR="008843B9" w:rsidRDefault="008843B9">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69443" w:history="1">
            <w:r w:rsidRPr="007B0330">
              <w:rPr>
                <w:rStyle w:val="Hyperlink"/>
                <w:noProof/>
                <w:lang w:val="en-GB"/>
              </w:rPr>
              <w:t>7.4</w:t>
            </w:r>
            <w:r>
              <w:rPr>
                <w:rFonts w:asciiTheme="minorHAnsi" w:eastAsiaTheme="minorEastAsia" w:hAnsiTheme="minorHAnsi" w:cstheme="minorBidi"/>
                <w:bCs w:val="0"/>
                <w:noProof/>
                <w:color w:val="auto"/>
                <w:sz w:val="24"/>
                <w:szCs w:val="24"/>
                <w:lang w:val="en-SE" w:eastAsia="en-SE"/>
              </w:rPr>
              <w:tab/>
            </w:r>
            <w:r w:rsidRPr="007B0330">
              <w:rPr>
                <w:rStyle w:val="Hyperlink"/>
                <w:iCs/>
                <w:noProof/>
              </w:rPr>
              <w:t>Improper Restriction of XML External Entity Reference</w:t>
            </w:r>
            <w:r>
              <w:rPr>
                <w:noProof/>
                <w:webHidden/>
              </w:rPr>
              <w:tab/>
            </w:r>
            <w:r>
              <w:rPr>
                <w:noProof/>
                <w:webHidden/>
              </w:rPr>
              <w:fldChar w:fldCharType="begin"/>
            </w:r>
            <w:r>
              <w:rPr>
                <w:noProof/>
                <w:webHidden/>
              </w:rPr>
              <w:instrText xml:space="preserve"> PAGEREF _Toc167869443 \h </w:instrText>
            </w:r>
            <w:r>
              <w:rPr>
                <w:noProof/>
                <w:webHidden/>
              </w:rPr>
            </w:r>
            <w:r>
              <w:rPr>
                <w:noProof/>
                <w:webHidden/>
              </w:rPr>
              <w:fldChar w:fldCharType="separate"/>
            </w:r>
            <w:r w:rsidR="004E6E5E">
              <w:rPr>
                <w:noProof/>
                <w:webHidden/>
              </w:rPr>
              <w:t>11</w:t>
            </w:r>
            <w:r>
              <w:rPr>
                <w:noProof/>
                <w:webHidden/>
              </w:rPr>
              <w:fldChar w:fldCharType="end"/>
            </w:r>
          </w:hyperlink>
        </w:p>
        <w:p w14:paraId="44974822" w14:textId="33950252" w:rsidR="008843B9" w:rsidRDefault="008843B9">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69444" w:history="1">
            <w:r w:rsidRPr="007B0330">
              <w:rPr>
                <w:rStyle w:val="Hyperlink"/>
                <w:noProof/>
                <w:lang w:val="en-GB"/>
              </w:rPr>
              <w:t>7.5</w:t>
            </w:r>
            <w:r>
              <w:rPr>
                <w:rFonts w:asciiTheme="minorHAnsi" w:eastAsiaTheme="minorEastAsia" w:hAnsiTheme="minorHAnsi" w:cstheme="minorBidi"/>
                <w:bCs w:val="0"/>
                <w:noProof/>
                <w:color w:val="auto"/>
                <w:sz w:val="24"/>
                <w:szCs w:val="24"/>
                <w:lang w:val="en-SE" w:eastAsia="en-SE"/>
              </w:rPr>
              <w:tab/>
            </w:r>
            <w:r w:rsidRPr="007B0330">
              <w:rPr>
                <w:rStyle w:val="Hyperlink"/>
                <w:iCs/>
                <w:noProof/>
              </w:rPr>
              <w:t>Debug Messages Revealing Unnecessary Information</w:t>
            </w:r>
            <w:r>
              <w:rPr>
                <w:noProof/>
                <w:webHidden/>
              </w:rPr>
              <w:tab/>
            </w:r>
            <w:r>
              <w:rPr>
                <w:noProof/>
                <w:webHidden/>
              </w:rPr>
              <w:fldChar w:fldCharType="begin"/>
            </w:r>
            <w:r>
              <w:rPr>
                <w:noProof/>
                <w:webHidden/>
              </w:rPr>
              <w:instrText xml:space="preserve"> PAGEREF _Toc167869444 \h </w:instrText>
            </w:r>
            <w:r>
              <w:rPr>
                <w:noProof/>
                <w:webHidden/>
              </w:rPr>
            </w:r>
            <w:r>
              <w:rPr>
                <w:noProof/>
                <w:webHidden/>
              </w:rPr>
              <w:fldChar w:fldCharType="separate"/>
            </w:r>
            <w:r w:rsidR="004E6E5E">
              <w:rPr>
                <w:noProof/>
                <w:webHidden/>
              </w:rPr>
              <w:t>14</w:t>
            </w:r>
            <w:r>
              <w:rPr>
                <w:noProof/>
                <w:webHidden/>
              </w:rPr>
              <w:fldChar w:fldCharType="end"/>
            </w:r>
          </w:hyperlink>
        </w:p>
        <w:p w14:paraId="7AB71AC9" w14:textId="2D8CCB33" w:rsidR="008843B9" w:rsidRDefault="008843B9">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69445" w:history="1">
            <w:r w:rsidRPr="007B0330">
              <w:rPr>
                <w:rStyle w:val="Hyperlink"/>
                <w:noProof/>
                <w:lang w:val="en-GB"/>
              </w:rPr>
              <w:t>7.6</w:t>
            </w:r>
            <w:r>
              <w:rPr>
                <w:rFonts w:asciiTheme="minorHAnsi" w:eastAsiaTheme="minorEastAsia" w:hAnsiTheme="minorHAnsi" w:cstheme="minorBidi"/>
                <w:bCs w:val="0"/>
                <w:noProof/>
                <w:color w:val="auto"/>
                <w:sz w:val="24"/>
                <w:szCs w:val="24"/>
                <w:lang w:val="en-SE" w:eastAsia="en-SE"/>
              </w:rPr>
              <w:tab/>
            </w:r>
            <w:r w:rsidRPr="007B0330">
              <w:rPr>
                <w:rStyle w:val="Hyperlink"/>
                <w:iCs/>
                <w:noProof/>
              </w:rPr>
              <w:t>Improper Restriction of XML External Entity Reference</w:t>
            </w:r>
            <w:r>
              <w:rPr>
                <w:noProof/>
                <w:webHidden/>
              </w:rPr>
              <w:tab/>
            </w:r>
            <w:r>
              <w:rPr>
                <w:noProof/>
                <w:webHidden/>
              </w:rPr>
              <w:fldChar w:fldCharType="begin"/>
            </w:r>
            <w:r>
              <w:rPr>
                <w:noProof/>
                <w:webHidden/>
              </w:rPr>
              <w:instrText xml:space="preserve"> PAGEREF _Toc167869445 \h </w:instrText>
            </w:r>
            <w:r>
              <w:rPr>
                <w:noProof/>
                <w:webHidden/>
              </w:rPr>
            </w:r>
            <w:r>
              <w:rPr>
                <w:noProof/>
                <w:webHidden/>
              </w:rPr>
              <w:fldChar w:fldCharType="separate"/>
            </w:r>
            <w:r w:rsidR="004E6E5E">
              <w:rPr>
                <w:noProof/>
                <w:webHidden/>
              </w:rPr>
              <w:t>14</w:t>
            </w:r>
            <w:r>
              <w:rPr>
                <w:noProof/>
                <w:webHidden/>
              </w:rPr>
              <w:fldChar w:fldCharType="end"/>
            </w:r>
          </w:hyperlink>
        </w:p>
        <w:p w14:paraId="5D8B9A70" w14:textId="22B73E58" w:rsidR="008843B9" w:rsidRDefault="008843B9">
          <w:pPr>
            <w:pStyle w:val="TOC1"/>
            <w:tabs>
              <w:tab w:val="left" w:pos="480"/>
              <w:tab w:val="right" w:leader="dot" w:pos="9016"/>
            </w:tabs>
            <w:rPr>
              <w:rFonts w:asciiTheme="minorHAnsi" w:eastAsiaTheme="minorEastAsia" w:hAnsiTheme="minorHAnsi" w:cstheme="minorBidi"/>
              <w:bCs w:val="0"/>
              <w:i w:val="0"/>
              <w:iCs w:val="0"/>
              <w:noProof/>
              <w:color w:val="auto"/>
              <w:lang w:val="en-SE" w:eastAsia="en-SE"/>
            </w:rPr>
          </w:pPr>
          <w:hyperlink w:anchor="_Toc167869446" w:history="1">
            <w:r w:rsidRPr="007B0330">
              <w:rPr>
                <w:rStyle w:val="Hyperlink"/>
                <w:noProof/>
                <w:lang w:val="en-GB"/>
              </w:rPr>
              <w:t>8</w:t>
            </w:r>
            <w:r>
              <w:rPr>
                <w:rFonts w:asciiTheme="minorHAnsi" w:eastAsiaTheme="minorEastAsia" w:hAnsiTheme="minorHAnsi" w:cstheme="minorBidi"/>
                <w:bCs w:val="0"/>
                <w:i w:val="0"/>
                <w:iCs w:val="0"/>
                <w:noProof/>
                <w:color w:val="auto"/>
                <w:lang w:val="en-SE" w:eastAsia="en-SE"/>
              </w:rPr>
              <w:tab/>
            </w:r>
            <w:r w:rsidRPr="007B0330">
              <w:rPr>
                <w:rStyle w:val="Hyperlink"/>
                <w:noProof/>
                <w:lang w:val="en-GB"/>
              </w:rPr>
              <w:t>Recommendations</w:t>
            </w:r>
            <w:r>
              <w:rPr>
                <w:noProof/>
                <w:webHidden/>
              </w:rPr>
              <w:tab/>
            </w:r>
            <w:r>
              <w:rPr>
                <w:noProof/>
                <w:webHidden/>
              </w:rPr>
              <w:fldChar w:fldCharType="begin"/>
            </w:r>
            <w:r>
              <w:rPr>
                <w:noProof/>
                <w:webHidden/>
              </w:rPr>
              <w:instrText xml:space="preserve"> PAGEREF _Toc167869446 \h </w:instrText>
            </w:r>
            <w:r>
              <w:rPr>
                <w:noProof/>
                <w:webHidden/>
              </w:rPr>
            </w:r>
            <w:r>
              <w:rPr>
                <w:noProof/>
                <w:webHidden/>
              </w:rPr>
              <w:fldChar w:fldCharType="separate"/>
            </w:r>
            <w:r w:rsidR="004E6E5E">
              <w:rPr>
                <w:noProof/>
                <w:webHidden/>
              </w:rPr>
              <w:t>14</w:t>
            </w:r>
            <w:r>
              <w:rPr>
                <w:noProof/>
                <w:webHidden/>
              </w:rPr>
              <w:fldChar w:fldCharType="end"/>
            </w:r>
          </w:hyperlink>
        </w:p>
        <w:p w14:paraId="4FB0999F" w14:textId="1C779711" w:rsidR="008843B9" w:rsidRDefault="008843B9">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69447" w:history="1">
            <w:r w:rsidRPr="007B0330">
              <w:rPr>
                <w:rStyle w:val="Hyperlink"/>
                <w:noProof/>
                <w:lang w:val="en-GB"/>
              </w:rPr>
              <w:t>8.0</w:t>
            </w:r>
            <w:r>
              <w:rPr>
                <w:rFonts w:asciiTheme="minorHAnsi" w:eastAsiaTheme="minorEastAsia" w:hAnsiTheme="minorHAnsi" w:cstheme="minorBidi"/>
                <w:bCs w:val="0"/>
                <w:noProof/>
                <w:color w:val="auto"/>
                <w:sz w:val="24"/>
                <w:szCs w:val="24"/>
                <w:lang w:val="en-SE" w:eastAsia="en-SE"/>
              </w:rPr>
              <w:tab/>
            </w:r>
            <w:r w:rsidRPr="007B0330">
              <w:rPr>
                <w:rStyle w:val="Hyperlink"/>
                <w:noProof/>
                <w:lang w:val="en-GB"/>
              </w:rPr>
              <w:t>Overview</w:t>
            </w:r>
            <w:r>
              <w:rPr>
                <w:noProof/>
                <w:webHidden/>
              </w:rPr>
              <w:tab/>
            </w:r>
            <w:r>
              <w:rPr>
                <w:noProof/>
                <w:webHidden/>
              </w:rPr>
              <w:fldChar w:fldCharType="begin"/>
            </w:r>
            <w:r>
              <w:rPr>
                <w:noProof/>
                <w:webHidden/>
              </w:rPr>
              <w:instrText xml:space="preserve"> PAGEREF _Toc167869447 \h </w:instrText>
            </w:r>
            <w:r>
              <w:rPr>
                <w:noProof/>
                <w:webHidden/>
              </w:rPr>
            </w:r>
            <w:r>
              <w:rPr>
                <w:noProof/>
                <w:webHidden/>
              </w:rPr>
              <w:fldChar w:fldCharType="separate"/>
            </w:r>
            <w:r w:rsidR="004E6E5E">
              <w:rPr>
                <w:noProof/>
                <w:webHidden/>
              </w:rPr>
              <w:t>14</w:t>
            </w:r>
            <w:r>
              <w:rPr>
                <w:noProof/>
                <w:webHidden/>
              </w:rPr>
              <w:fldChar w:fldCharType="end"/>
            </w:r>
          </w:hyperlink>
        </w:p>
        <w:p w14:paraId="450247EC" w14:textId="0019CDF7" w:rsidR="008843B9" w:rsidRDefault="008843B9">
          <w:pPr>
            <w:pStyle w:val="TOC2"/>
            <w:tabs>
              <w:tab w:val="left" w:pos="960"/>
              <w:tab w:val="right" w:leader="dot" w:pos="9016"/>
            </w:tabs>
            <w:rPr>
              <w:rFonts w:asciiTheme="minorHAnsi" w:eastAsiaTheme="minorEastAsia" w:hAnsiTheme="minorHAnsi" w:cstheme="minorBidi"/>
              <w:bCs w:val="0"/>
              <w:noProof/>
              <w:color w:val="auto"/>
              <w:sz w:val="24"/>
              <w:szCs w:val="24"/>
              <w:lang w:val="en-SE" w:eastAsia="en-SE"/>
            </w:rPr>
          </w:pPr>
          <w:hyperlink w:anchor="_Toc167869448" w:history="1">
            <w:r w:rsidRPr="007B0330">
              <w:rPr>
                <w:rStyle w:val="Hyperlink"/>
                <w:noProof/>
                <w:lang w:val="en-GB"/>
              </w:rPr>
              <w:t>8.1</w:t>
            </w:r>
            <w:r>
              <w:rPr>
                <w:rFonts w:asciiTheme="minorHAnsi" w:eastAsiaTheme="minorEastAsia" w:hAnsiTheme="minorHAnsi" w:cstheme="minorBidi"/>
                <w:bCs w:val="0"/>
                <w:noProof/>
                <w:color w:val="auto"/>
                <w:sz w:val="24"/>
                <w:szCs w:val="24"/>
                <w:lang w:val="en-SE" w:eastAsia="en-SE"/>
              </w:rPr>
              <w:tab/>
            </w:r>
            <w:r w:rsidRPr="007B0330">
              <w:rPr>
                <w:rStyle w:val="Hyperlink"/>
                <w:noProof/>
                <w:lang w:val="en-GB"/>
              </w:rPr>
              <w:t>Remedies</w:t>
            </w:r>
            <w:r>
              <w:rPr>
                <w:noProof/>
                <w:webHidden/>
              </w:rPr>
              <w:tab/>
            </w:r>
            <w:r>
              <w:rPr>
                <w:noProof/>
                <w:webHidden/>
              </w:rPr>
              <w:fldChar w:fldCharType="begin"/>
            </w:r>
            <w:r>
              <w:rPr>
                <w:noProof/>
                <w:webHidden/>
              </w:rPr>
              <w:instrText xml:space="preserve"> PAGEREF _Toc167869448 \h </w:instrText>
            </w:r>
            <w:r>
              <w:rPr>
                <w:noProof/>
                <w:webHidden/>
              </w:rPr>
            </w:r>
            <w:r>
              <w:rPr>
                <w:noProof/>
                <w:webHidden/>
              </w:rPr>
              <w:fldChar w:fldCharType="separate"/>
            </w:r>
            <w:r w:rsidR="004E6E5E">
              <w:rPr>
                <w:noProof/>
                <w:webHidden/>
              </w:rPr>
              <w:t>15</w:t>
            </w:r>
            <w:r>
              <w:rPr>
                <w:noProof/>
                <w:webHidden/>
              </w:rPr>
              <w:fldChar w:fldCharType="end"/>
            </w:r>
          </w:hyperlink>
        </w:p>
        <w:p w14:paraId="038DF670" w14:textId="70E3732F" w:rsidR="008843B9" w:rsidRDefault="008843B9">
          <w:pPr>
            <w:pStyle w:val="TOC3"/>
            <w:tabs>
              <w:tab w:val="left" w:pos="1200"/>
              <w:tab w:val="right" w:leader="dot" w:pos="9016"/>
            </w:tabs>
            <w:rPr>
              <w:rFonts w:eastAsiaTheme="minorEastAsia" w:cstheme="minorBidi"/>
              <w:noProof/>
              <w:color w:val="auto"/>
              <w:sz w:val="24"/>
              <w:szCs w:val="24"/>
              <w:lang w:val="en-SE" w:eastAsia="en-SE"/>
            </w:rPr>
          </w:pPr>
          <w:hyperlink w:anchor="_Toc167869449" w:history="1">
            <w:r w:rsidRPr="007B0330">
              <w:rPr>
                <w:rStyle w:val="Hyperlink"/>
                <w:iCs/>
                <w:noProof/>
              </w:rPr>
              <w:t>8.1.1</w:t>
            </w:r>
            <w:r>
              <w:rPr>
                <w:rFonts w:eastAsiaTheme="minorEastAsia" w:cstheme="minorBidi"/>
                <w:noProof/>
                <w:color w:val="auto"/>
                <w:sz w:val="24"/>
                <w:szCs w:val="24"/>
                <w:lang w:val="en-SE" w:eastAsia="en-SE"/>
              </w:rPr>
              <w:tab/>
            </w:r>
            <w:r w:rsidRPr="007B0330">
              <w:rPr>
                <w:rStyle w:val="Hyperlink"/>
                <w:iCs/>
                <w:noProof/>
              </w:rPr>
              <w:t>Improper Neutralization of Special Elements Used in a Template Engine</w:t>
            </w:r>
            <w:r>
              <w:rPr>
                <w:noProof/>
                <w:webHidden/>
              </w:rPr>
              <w:tab/>
            </w:r>
            <w:r>
              <w:rPr>
                <w:noProof/>
                <w:webHidden/>
              </w:rPr>
              <w:fldChar w:fldCharType="begin"/>
            </w:r>
            <w:r>
              <w:rPr>
                <w:noProof/>
                <w:webHidden/>
              </w:rPr>
              <w:instrText xml:space="preserve"> PAGEREF _Toc167869449 \h </w:instrText>
            </w:r>
            <w:r>
              <w:rPr>
                <w:noProof/>
                <w:webHidden/>
              </w:rPr>
            </w:r>
            <w:r>
              <w:rPr>
                <w:noProof/>
                <w:webHidden/>
              </w:rPr>
              <w:fldChar w:fldCharType="separate"/>
            </w:r>
            <w:r w:rsidR="004E6E5E">
              <w:rPr>
                <w:noProof/>
                <w:webHidden/>
              </w:rPr>
              <w:t>15</w:t>
            </w:r>
            <w:r>
              <w:rPr>
                <w:noProof/>
                <w:webHidden/>
              </w:rPr>
              <w:fldChar w:fldCharType="end"/>
            </w:r>
          </w:hyperlink>
        </w:p>
        <w:p w14:paraId="7833E806" w14:textId="43F9DC82" w:rsidR="008843B9" w:rsidRDefault="008843B9">
          <w:pPr>
            <w:pStyle w:val="TOC3"/>
            <w:tabs>
              <w:tab w:val="left" w:pos="1200"/>
              <w:tab w:val="right" w:leader="dot" w:pos="9016"/>
            </w:tabs>
            <w:rPr>
              <w:rFonts w:eastAsiaTheme="minorEastAsia" w:cstheme="minorBidi"/>
              <w:noProof/>
              <w:color w:val="auto"/>
              <w:sz w:val="24"/>
              <w:szCs w:val="24"/>
              <w:lang w:val="en-SE" w:eastAsia="en-SE"/>
            </w:rPr>
          </w:pPr>
          <w:hyperlink w:anchor="_Toc167869450" w:history="1">
            <w:r w:rsidRPr="007B0330">
              <w:rPr>
                <w:rStyle w:val="Hyperlink"/>
                <w:noProof/>
                <w:lang w:val="en-GB"/>
              </w:rPr>
              <w:t>8.1.2</w:t>
            </w:r>
            <w:r>
              <w:rPr>
                <w:rFonts w:eastAsiaTheme="minorEastAsia" w:cstheme="minorBidi"/>
                <w:noProof/>
                <w:color w:val="auto"/>
                <w:sz w:val="24"/>
                <w:szCs w:val="24"/>
                <w:lang w:val="en-SE" w:eastAsia="en-SE"/>
              </w:rPr>
              <w:tab/>
            </w:r>
            <w:r w:rsidRPr="007B0330">
              <w:rPr>
                <w:rStyle w:val="Hyperlink"/>
                <w:iCs/>
                <w:noProof/>
              </w:rPr>
              <w:t>Permissive Cross-domain Policy with Untrusted Domains</w:t>
            </w:r>
            <w:r>
              <w:rPr>
                <w:noProof/>
                <w:webHidden/>
              </w:rPr>
              <w:tab/>
            </w:r>
            <w:r>
              <w:rPr>
                <w:noProof/>
                <w:webHidden/>
              </w:rPr>
              <w:fldChar w:fldCharType="begin"/>
            </w:r>
            <w:r>
              <w:rPr>
                <w:noProof/>
                <w:webHidden/>
              </w:rPr>
              <w:instrText xml:space="preserve"> PAGEREF _Toc167869450 \h </w:instrText>
            </w:r>
            <w:r>
              <w:rPr>
                <w:noProof/>
                <w:webHidden/>
              </w:rPr>
            </w:r>
            <w:r>
              <w:rPr>
                <w:noProof/>
                <w:webHidden/>
              </w:rPr>
              <w:fldChar w:fldCharType="separate"/>
            </w:r>
            <w:r w:rsidR="004E6E5E">
              <w:rPr>
                <w:noProof/>
                <w:webHidden/>
              </w:rPr>
              <w:t>15</w:t>
            </w:r>
            <w:r>
              <w:rPr>
                <w:noProof/>
                <w:webHidden/>
              </w:rPr>
              <w:fldChar w:fldCharType="end"/>
            </w:r>
          </w:hyperlink>
        </w:p>
        <w:p w14:paraId="7A591700" w14:textId="3E5C0B75" w:rsidR="008843B9" w:rsidRDefault="008843B9">
          <w:pPr>
            <w:pStyle w:val="TOC3"/>
            <w:tabs>
              <w:tab w:val="left" w:pos="1200"/>
              <w:tab w:val="right" w:leader="dot" w:pos="9016"/>
            </w:tabs>
            <w:rPr>
              <w:rFonts w:eastAsiaTheme="minorEastAsia" w:cstheme="minorBidi"/>
              <w:noProof/>
              <w:color w:val="auto"/>
              <w:sz w:val="24"/>
              <w:szCs w:val="24"/>
              <w:lang w:val="en-SE" w:eastAsia="en-SE"/>
            </w:rPr>
          </w:pPr>
          <w:hyperlink w:anchor="_Toc167869451" w:history="1">
            <w:r w:rsidRPr="007B0330">
              <w:rPr>
                <w:rStyle w:val="Hyperlink"/>
                <w:iCs/>
                <w:noProof/>
              </w:rPr>
              <w:t>8.1.3</w:t>
            </w:r>
            <w:r>
              <w:rPr>
                <w:rFonts w:eastAsiaTheme="minorEastAsia" w:cstheme="minorBidi"/>
                <w:noProof/>
                <w:color w:val="auto"/>
                <w:sz w:val="24"/>
                <w:szCs w:val="24"/>
                <w:lang w:val="en-SE" w:eastAsia="en-SE"/>
              </w:rPr>
              <w:tab/>
            </w:r>
            <w:r w:rsidRPr="007B0330">
              <w:rPr>
                <w:rStyle w:val="Hyperlink"/>
                <w:iCs/>
                <w:noProof/>
              </w:rPr>
              <w:t>Improper Neutralization of Input During Web Page Generation ('Cross-site Scripting')</w:t>
            </w:r>
            <w:r>
              <w:rPr>
                <w:noProof/>
                <w:webHidden/>
              </w:rPr>
              <w:tab/>
            </w:r>
            <w:r>
              <w:rPr>
                <w:noProof/>
                <w:webHidden/>
              </w:rPr>
              <w:fldChar w:fldCharType="begin"/>
            </w:r>
            <w:r>
              <w:rPr>
                <w:noProof/>
                <w:webHidden/>
              </w:rPr>
              <w:instrText xml:space="preserve"> PAGEREF _Toc167869451 \h </w:instrText>
            </w:r>
            <w:r>
              <w:rPr>
                <w:noProof/>
                <w:webHidden/>
              </w:rPr>
            </w:r>
            <w:r>
              <w:rPr>
                <w:noProof/>
                <w:webHidden/>
              </w:rPr>
              <w:fldChar w:fldCharType="separate"/>
            </w:r>
            <w:r w:rsidR="004E6E5E">
              <w:rPr>
                <w:noProof/>
                <w:webHidden/>
              </w:rPr>
              <w:t>17</w:t>
            </w:r>
            <w:r>
              <w:rPr>
                <w:noProof/>
                <w:webHidden/>
              </w:rPr>
              <w:fldChar w:fldCharType="end"/>
            </w:r>
          </w:hyperlink>
        </w:p>
        <w:p w14:paraId="46D45FB3" w14:textId="18411110" w:rsidR="008843B9" w:rsidRDefault="008843B9">
          <w:pPr>
            <w:pStyle w:val="TOC3"/>
            <w:tabs>
              <w:tab w:val="left" w:pos="1200"/>
              <w:tab w:val="right" w:leader="dot" w:pos="9016"/>
            </w:tabs>
            <w:rPr>
              <w:rFonts w:eastAsiaTheme="minorEastAsia" w:cstheme="minorBidi"/>
              <w:noProof/>
              <w:color w:val="auto"/>
              <w:sz w:val="24"/>
              <w:szCs w:val="24"/>
              <w:lang w:val="en-SE" w:eastAsia="en-SE"/>
            </w:rPr>
          </w:pPr>
          <w:hyperlink w:anchor="_Toc167869452" w:history="1">
            <w:r w:rsidRPr="007B0330">
              <w:rPr>
                <w:rStyle w:val="Hyperlink"/>
                <w:iCs/>
                <w:noProof/>
              </w:rPr>
              <w:t>8.1.4</w:t>
            </w:r>
            <w:r>
              <w:rPr>
                <w:rFonts w:eastAsiaTheme="minorEastAsia" w:cstheme="minorBidi"/>
                <w:noProof/>
                <w:color w:val="auto"/>
                <w:sz w:val="24"/>
                <w:szCs w:val="24"/>
                <w:lang w:val="en-SE" w:eastAsia="en-SE"/>
              </w:rPr>
              <w:tab/>
            </w:r>
            <w:r w:rsidRPr="007B0330">
              <w:rPr>
                <w:rStyle w:val="Hyperlink"/>
                <w:iCs/>
                <w:noProof/>
              </w:rPr>
              <w:t>Improper Restriction of XML External Entity Reference</w:t>
            </w:r>
            <w:r>
              <w:rPr>
                <w:noProof/>
                <w:webHidden/>
              </w:rPr>
              <w:tab/>
            </w:r>
            <w:r>
              <w:rPr>
                <w:noProof/>
                <w:webHidden/>
              </w:rPr>
              <w:fldChar w:fldCharType="begin"/>
            </w:r>
            <w:r>
              <w:rPr>
                <w:noProof/>
                <w:webHidden/>
              </w:rPr>
              <w:instrText xml:space="preserve"> PAGEREF _Toc167869452 \h </w:instrText>
            </w:r>
            <w:r>
              <w:rPr>
                <w:noProof/>
                <w:webHidden/>
              </w:rPr>
            </w:r>
            <w:r>
              <w:rPr>
                <w:noProof/>
                <w:webHidden/>
              </w:rPr>
              <w:fldChar w:fldCharType="separate"/>
            </w:r>
            <w:r w:rsidR="004E6E5E">
              <w:rPr>
                <w:noProof/>
                <w:webHidden/>
              </w:rPr>
              <w:t>17</w:t>
            </w:r>
            <w:r>
              <w:rPr>
                <w:noProof/>
                <w:webHidden/>
              </w:rPr>
              <w:fldChar w:fldCharType="end"/>
            </w:r>
          </w:hyperlink>
        </w:p>
        <w:p w14:paraId="5C6823E0" w14:textId="7503A77A" w:rsidR="008843B9" w:rsidRDefault="008843B9">
          <w:pPr>
            <w:pStyle w:val="TOC3"/>
            <w:tabs>
              <w:tab w:val="left" w:pos="1200"/>
              <w:tab w:val="right" w:leader="dot" w:pos="9016"/>
            </w:tabs>
            <w:rPr>
              <w:rFonts w:eastAsiaTheme="minorEastAsia" w:cstheme="minorBidi"/>
              <w:noProof/>
              <w:color w:val="auto"/>
              <w:sz w:val="24"/>
              <w:szCs w:val="24"/>
              <w:lang w:val="en-SE" w:eastAsia="en-SE"/>
            </w:rPr>
          </w:pPr>
          <w:hyperlink w:anchor="_Toc167869453" w:history="1">
            <w:r w:rsidRPr="007B0330">
              <w:rPr>
                <w:rStyle w:val="Hyperlink"/>
                <w:iCs/>
                <w:noProof/>
              </w:rPr>
              <w:t>8.1.5</w:t>
            </w:r>
            <w:r>
              <w:rPr>
                <w:rFonts w:eastAsiaTheme="minorEastAsia" w:cstheme="minorBidi"/>
                <w:noProof/>
                <w:color w:val="auto"/>
                <w:sz w:val="24"/>
                <w:szCs w:val="24"/>
                <w:lang w:val="en-SE" w:eastAsia="en-SE"/>
              </w:rPr>
              <w:tab/>
            </w:r>
            <w:r w:rsidRPr="007B0330">
              <w:rPr>
                <w:rStyle w:val="Hyperlink"/>
                <w:iCs/>
                <w:noProof/>
              </w:rPr>
              <w:t>Debug Messages Revealing Unnecessary Information</w:t>
            </w:r>
            <w:r>
              <w:rPr>
                <w:noProof/>
                <w:webHidden/>
              </w:rPr>
              <w:tab/>
            </w:r>
            <w:r>
              <w:rPr>
                <w:noProof/>
                <w:webHidden/>
              </w:rPr>
              <w:fldChar w:fldCharType="begin"/>
            </w:r>
            <w:r>
              <w:rPr>
                <w:noProof/>
                <w:webHidden/>
              </w:rPr>
              <w:instrText xml:space="preserve"> PAGEREF _Toc167869453 \h </w:instrText>
            </w:r>
            <w:r>
              <w:rPr>
                <w:noProof/>
                <w:webHidden/>
              </w:rPr>
            </w:r>
            <w:r>
              <w:rPr>
                <w:noProof/>
                <w:webHidden/>
              </w:rPr>
              <w:fldChar w:fldCharType="separate"/>
            </w:r>
            <w:r w:rsidR="004E6E5E">
              <w:rPr>
                <w:noProof/>
                <w:webHidden/>
              </w:rPr>
              <w:t>17</w:t>
            </w:r>
            <w:r>
              <w:rPr>
                <w:noProof/>
                <w:webHidden/>
              </w:rPr>
              <w:fldChar w:fldCharType="end"/>
            </w:r>
          </w:hyperlink>
        </w:p>
        <w:p w14:paraId="22353E04" w14:textId="44B074ED" w:rsidR="008843B9" w:rsidRDefault="008843B9">
          <w:pPr>
            <w:pStyle w:val="TOC3"/>
            <w:tabs>
              <w:tab w:val="left" w:pos="1200"/>
              <w:tab w:val="right" w:leader="dot" w:pos="9016"/>
            </w:tabs>
            <w:rPr>
              <w:rFonts w:eastAsiaTheme="minorEastAsia" w:cstheme="minorBidi"/>
              <w:noProof/>
              <w:color w:val="auto"/>
              <w:sz w:val="24"/>
              <w:szCs w:val="24"/>
              <w:lang w:val="en-SE" w:eastAsia="en-SE"/>
            </w:rPr>
          </w:pPr>
          <w:hyperlink w:anchor="_Toc167869454" w:history="1">
            <w:r w:rsidRPr="007B0330">
              <w:rPr>
                <w:rStyle w:val="Hyperlink"/>
                <w:iCs/>
                <w:noProof/>
              </w:rPr>
              <w:t>8.1.6</w:t>
            </w:r>
            <w:r>
              <w:rPr>
                <w:rFonts w:eastAsiaTheme="minorEastAsia" w:cstheme="minorBidi"/>
                <w:noProof/>
                <w:color w:val="auto"/>
                <w:sz w:val="24"/>
                <w:szCs w:val="24"/>
                <w:lang w:val="en-SE" w:eastAsia="en-SE"/>
              </w:rPr>
              <w:tab/>
            </w:r>
            <w:r w:rsidRPr="007B0330">
              <w:rPr>
                <w:rStyle w:val="Hyperlink"/>
                <w:iCs/>
                <w:noProof/>
              </w:rPr>
              <w:t>Missing rate limiting on the API backend</w:t>
            </w:r>
            <w:r>
              <w:rPr>
                <w:noProof/>
                <w:webHidden/>
              </w:rPr>
              <w:tab/>
            </w:r>
            <w:r>
              <w:rPr>
                <w:noProof/>
                <w:webHidden/>
              </w:rPr>
              <w:fldChar w:fldCharType="begin"/>
            </w:r>
            <w:r>
              <w:rPr>
                <w:noProof/>
                <w:webHidden/>
              </w:rPr>
              <w:instrText xml:space="preserve"> PAGEREF _Toc167869454 \h </w:instrText>
            </w:r>
            <w:r>
              <w:rPr>
                <w:noProof/>
                <w:webHidden/>
              </w:rPr>
            </w:r>
            <w:r>
              <w:rPr>
                <w:noProof/>
                <w:webHidden/>
              </w:rPr>
              <w:fldChar w:fldCharType="separate"/>
            </w:r>
            <w:r w:rsidR="004E6E5E">
              <w:rPr>
                <w:noProof/>
                <w:webHidden/>
              </w:rPr>
              <w:t>17</w:t>
            </w:r>
            <w:r>
              <w:rPr>
                <w:noProof/>
                <w:webHidden/>
              </w:rPr>
              <w:fldChar w:fldCharType="end"/>
            </w:r>
          </w:hyperlink>
        </w:p>
        <w:p w14:paraId="2DAF2B41" w14:textId="6F98D9AB" w:rsidR="00914E1B" w:rsidRPr="008F6F89" w:rsidRDefault="00914E1B" w:rsidP="00914E1B">
          <w:r>
            <w:rPr>
              <w:b/>
              <w:bCs/>
              <w:noProof/>
            </w:rPr>
            <w:fldChar w:fldCharType="end"/>
          </w:r>
        </w:p>
      </w:sdtContent>
    </w:sdt>
    <w:p w14:paraId="6CCF5A5D" w14:textId="77777777" w:rsidR="00BA2865" w:rsidRDefault="00BA2865" w:rsidP="00BA2865">
      <w:pPr>
        <w:rPr>
          <w:lang w:val="en-GB"/>
        </w:rPr>
      </w:pPr>
    </w:p>
    <w:p w14:paraId="341B1928" w14:textId="54D37EAE" w:rsidR="00914E1B" w:rsidRDefault="00914E1B" w:rsidP="00914E1B">
      <w:pPr>
        <w:pStyle w:val="Heading1"/>
        <w:rPr>
          <w:lang w:val="en-GB"/>
        </w:rPr>
      </w:pPr>
      <w:bookmarkStart w:id="0" w:name="_Toc167869430"/>
      <w:r w:rsidRPr="00914E1B">
        <w:rPr>
          <w:lang w:val="en-GB"/>
        </w:rPr>
        <w:lastRenderedPageBreak/>
        <w:t>Executive summary</w:t>
      </w:r>
      <w:bookmarkEnd w:id="0"/>
    </w:p>
    <w:p w14:paraId="5C3D7D8D" w14:textId="3FE1E1C9" w:rsidR="00422356" w:rsidRDefault="00422356" w:rsidP="00422356">
      <w:proofErr w:type="spellStart"/>
      <w:r w:rsidRPr="00C76C4A">
        <w:t>PacketFront</w:t>
      </w:r>
      <w:proofErr w:type="spellEnd"/>
      <w:r w:rsidRPr="00C76C4A">
        <w:t xml:space="preserve"> Software Solutions AB (“</w:t>
      </w:r>
      <w:proofErr w:type="spellStart"/>
      <w:r w:rsidRPr="00C76C4A">
        <w:t>PacketFront</w:t>
      </w:r>
      <w:proofErr w:type="spellEnd"/>
      <w:r w:rsidRPr="00C76C4A">
        <w:t xml:space="preserve"> Software” herein) contracted IP-Solutions to perform a Penetration Test of the </w:t>
      </w:r>
      <w:hyperlink r:id="rId8" w:history="1">
        <w:r w:rsidR="001F0226">
          <w:rPr>
            <w:rStyle w:val="Hyperlink"/>
          </w:rPr>
          <w:t>BBE</w:t>
        </w:r>
      </w:hyperlink>
      <w:r w:rsidRPr="00C76C4A">
        <w:t xml:space="preserve">* product and its backend APIs to identify security weaknesses, determine the impact to </w:t>
      </w:r>
      <w:proofErr w:type="spellStart"/>
      <w:r w:rsidRPr="00C76C4A">
        <w:t>PacketFront</w:t>
      </w:r>
      <w:proofErr w:type="spellEnd"/>
      <w:r w:rsidRPr="00C76C4A">
        <w:t xml:space="preserve"> Software, document all findings in a clear and repeatable manner, and provide remediation recommendations. </w:t>
      </w:r>
    </w:p>
    <w:p w14:paraId="7E774D72" w14:textId="77777777" w:rsidR="00BA2865" w:rsidRPr="00C76C4A" w:rsidRDefault="00BA2865" w:rsidP="00422356"/>
    <w:p w14:paraId="654D6C95" w14:textId="77777777" w:rsidR="00914E1B" w:rsidRDefault="008F6F89" w:rsidP="00914E1B">
      <w:pPr>
        <w:pStyle w:val="Heading1"/>
        <w:rPr>
          <w:lang w:val="en-GB"/>
        </w:rPr>
      </w:pPr>
      <w:bookmarkStart w:id="1" w:name="_Toc167869431"/>
      <w:r>
        <w:rPr>
          <w:lang w:val="en-GB"/>
        </w:rPr>
        <w:t>Customer c</w:t>
      </w:r>
      <w:r w:rsidR="00914E1B" w:rsidRPr="00914E1B">
        <w:rPr>
          <w:lang w:val="en-GB"/>
        </w:rPr>
        <w:t>ontacts</w:t>
      </w:r>
      <w:bookmarkEnd w:id="1"/>
    </w:p>
    <w:tbl>
      <w:tblPr>
        <w:tblStyle w:val="TableGridLight"/>
        <w:tblW w:w="0" w:type="auto"/>
        <w:tblLook w:val="04A0" w:firstRow="1" w:lastRow="0" w:firstColumn="1" w:lastColumn="0" w:noHBand="0" w:noVBand="1"/>
      </w:tblPr>
      <w:tblGrid>
        <w:gridCol w:w="1843"/>
        <w:gridCol w:w="3544"/>
        <w:gridCol w:w="3629"/>
      </w:tblGrid>
      <w:tr w:rsidR="00313225" w:rsidRPr="008F6F89" w14:paraId="2F085424" w14:textId="77777777" w:rsidTr="008F6F89">
        <w:trPr>
          <w:cnfStyle w:val="100000000000" w:firstRow="1" w:lastRow="0" w:firstColumn="0" w:lastColumn="0" w:oddVBand="0" w:evenVBand="0" w:oddHBand="0" w:evenHBand="0" w:firstRowFirstColumn="0" w:firstRowLastColumn="0" w:lastRowFirstColumn="0" w:lastRowLastColumn="0"/>
        </w:trPr>
        <w:tc>
          <w:tcPr>
            <w:tcW w:w="1843" w:type="dxa"/>
          </w:tcPr>
          <w:p w14:paraId="664B7E1F" w14:textId="61BEF970" w:rsidR="00313225" w:rsidRPr="008F6F89" w:rsidRDefault="00313225" w:rsidP="00313225">
            <w:pPr>
              <w:pStyle w:val="NormalTable"/>
              <w:rPr>
                <w:i/>
                <w:iCs/>
              </w:rPr>
            </w:pPr>
            <w:proofErr w:type="spellStart"/>
            <w:r w:rsidRPr="008F6F89">
              <w:rPr>
                <w:i/>
                <w:iCs/>
              </w:rPr>
              <w:t>Role</w:t>
            </w:r>
            <w:proofErr w:type="spellEnd"/>
          </w:p>
        </w:tc>
        <w:tc>
          <w:tcPr>
            <w:tcW w:w="3544" w:type="dxa"/>
          </w:tcPr>
          <w:p w14:paraId="79325DF9" w14:textId="5F164372" w:rsidR="00313225" w:rsidRPr="008F6F89" w:rsidRDefault="00313225" w:rsidP="00313225">
            <w:pPr>
              <w:pStyle w:val="NormalTable"/>
              <w:rPr>
                <w:i/>
                <w:iCs/>
                <w:lang w:val="en-GB"/>
              </w:rPr>
            </w:pPr>
            <w:r w:rsidRPr="008F6F89">
              <w:rPr>
                <w:i/>
                <w:iCs/>
                <w:lang w:val="en-GB"/>
              </w:rPr>
              <w:t>Name</w:t>
            </w:r>
          </w:p>
        </w:tc>
        <w:tc>
          <w:tcPr>
            <w:tcW w:w="3629" w:type="dxa"/>
          </w:tcPr>
          <w:p w14:paraId="1C4C1D2F" w14:textId="7DF15FCC" w:rsidR="00313225" w:rsidRPr="008F6F89" w:rsidRDefault="00313225" w:rsidP="00313225">
            <w:pPr>
              <w:pStyle w:val="NormalTable"/>
              <w:rPr>
                <w:i/>
                <w:iCs/>
                <w:lang w:val="en-GB"/>
              </w:rPr>
            </w:pPr>
            <w:r w:rsidRPr="008F6F89">
              <w:rPr>
                <w:i/>
                <w:iCs/>
                <w:lang w:val="en-GB"/>
              </w:rPr>
              <w:t>Contact details</w:t>
            </w:r>
          </w:p>
        </w:tc>
      </w:tr>
      <w:tr w:rsidR="00313225" w14:paraId="2490A9AD" w14:textId="77777777" w:rsidTr="00917A73">
        <w:tc>
          <w:tcPr>
            <w:tcW w:w="1843" w:type="dxa"/>
            <w:vAlign w:val="top"/>
          </w:tcPr>
          <w:p w14:paraId="6D90A82A" w14:textId="655F90EA" w:rsidR="00313225" w:rsidRPr="008F6F89" w:rsidRDefault="00313225" w:rsidP="00313225">
            <w:pPr>
              <w:pStyle w:val="NormalTable"/>
              <w:rPr>
                <w:i w:val="0"/>
                <w:iCs/>
              </w:rPr>
            </w:pPr>
            <w:r w:rsidRPr="00767CA1">
              <w:rPr>
                <w:i w:val="0"/>
                <w:iCs/>
                <w:sz w:val="23"/>
                <w:szCs w:val="23"/>
              </w:rPr>
              <w:t xml:space="preserve">CTO </w:t>
            </w:r>
          </w:p>
        </w:tc>
        <w:tc>
          <w:tcPr>
            <w:tcW w:w="3544" w:type="dxa"/>
            <w:vAlign w:val="top"/>
          </w:tcPr>
          <w:p w14:paraId="61905136" w14:textId="31835C25" w:rsidR="00313225" w:rsidRPr="008F6F89" w:rsidRDefault="00313225" w:rsidP="00313225">
            <w:pPr>
              <w:pStyle w:val="NormalTable"/>
              <w:rPr>
                <w:i w:val="0"/>
                <w:iCs/>
              </w:rPr>
            </w:pPr>
            <w:r w:rsidRPr="00767CA1">
              <w:rPr>
                <w:i w:val="0"/>
                <w:iCs/>
                <w:sz w:val="23"/>
                <w:szCs w:val="23"/>
              </w:rPr>
              <w:t xml:space="preserve">Jonas Ohlsson </w:t>
            </w:r>
          </w:p>
        </w:tc>
        <w:tc>
          <w:tcPr>
            <w:tcW w:w="3629" w:type="dxa"/>
            <w:vAlign w:val="top"/>
          </w:tcPr>
          <w:p w14:paraId="78886B7E" w14:textId="2BA55F64" w:rsidR="00313225" w:rsidRPr="008F6F89" w:rsidRDefault="00313225" w:rsidP="00313225">
            <w:pPr>
              <w:pStyle w:val="NormalTable"/>
              <w:rPr>
                <w:i w:val="0"/>
                <w:iCs/>
              </w:rPr>
            </w:pPr>
            <w:r w:rsidRPr="00767CA1">
              <w:rPr>
                <w:i w:val="0"/>
                <w:iCs/>
                <w:color w:val="0462C1"/>
                <w:sz w:val="23"/>
                <w:szCs w:val="23"/>
              </w:rPr>
              <w:t xml:space="preserve">jonas.ohlsson@pfsw.com </w:t>
            </w:r>
          </w:p>
        </w:tc>
      </w:tr>
      <w:tr w:rsidR="00313225" w14:paraId="3700CD0B" w14:textId="77777777" w:rsidTr="00917A73">
        <w:tc>
          <w:tcPr>
            <w:tcW w:w="1843" w:type="dxa"/>
            <w:vAlign w:val="top"/>
          </w:tcPr>
          <w:p w14:paraId="5CCA10B6" w14:textId="4E0670CF" w:rsidR="00313225" w:rsidRPr="008F6F89" w:rsidRDefault="00313225" w:rsidP="00313225">
            <w:pPr>
              <w:pStyle w:val="NormalTable"/>
              <w:rPr>
                <w:i w:val="0"/>
                <w:iCs/>
              </w:rPr>
            </w:pPr>
            <w:r w:rsidRPr="00767CA1">
              <w:rPr>
                <w:i w:val="0"/>
                <w:iCs/>
                <w:sz w:val="23"/>
                <w:szCs w:val="23"/>
              </w:rPr>
              <w:t>IT-</w:t>
            </w:r>
            <w:proofErr w:type="spellStart"/>
            <w:r w:rsidRPr="00767CA1">
              <w:rPr>
                <w:i w:val="0"/>
                <w:iCs/>
                <w:sz w:val="23"/>
                <w:szCs w:val="23"/>
              </w:rPr>
              <w:t>Architect</w:t>
            </w:r>
            <w:proofErr w:type="spellEnd"/>
            <w:r w:rsidRPr="00767CA1">
              <w:rPr>
                <w:i w:val="0"/>
                <w:iCs/>
                <w:sz w:val="23"/>
                <w:szCs w:val="23"/>
              </w:rPr>
              <w:t xml:space="preserve"> </w:t>
            </w:r>
          </w:p>
        </w:tc>
        <w:tc>
          <w:tcPr>
            <w:tcW w:w="3544" w:type="dxa"/>
            <w:vAlign w:val="top"/>
          </w:tcPr>
          <w:p w14:paraId="4EEFFF2B" w14:textId="1071BFD6" w:rsidR="00313225" w:rsidRPr="008F6F89" w:rsidRDefault="00313225" w:rsidP="00313225">
            <w:pPr>
              <w:pStyle w:val="NormalTable"/>
              <w:rPr>
                <w:i w:val="0"/>
                <w:iCs/>
              </w:rPr>
            </w:pPr>
            <w:r w:rsidRPr="00767CA1">
              <w:rPr>
                <w:i w:val="0"/>
                <w:iCs/>
                <w:sz w:val="23"/>
                <w:szCs w:val="23"/>
              </w:rPr>
              <w:t xml:space="preserve">Daniel Lundqvist </w:t>
            </w:r>
          </w:p>
        </w:tc>
        <w:tc>
          <w:tcPr>
            <w:tcW w:w="3629" w:type="dxa"/>
            <w:vAlign w:val="top"/>
          </w:tcPr>
          <w:p w14:paraId="681CE16C" w14:textId="06D9DC23" w:rsidR="00313225" w:rsidRPr="008F6F89" w:rsidRDefault="00313225" w:rsidP="00313225">
            <w:pPr>
              <w:pStyle w:val="NormalTable"/>
              <w:rPr>
                <w:i w:val="0"/>
                <w:iCs/>
              </w:rPr>
            </w:pPr>
            <w:r w:rsidRPr="00767CA1">
              <w:rPr>
                <w:i w:val="0"/>
                <w:iCs/>
                <w:color w:val="0462C1"/>
                <w:sz w:val="23"/>
                <w:szCs w:val="23"/>
              </w:rPr>
              <w:t xml:space="preserve">daniel.lundqvist@pfsw.com </w:t>
            </w:r>
          </w:p>
        </w:tc>
      </w:tr>
    </w:tbl>
    <w:p w14:paraId="52077C1C" w14:textId="77777777" w:rsidR="008F6F89" w:rsidRDefault="008F6F89" w:rsidP="008F6F89">
      <w:pPr>
        <w:rPr>
          <w:lang w:val="en-GB"/>
        </w:rPr>
      </w:pPr>
    </w:p>
    <w:p w14:paraId="3E167C2F" w14:textId="77777777" w:rsidR="00BA2865" w:rsidRPr="008F6F89" w:rsidRDefault="00BA2865" w:rsidP="008F6F89">
      <w:pPr>
        <w:rPr>
          <w:lang w:val="en-GB"/>
        </w:rPr>
      </w:pPr>
    </w:p>
    <w:p w14:paraId="043130F7" w14:textId="77777777" w:rsidR="008F6F89" w:rsidRDefault="008F6F89" w:rsidP="008F6F89">
      <w:pPr>
        <w:pStyle w:val="Heading1"/>
        <w:rPr>
          <w:lang w:val="en-GB"/>
        </w:rPr>
      </w:pPr>
      <w:bookmarkStart w:id="2" w:name="_Toc167869432"/>
      <w:r>
        <w:rPr>
          <w:lang w:val="en-GB"/>
        </w:rPr>
        <w:t>IPS contacts</w:t>
      </w:r>
      <w:bookmarkEnd w:id="2"/>
    </w:p>
    <w:tbl>
      <w:tblPr>
        <w:tblStyle w:val="TableGridLight"/>
        <w:tblW w:w="0" w:type="auto"/>
        <w:tblLook w:val="04A0" w:firstRow="1" w:lastRow="0" w:firstColumn="1" w:lastColumn="0" w:noHBand="0" w:noVBand="1"/>
      </w:tblPr>
      <w:tblGrid>
        <w:gridCol w:w="1843"/>
        <w:gridCol w:w="3544"/>
        <w:gridCol w:w="3629"/>
      </w:tblGrid>
      <w:tr w:rsidR="00C621E8" w:rsidRPr="008F6F89" w14:paraId="363003C4" w14:textId="77777777" w:rsidTr="000C638B">
        <w:trPr>
          <w:cnfStyle w:val="100000000000" w:firstRow="1" w:lastRow="0" w:firstColumn="0" w:lastColumn="0" w:oddVBand="0" w:evenVBand="0" w:oddHBand="0" w:evenHBand="0" w:firstRowFirstColumn="0" w:firstRowLastColumn="0" w:lastRowFirstColumn="0" w:lastRowLastColumn="0"/>
        </w:trPr>
        <w:tc>
          <w:tcPr>
            <w:tcW w:w="1843" w:type="dxa"/>
          </w:tcPr>
          <w:p w14:paraId="6E3031B2" w14:textId="7458C044" w:rsidR="00C621E8" w:rsidRPr="008F6F89" w:rsidRDefault="00C621E8" w:rsidP="00C621E8">
            <w:pPr>
              <w:pStyle w:val="NormalTable"/>
              <w:rPr>
                <w:i/>
                <w:iCs/>
              </w:rPr>
            </w:pPr>
            <w:proofErr w:type="spellStart"/>
            <w:r w:rsidRPr="008F6F89">
              <w:rPr>
                <w:i/>
                <w:iCs/>
              </w:rPr>
              <w:t>Role</w:t>
            </w:r>
            <w:proofErr w:type="spellEnd"/>
          </w:p>
        </w:tc>
        <w:tc>
          <w:tcPr>
            <w:tcW w:w="3544" w:type="dxa"/>
          </w:tcPr>
          <w:p w14:paraId="49EF5BD2" w14:textId="7F849B85" w:rsidR="00C621E8" w:rsidRPr="008F6F89" w:rsidRDefault="00C621E8" w:rsidP="00C621E8">
            <w:pPr>
              <w:pStyle w:val="NormalTable"/>
              <w:rPr>
                <w:i/>
                <w:iCs/>
                <w:lang w:val="en-GB"/>
              </w:rPr>
            </w:pPr>
            <w:r w:rsidRPr="008F6F89">
              <w:rPr>
                <w:i/>
                <w:iCs/>
                <w:lang w:val="en-GB"/>
              </w:rPr>
              <w:t>Name</w:t>
            </w:r>
          </w:p>
        </w:tc>
        <w:tc>
          <w:tcPr>
            <w:tcW w:w="3629" w:type="dxa"/>
          </w:tcPr>
          <w:p w14:paraId="7EA25F54" w14:textId="033D118C" w:rsidR="00C621E8" w:rsidRPr="008F6F89" w:rsidRDefault="00C621E8" w:rsidP="00C621E8">
            <w:pPr>
              <w:pStyle w:val="NormalTable"/>
              <w:rPr>
                <w:i/>
                <w:iCs/>
                <w:lang w:val="en-GB"/>
              </w:rPr>
            </w:pPr>
            <w:r w:rsidRPr="008F6F89">
              <w:rPr>
                <w:i/>
                <w:iCs/>
                <w:lang w:val="en-GB"/>
              </w:rPr>
              <w:t>Contact details</w:t>
            </w:r>
          </w:p>
        </w:tc>
      </w:tr>
      <w:tr w:rsidR="00C621E8" w:rsidRPr="00E620E1" w14:paraId="7B7A3705" w14:textId="77777777" w:rsidTr="00675502">
        <w:tc>
          <w:tcPr>
            <w:tcW w:w="1843" w:type="dxa"/>
            <w:vAlign w:val="top"/>
          </w:tcPr>
          <w:p w14:paraId="6B0D3F8E" w14:textId="4794CDCD" w:rsidR="00C621E8" w:rsidRPr="001B2D71" w:rsidRDefault="00C621E8" w:rsidP="00C621E8">
            <w:pPr>
              <w:pStyle w:val="NormalTable"/>
              <w:rPr>
                <w:i w:val="0"/>
                <w:iCs/>
              </w:rPr>
            </w:pPr>
            <w:r w:rsidRPr="00767CA1">
              <w:rPr>
                <w:i w:val="0"/>
                <w:iCs/>
                <w:sz w:val="23"/>
                <w:szCs w:val="23"/>
              </w:rPr>
              <w:t xml:space="preserve">IT-Security </w:t>
            </w:r>
            <w:proofErr w:type="spellStart"/>
            <w:r w:rsidRPr="00767CA1">
              <w:rPr>
                <w:i w:val="0"/>
                <w:iCs/>
                <w:sz w:val="23"/>
                <w:szCs w:val="23"/>
              </w:rPr>
              <w:t>Con-sultant</w:t>
            </w:r>
            <w:proofErr w:type="spellEnd"/>
            <w:r w:rsidRPr="00767CA1">
              <w:rPr>
                <w:i w:val="0"/>
                <w:iCs/>
                <w:sz w:val="23"/>
                <w:szCs w:val="23"/>
              </w:rPr>
              <w:t xml:space="preserve"> </w:t>
            </w:r>
          </w:p>
        </w:tc>
        <w:tc>
          <w:tcPr>
            <w:tcW w:w="3544" w:type="dxa"/>
            <w:vAlign w:val="top"/>
          </w:tcPr>
          <w:p w14:paraId="764C241E" w14:textId="7508BF3F" w:rsidR="00C621E8" w:rsidRPr="001B2D71" w:rsidRDefault="00C621E8" w:rsidP="00C621E8">
            <w:pPr>
              <w:pStyle w:val="NormalTable"/>
              <w:rPr>
                <w:i w:val="0"/>
                <w:iCs/>
              </w:rPr>
            </w:pPr>
            <w:r w:rsidRPr="00767CA1">
              <w:rPr>
                <w:i w:val="0"/>
                <w:iCs/>
                <w:sz w:val="23"/>
                <w:szCs w:val="23"/>
              </w:rPr>
              <w:t xml:space="preserve">Aleksandar Milosavljevic </w:t>
            </w:r>
          </w:p>
        </w:tc>
        <w:tc>
          <w:tcPr>
            <w:tcW w:w="3629" w:type="dxa"/>
            <w:vAlign w:val="top"/>
          </w:tcPr>
          <w:p w14:paraId="621284B6" w14:textId="209F0AF3" w:rsidR="00C621E8" w:rsidRPr="001B2D71" w:rsidRDefault="00C621E8" w:rsidP="00C621E8">
            <w:pPr>
              <w:pStyle w:val="NormalTable"/>
              <w:rPr>
                <w:i w:val="0"/>
                <w:iCs/>
              </w:rPr>
            </w:pPr>
            <w:r w:rsidRPr="00767CA1">
              <w:rPr>
                <w:i w:val="0"/>
                <w:iCs/>
                <w:color w:val="0462C1"/>
                <w:sz w:val="23"/>
                <w:szCs w:val="23"/>
              </w:rPr>
              <w:t xml:space="preserve">aleksandar.milosavljevic@ip-solut-ions.se </w:t>
            </w:r>
          </w:p>
        </w:tc>
      </w:tr>
      <w:tr w:rsidR="00C621E8" w:rsidRPr="00E620E1" w14:paraId="78BCB92F" w14:textId="77777777" w:rsidTr="00675502">
        <w:tc>
          <w:tcPr>
            <w:tcW w:w="1843" w:type="dxa"/>
            <w:vAlign w:val="top"/>
          </w:tcPr>
          <w:p w14:paraId="1A9DB327" w14:textId="46A3BD5A" w:rsidR="00C621E8" w:rsidRPr="001B2D71" w:rsidRDefault="00C621E8" w:rsidP="00C621E8">
            <w:pPr>
              <w:pStyle w:val="NormalTable"/>
              <w:rPr>
                <w:i w:val="0"/>
                <w:iCs/>
              </w:rPr>
            </w:pPr>
            <w:r w:rsidRPr="00767CA1">
              <w:rPr>
                <w:i w:val="0"/>
                <w:iCs/>
                <w:sz w:val="23"/>
                <w:szCs w:val="23"/>
              </w:rPr>
              <w:t xml:space="preserve">BDM-Security </w:t>
            </w:r>
          </w:p>
        </w:tc>
        <w:tc>
          <w:tcPr>
            <w:tcW w:w="3544" w:type="dxa"/>
            <w:vAlign w:val="top"/>
          </w:tcPr>
          <w:p w14:paraId="2EEEAE38" w14:textId="35FF99EE" w:rsidR="00C621E8" w:rsidRPr="001B2D71" w:rsidRDefault="00C621E8" w:rsidP="00C621E8">
            <w:pPr>
              <w:pStyle w:val="NormalTable"/>
              <w:rPr>
                <w:i w:val="0"/>
                <w:iCs/>
              </w:rPr>
            </w:pPr>
            <w:r w:rsidRPr="00767CA1">
              <w:rPr>
                <w:i w:val="0"/>
                <w:iCs/>
                <w:sz w:val="23"/>
                <w:szCs w:val="23"/>
              </w:rPr>
              <w:t xml:space="preserve">Mattias Paajanen </w:t>
            </w:r>
          </w:p>
        </w:tc>
        <w:tc>
          <w:tcPr>
            <w:tcW w:w="3629" w:type="dxa"/>
            <w:vAlign w:val="top"/>
          </w:tcPr>
          <w:p w14:paraId="159E6606" w14:textId="6CF7D30B" w:rsidR="00C621E8" w:rsidRPr="001B2D71" w:rsidRDefault="00C621E8" w:rsidP="00C621E8">
            <w:pPr>
              <w:pStyle w:val="NormalTable"/>
              <w:rPr>
                <w:i w:val="0"/>
                <w:iCs/>
              </w:rPr>
            </w:pPr>
            <w:r w:rsidRPr="00767CA1">
              <w:rPr>
                <w:i w:val="0"/>
                <w:iCs/>
                <w:color w:val="0462C1"/>
                <w:sz w:val="23"/>
                <w:szCs w:val="23"/>
              </w:rPr>
              <w:t xml:space="preserve">mattias.paajanen@ip-solutions.se </w:t>
            </w:r>
          </w:p>
        </w:tc>
      </w:tr>
    </w:tbl>
    <w:p w14:paraId="7B194B70" w14:textId="77777777" w:rsidR="008F6F89" w:rsidRDefault="008F6F89" w:rsidP="008F6F89">
      <w:pPr>
        <w:rPr>
          <w:b/>
          <w:bCs/>
          <w:lang w:val="sv-SE"/>
        </w:rPr>
      </w:pPr>
    </w:p>
    <w:p w14:paraId="13C6F713" w14:textId="77777777" w:rsidR="00BA2865" w:rsidRDefault="00BA2865" w:rsidP="008F6F89">
      <w:pPr>
        <w:rPr>
          <w:b/>
          <w:bCs/>
          <w:lang w:val="sv-SE"/>
        </w:rPr>
      </w:pPr>
    </w:p>
    <w:p w14:paraId="23C93EA9" w14:textId="77777777" w:rsidR="00BA2865" w:rsidRDefault="00BA2865" w:rsidP="008F6F89">
      <w:pPr>
        <w:rPr>
          <w:b/>
          <w:bCs/>
          <w:lang w:val="sv-SE"/>
        </w:rPr>
      </w:pPr>
    </w:p>
    <w:p w14:paraId="6EB2E716" w14:textId="77777777" w:rsidR="00BA2865" w:rsidRDefault="00BA2865" w:rsidP="008F6F89">
      <w:pPr>
        <w:rPr>
          <w:b/>
          <w:bCs/>
          <w:lang w:val="sv-SE"/>
        </w:rPr>
      </w:pPr>
    </w:p>
    <w:p w14:paraId="3443B49D" w14:textId="77777777" w:rsidR="00BA2865" w:rsidRDefault="00BA2865" w:rsidP="008F6F89">
      <w:pPr>
        <w:rPr>
          <w:b/>
          <w:bCs/>
          <w:lang w:val="sv-SE"/>
        </w:rPr>
      </w:pPr>
    </w:p>
    <w:p w14:paraId="1151D396" w14:textId="77777777" w:rsidR="00BA2865" w:rsidRDefault="00BA2865" w:rsidP="008F6F89">
      <w:pPr>
        <w:rPr>
          <w:b/>
          <w:bCs/>
          <w:lang w:val="sv-SE"/>
        </w:rPr>
      </w:pPr>
    </w:p>
    <w:p w14:paraId="45694642" w14:textId="77777777" w:rsidR="00BA2865" w:rsidRPr="00460D63" w:rsidRDefault="00BA2865" w:rsidP="008F6F89">
      <w:pPr>
        <w:rPr>
          <w:b/>
          <w:bCs/>
          <w:lang w:val="sv-SE"/>
        </w:rPr>
      </w:pPr>
    </w:p>
    <w:p w14:paraId="14700233" w14:textId="77777777" w:rsidR="00914E1B" w:rsidRDefault="00914E1B" w:rsidP="00914E1B">
      <w:pPr>
        <w:pStyle w:val="Heading1"/>
        <w:rPr>
          <w:lang w:val="en-GB"/>
        </w:rPr>
      </w:pPr>
      <w:bookmarkStart w:id="3" w:name="_Toc167869433"/>
      <w:r w:rsidRPr="00914E1B">
        <w:rPr>
          <w:lang w:val="en-GB"/>
        </w:rPr>
        <w:lastRenderedPageBreak/>
        <w:t>Method</w:t>
      </w:r>
      <w:bookmarkEnd w:id="3"/>
    </w:p>
    <w:p w14:paraId="401D0201" w14:textId="6BF9C7C2" w:rsidR="000F4FEF" w:rsidRPr="005E1D1E" w:rsidRDefault="000F4FEF" w:rsidP="000F4FEF">
      <w:pPr>
        <w:pStyle w:val="Default"/>
      </w:pPr>
      <w:r w:rsidRPr="005E1D1E">
        <w:t>IP-Solutions performed a testing under “grey box” approach during days between 2024-05-</w:t>
      </w:r>
      <w:r w:rsidR="000B44A8">
        <w:t>23</w:t>
      </w:r>
      <w:r w:rsidRPr="005E1D1E">
        <w:t xml:space="preserve"> to 2024-05-2</w:t>
      </w:r>
      <w:r w:rsidR="000B44A8">
        <w:t>8</w:t>
      </w:r>
      <w:r w:rsidRPr="005E1D1E">
        <w:t xml:space="preserve"> with a limited knowledge of the internal network and the BECS product itself. In addition, the customer provided a </w:t>
      </w:r>
      <w:r w:rsidR="000B44A8">
        <w:t>local</w:t>
      </w:r>
      <w:r w:rsidRPr="005E1D1E">
        <w:t xml:space="preserve"> account used by the tester to login into the web management portal and a reference document of the internal API as well. </w:t>
      </w:r>
    </w:p>
    <w:p w14:paraId="33E2C8E4" w14:textId="77777777" w:rsidR="000F4FEF" w:rsidRPr="005E1D1E" w:rsidRDefault="000F4FEF" w:rsidP="000F4FEF">
      <w:pPr>
        <w:pStyle w:val="Default"/>
      </w:pPr>
      <w:r w:rsidRPr="005E1D1E">
        <w:t xml:space="preserve">Testing was conducted from a “non-evasive” point of view with the primary scope to identify as many vulnerabilities and misconfigurations as possible, without creating any possible disruptions. </w:t>
      </w:r>
    </w:p>
    <w:p w14:paraId="2BC62471" w14:textId="2B296129" w:rsidR="00772417" w:rsidRDefault="000F4FEF" w:rsidP="000F4FEF">
      <w:pPr>
        <w:rPr>
          <w:szCs w:val="25"/>
        </w:rPr>
      </w:pPr>
      <w:r w:rsidRPr="005E1D1E">
        <w:rPr>
          <w:szCs w:val="25"/>
        </w:rPr>
        <w:t xml:space="preserve">Testing was performed remotely from consultant’s laptop where IP-Solutions AB public </w:t>
      </w:r>
      <w:proofErr w:type="spellStart"/>
      <w:r w:rsidRPr="005E1D1E">
        <w:rPr>
          <w:szCs w:val="25"/>
        </w:rPr>
        <w:t>ip</w:t>
      </w:r>
      <w:proofErr w:type="spellEnd"/>
      <w:r w:rsidRPr="005E1D1E">
        <w:rPr>
          <w:szCs w:val="25"/>
        </w:rPr>
        <w:t xml:space="preserve"> have been whitelisted for the entire duration of the test. Each weakness identified was documented and manually investigated to determine the exploitation possibilities, and escalation potential. In the case of successful foothold IP-Solutions weren’t allowed for further testing as lateral movement and horizontal/vertical privilege escalation instead, the tester was asked to promptly inform the customer by documenting all the findings.</w:t>
      </w:r>
    </w:p>
    <w:p w14:paraId="034BE049" w14:textId="77777777" w:rsidR="00457E0A" w:rsidRDefault="00457E0A" w:rsidP="000F4FEF">
      <w:pPr>
        <w:rPr>
          <w:szCs w:val="25"/>
        </w:rPr>
      </w:pPr>
    </w:p>
    <w:p w14:paraId="3E339A51" w14:textId="77777777" w:rsidR="00772417" w:rsidRDefault="00772417" w:rsidP="00772417">
      <w:pPr>
        <w:pStyle w:val="Heading1"/>
        <w:rPr>
          <w:lang w:val="en-GB"/>
        </w:rPr>
      </w:pPr>
      <w:bookmarkStart w:id="4" w:name="_Toc167718527"/>
      <w:bookmarkStart w:id="5" w:name="_Toc167869434"/>
      <w:r>
        <w:rPr>
          <w:lang w:val="en-GB"/>
        </w:rPr>
        <w:t>Scope</w:t>
      </w:r>
      <w:bookmarkEnd w:id="4"/>
      <w:bookmarkEnd w:id="5"/>
    </w:p>
    <w:p w14:paraId="5CB3DAA8" w14:textId="77777777" w:rsidR="00772417" w:rsidRDefault="00772417" w:rsidP="00772417">
      <w:pPr>
        <w:rPr>
          <w:lang w:val="en-GB"/>
        </w:rPr>
      </w:pPr>
      <w:r>
        <w:rPr>
          <w:lang w:val="en-GB"/>
        </w:rPr>
        <w:t>The customer provided a list of owned public IPv4 addresses.</w:t>
      </w:r>
    </w:p>
    <w:tbl>
      <w:tblPr>
        <w:tblStyle w:val="TableGridLight"/>
        <w:tblW w:w="5000" w:type="pct"/>
        <w:tblLook w:val="04A0" w:firstRow="1" w:lastRow="0" w:firstColumn="1" w:lastColumn="0" w:noHBand="0" w:noVBand="1"/>
      </w:tblPr>
      <w:tblGrid>
        <w:gridCol w:w="4258"/>
        <w:gridCol w:w="4768"/>
      </w:tblGrid>
      <w:tr w:rsidR="00772417" w:rsidRPr="008F6F89" w14:paraId="12AFE052" w14:textId="77777777" w:rsidTr="008C4D36">
        <w:trPr>
          <w:cnfStyle w:val="100000000000" w:firstRow="1" w:lastRow="0" w:firstColumn="0" w:lastColumn="0" w:oddVBand="0" w:evenVBand="0" w:oddHBand="0" w:evenHBand="0" w:firstRowFirstColumn="0" w:firstRowLastColumn="0" w:lastRowFirstColumn="0" w:lastRowLastColumn="0"/>
        </w:trPr>
        <w:tc>
          <w:tcPr>
            <w:tcW w:w="2359" w:type="pct"/>
          </w:tcPr>
          <w:p w14:paraId="7AD858F0" w14:textId="77777777" w:rsidR="00772417" w:rsidRPr="008F6F89" w:rsidRDefault="00772417" w:rsidP="008C4D36">
            <w:pPr>
              <w:pStyle w:val="NormalTable"/>
              <w:rPr>
                <w:i/>
                <w:iCs/>
              </w:rPr>
            </w:pPr>
            <w:r>
              <w:rPr>
                <w:i/>
                <w:iCs/>
              </w:rPr>
              <w:t>IP</w:t>
            </w:r>
          </w:p>
        </w:tc>
        <w:tc>
          <w:tcPr>
            <w:tcW w:w="2641" w:type="pct"/>
          </w:tcPr>
          <w:p w14:paraId="58D8DD55" w14:textId="77777777" w:rsidR="00772417" w:rsidRPr="008F6F89" w:rsidRDefault="00772417" w:rsidP="008C4D36">
            <w:pPr>
              <w:pStyle w:val="NormalTable"/>
              <w:rPr>
                <w:i/>
                <w:iCs/>
                <w:lang w:val="en-GB"/>
              </w:rPr>
            </w:pPr>
            <w:r>
              <w:rPr>
                <w:i/>
                <w:iCs/>
                <w:lang w:val="en-GB"/>
              </w:rPr>
              <w:t>Info</w:t>
            </w:r>
          </w:p>
        </w:tc>
      </w:tr>
      <w:tr w:rsidR="00772417" w:rsidRPr="000D0ED2" w14:paraId="396EDBD1" w14:textId="77777777" w:rsidTr="008C4D36">
        <w:tc>
          <w:tcPr>
            <w:tcW w:w="2359" w:type="pct"/>
          </w:tcPr>
          <w:p w14:paraId="003D667C" w14:textId="77777777" w:rsidR="00772417" w:rsidRPr="007F141A" w:rsidRDefault="00772417" w:rsidP="008C4D36">
            <w:pPr>
              <w:pStyle w:val="NormalTable"/>
              <w:rPr>
                <w:i w:val="0"/>
                <w:iCs/>
              </w:rPr>
            </w:pPr>
            <w:proofErr w:type="gramStart"/>
            <w:r w:rsidRPr="00EA5BD2">
              <w:rPr>
                <w:i w:val="0"/>
                <w:iCs/>
              </w:rPr>
              <w:t>151.236.205.2</w:t>
            </w:r>
            <w:r>
              <w:rPr>
                <w:i w:val="0"/>
                <w:iCs/>
              </w:rPr>
              <w:t>30</w:t>
            </w:r>
            <w:proofErr w:type="gramEnd"/>
          </w:p>
        </w:tc>
        <w:tc>
          <w:tcPr>
            <w:tcW w:w="2641" w:type="pct"/>
          </w:tcPr>
          <w:p w14:paraId="4E915B78" w14:textId="12680902" w:rsidR="00772417" w:rsidRPr="00FA116C" w:rsidRDefault="00772417" w:rsidP="008C4D36">
            <w:pPr>
              <w:pStyle w:val="NormalTable"/>
              <w:rPr>
                <w:i w:val="0"/>
                <w:iCs/>
                <w:lang w:val="en-US"/>
              </w:rPr>
            </w:pPr>
            <w:r w:rsidRPr="00FA116C">
              <w:rPr>
                <w:i w:val="0"/>
                <w:iCs/>
                <w:lang w:val="en-US"/>
              </w:rPr>
              <w:t xml:space="preserve">Used by the </w:t>
            </w:r>
            <w:r w:rsidR="00457E0A">
              <w:rPr>
                <w:i w:val="0"/>
                <w:iCs/>
                <w:lang w:val="en-US"/>
              </w:rPr>
              <w:t>BBE</w:t>
            </w:r>
            <w:r w:rsidRPr="00FA116C">
              <w:rPr>
                <w:i w:val="0"/>
                <w:iCs/>
                <w:lang w:val="en-US"/>
              </w:rPr>
              <w:t xml:space="preserve"> </w:t>
            </w:r>
            <w:r>
              <w:rPr>
                <w:i w:val="0"/>
                <w:iCs/>
                <w:lang w:val="en-US"/>
              </w:rPr>
              <w:t xml:space="preserve">demo </w:t>
            </w:r>
            <w:r w:rsidRPr="00FA116C">
              <w:rPr>
                <w:i w:val="0"/>
                <w:iCs/>
                <w:lang w:val="en-US"/>
              </w:rPr>
              <w:t>instance.</w:t>
            </w:r>
          </w:p>
        </w:tc>
      </w:tr>
      <w:tr w:rsidR="00772417" w:rsidRPr="000D0ED2" w14:paraId="4CD2CD9B" w14:textId="77777777" w:rsidTr="008C4D36">
        <w:tc>
          <w:tcPr>
            <w:tcW w:w="2359" w:type="pct"/>
          </w:tcPr>
          <w:p w14:paraId="6CF3C541" w14:textId="77777777" w:rsidR="00772417" w:rsidRPr="007F141A" w:rsidRDefault="00772417" w:rsidP="008C4D36">
            <w:pPr>
              <w:pStyle w:val="NormalTable"/>
              <w:rPr>
                <w:i w:val="0"/>
                <w:iCs/>
              </w:rPr>
            </w:pPr>
            <w:proofErr w:type="gramStart"/>
            <w:r w:rsidRPr="00EA5BD2">
              <w:rPr>
                <w:i w:val="0"/>
                <w:iCs/>
              </w:rPr>
              <w:t>151.236.205.2</w:t>
            </w:r>
            <w:r>
              <w:rPr>
                <w:i w:val="0"/>
                <w:iCs/>
              </w:rPr>
              <w:t>31</w:t>
            </w:r>
            <w:proofErr w:type="gramEnd"/>
          </w:p>
        </w:tc>
        <w:tc>
          <w:tcPr>
            <w:tcW w:w="2641" w:type="pct"/>
          </w:tcPr>
          <w:p w14:paraId="5EE330C5" w14:textId="77777777" w:rsidR="00772417" w:rsidRPr="00395980" w:rsidRDefault="00772417" w:rsidP="008C4D36">
            <w:pPr>
              <w:pStyle w:val="NormalTable"/>
              <w:rPr>
                <w:i w:val="0"/>
                <w:iCs/>
                <w:lang w:val="en-US"/>
              </w:rPr>
            </w:pPr>
            <w:r>
              <w:rPr>
                <w:i w:val="0"/>
                <w:iCs/>
                <w:lang w:val="en-US"/>
              </w:rPr>
              <w:t>Not in use during the testing exercise.</w:t>
            </w:r>
          </w:p>
        </w:tc>
      </w:tr>
      <w:tr w:rsidR="00772417" w:rsidRPr="000D0ED2" w14:paraId="0BE503C5" w14:textId="77777777" w:rsidTr="008C4D36">
        <w:tc>
          <w:tcPr>
            <w:tcW w:w="2359" w:type="pct"/>
          </w:tcPr>
          <w:p w14:paraId="4E269D8E" w14:textId="77777777" w:rsidR="00772417" w:rsidRPr="007F141A" w:rsidRDefault="00772417" w:rsidP="008C4D36">
            <w:pPr>
              <w:pStyle w:val="NormalTable"/>
              <w:rPr>
                <w:rFonts w:cs="Times New Roman"/>
                <w:i w:val="0"/>
                <w:iCs/>
              </w:rPr>
            </w:pPr>
            <w:proofErr w:type="gramStart"/>
            <w:r w:rsidRPr="00EA5BD2">
              <w:rPr>
                <w:i w:val="0"/>
                <w:iCs/>
              </w:rPr>
              <w:t>151.236.205.2</w:t>
            </w:r>
            <w:r>
              <w:rPr>
                <w:i w:val="0"/>
                <w:iCs/>
              </w:rPr>
              <w:t>32</w:t>
            </w:r>
            <w:proofErr w:type="gramEnd"/>
          </w:p>
        </w:tc>
        <w:tc>
          <w:tcPr>
            <w:tcW w:w="2641" w:type="pct"/>
          </w:tcPr>
          <w:p w14:paraId="3A774028" w14:textId="77777777" w:rsidR="00772417" w:rsidRPr="00395980" w:rsidRDefault="00772417" w:rsidP="008C4D36">
            <w:pPr>
              <w:pStyle w:val="NormalTable"/>
              <w:rPr>
                <w:rFonts w:cs="Times New Roman"/>
                <w:i w:val="0"/>
                <w:iCs/>
                <w:lang w:val="en-US"/>
              </w:rPr>
            </w:pPr>
            <w:r>
              <w:rPr>
                <w:i w:val="0"/>
                <w:iCs/>
                <w:lang w:val="en-US"/>
              </w:rPr>
              <w:t>Not in use during the testing exercise.</w:t>
            </w:r>
          </w:p>
        </w:tc>
      </w:tr>
    </w:tbl>
    <w:p w14:paraId="3A56E1F8" w14:textId="77777777" w:rsidR="00772417" w:rsidRDefault="00772417" w:rsidP="000F4FEF">
      <w:pPr>
        <w:rPr>
          <w:szCs w:val="25"/>
        </w:rPr>
      </w:pPr>
    </w:p>
    <w:p w14:paraId="7B0A3943" w14:textId="77777777" w:rsidR="00BA2865" w:rsidRDefault="00BA2865" w:rsidP="000F4FEF">
      <w:pPr>
        <w:rPr>
          <w:szCs w:val="25"/>
        </w:rPr>
      </w:pPr>
    </w:p>
    <w:p w14:paraId="093DEA18" w14:textId="77777777" w:rsidR="00BA2865" w:rsidRDefault="00BA2865" w:rsidP="000F4FEF">
      <w:pPr>
        <w:rPr>
          <w:szCs w:val="25"/>
        </w:rPr>
      </w:pPr>
    </w:p>
    <w:p w14:paraId="311E083D" w14:textId="77777777" w:rsidR="00BA2865" w:rsidRDefault="00BA2865" w:rsidP="000F4FEF">
      <w:pPr>
        <w:rPr>
          <w:szCs w:val="25"/>
        </w:rPr>
      </w:pPr>
    </w:p>
    <w:p w14:paraId="45F27CE8" w14:textId="77777777" w:rsidR="00BA2865" w:rsidRPr="005E1D1E" w:rsidRDefault="00BA2865" w:rsidP="000F4FEF">
      <w:pPr>
        <w:rPr>
          <w:szCs w:val="25"/>
        </w:rPr>
      </w:pPr>
    </w:p>
    <w:p w14:paraId="67121D88" w14:textId="77777777" w:rsidR="00914E1B" w:rsidRDefault="00914E1B" w:rsidP="00914E1B">
      <w:pPr>
        <w:pStyle w:val="Heading1"/>
        <w:rPr>
          <w:lang w:val="en-GB"/>
        </w:rPr>
      </w:pPr>
      <w:bookmarkStart w:id="6" w:name="_Toc167869435"/>
      <w:r w:rsidRPr="00914E1B">
        <w:rPr>
          <w:lang w:val="en-GB"/>
        </w:rPr>
        <w:lastRenderedPageBreak/>
        <w:t>Asse</w:t>
      </w:r>
      <w:r>
        <w:rPr>
          <w:lang w:val="en-GB"/>
        </w:rPr>
        <w:t>s</w:t>
      </w:r>
      <w:r w:rsidRPr="00914E1B">
        <w:rPr>
          <w:lang w:val="en-GB"/>
        </w:rPr>
        <w:t>sment</w:t>
      </w:r>
      <w:bookmarkEnd w:id="6"/>
    </w:p>
    <w:p w14:paraId="3D03DBFF" w14:textId="77777777" w:rsidR="008F6F89" w:rsidRPr="008F6F89" w:rsidRDefault="008F6F89" w:rsidP="008F6F89">
      <w:pPr>
        <w:pStyle w:val="Heading2"/>
        <w:rPr>
          <w:lang w:val="en-GB"/>
        </w:rPr>
      </w:pPr>
      <w:bookmarkStart w:id="7" w:name="_Toc167869436"/>
      <w:r>
        <w:rPr>
          <w:lang w:val="en-GB"/>
        </w:rPr>
        <w:t>Summary of findings</w:t>
      </w:r>
      <w:bookmarkEnd w:id="7"/>
    </w:p>
    <w:tbl>
      <w:tblPr>
        <w:tblStyle w:val="TableGridLight"/>
        <w:tblW w:w="0" w:type="auto"/>
        <w:tblLook w:val="04A0" w:firstRow="1" w:lastRow="0" w:firstColumn="1" w:lastColumn="0" w:noHBand="0" w:noVBand="1"/>
      </w:tblPr>
      <w:tblGrid>
        <w:gridCol w:w="1560"/>
        <w:gridCol w:w="1275"/>
        <w:gridCol w:w="6181"/>
      </w:tblGrid>
      <w:tr w:rsidR="00884E23" w:rsidRPr="008F6F89" w14:paraId="2669C0AC" w14:textId="77777777" w:rsidTr="009B0C15">
        <w:trPr>
          <w:cnfStyle w:val="100000000000" w:firstRow="1" w:lastRow="0" w:firstColumn="0" w:lastColumn="0" w:oddVBand="0" w:evenVBand="0" w:oddHBand="0" w:evenHBand="0" w:firstRowFirstColumn="0" w:firstRowLastColumn="0" w:lastRowFirstColumn="0" w:lastRowLastColumn="0"/>
        </w:trPr>
        <w:tc>
          <w:tcPr>
            <w:tcW w:w="1560" w:type="dxa"/>
          </w:tcPr>
          <w:p w14:paraId="38DE44AE" w14:textId="05004D44" w:rsidR="00884E23" w:rsidRPr="008F6F89" w:rsidRDefault="00884E23" w:rsidP="00884E23">
            <w:pPr>
              <w:pStyle w:val="NormalTable"/>
              <w:rPr>
                <w:i/>
                <w:iCs/>
              </w:rPr>
            </w:pPr>
            <w:proofErr w:type="spellStart"/>
            <w:r>
              <w:rPr>
                <w:i/>
                <w:iCs/>
              </w:rPr>
              <w:t>Severity</w:t>
            </w:r>
            <w:proofErr w:type="spellEnd"/>
          </w:p>
        </w:tc>
        <w:tc>
          <w:tcPr>
            <w:tcW w:w="1275" w:type="dxa"/>
          </w:tcPr>
          <w:p w14:paraId="41FD991C" w14:textId="6EB9FD41" w:rsidR="00884E23" w:rsidRPr="008F6F89" w:rsidRDefault="00884E23" w:rsidP="00884E23">
            <w:pPr>
              <w:pStyle w:val="NormalTable"/>
              <w:rPr>
                <w:i/>
                <w:iCs/>
                <w:lang w:val="en-GB"/>
              </w:rPr>
            </w:pPr>
            <w:r>
              <w:rPr>
                <w:i/>
                <w:iCs/>
                <w:lang w:val="en-GB"/>
              </w:rPr>
              <w:t>ID</w:t>
            </w:r>
          </w:p>
        </w:tc>
        <w:tc>
          <w:tcPr>
            <w:tcW w:w="6181" w:type="dxa"/>
          </w:tcPr>
          <w:p w14:paraId="38E78F1B" w14:textId="542DFE9B" w:rsidR="00884E23" w:rsidRPr="008F6F89" w:rsidRDefault="00884E23" w:rsidP="00884E23">
            <w:pPr>
              <w:pStyle w:val="NormalTable"/>
              <w:rPr>
                <w:i/>
                <w:iCs/>
                <w:lang w:val="en-GB"/>
              </w:rPr>
            </w:pPr>
            <w:r>
              <w:rPr>
                <w:i/>
                <w:iCs/>
                <w:lang w:val="en-GB"/>
              </w:rPr>
              <w:t>Details</w:t>
            </w:r>
          </w:p>
        </w:tc>
      </w:tr>
      <w:tr w:rsidR="00884E23" w:rsidRPr="009B0C15" w14:paraId="419BC225" w14:textId="77777777" w:rsidTr="009B0C15">
        <w:tc>
          <w:tcPr>
            <w:tcW w:w="1560" w:type="dxa"/>
          </w:tcPr>
          <w:p w14:paraId="4211535C" w14:textId="23C9D475" w:rsidR="00884E23" w:rsidRPr="009B0C15" w:rsidRDefault="00C5025B" w:rsidP="00884E23">
            <w:pPr>
              <w:pStyle w:val="NormalTable"/>
              <w:rPr>
                <w:i w:val="0"/>
                <w:iCs/>
              </w:rPr>
            </w:pPr>
            <w:proofErr w:type="spellStart"/>
            <w:r>
              <w:rPr>
                <w:i w:val="0"/>
                <w:iCs/>
              </w:rPr>
              <w:t>Critical</w:t>
            </w:r>
            <w:proofErr w:type="spellEnd"/>
          </w:p>
        </w:tc>
        <w:tc>
          <w:tcPr>
            <w:tcW w:w="1275" w:type="dxa"/>
          </w:tcPr>
          <w:p w14:paraId="2DB7D833" w14:textId="5A91E56B" w:rsidR="00884E23" w:rsidRPr="009B0C15" w:rsidRDefault="00884E23" w:rsidP="00884E23">
            <w:pPr>
              <w:pStyle w:val="NormalTable"/>
              <w:rPr>
                <w:i w:val="0"/>
                <w:iCs/>
              </w:rPr>
            </w:pPr>
            <w:r>
              <w:rPr>
                <w:i w:val="0"/>
                <w:iCs/>
              </w:rPr>
              <w:t>1</w:t>
            </w:r>
          </w:p>
        </w:tc>
        <w:tc>
          <w:tcPr>
            <w:tcW w:w="6181" w:type="dxa"/>
          </w:tcPr>
          <w:p w14:paraId="00EDE5F6" w14:textId="4C7F9CF5" w:rsidR="00884E23" w:rsidRPr="00460D63" w:rsidRDefault="00C5025B" w:rsidP="00884E23">
            <w:pPr>
              <w:pStyle w:val="NormalTable"/>
              <w:rPr>
                <w:i w:val="0"/>
                <w:iCs/>
                <w:lang w:val="en-US"/>
              </w:rPr>
            </w:pPr>
            <w:r w:rsidRPr="00C5025B">
              <w:rPr>
                <w:i w:val="0"/>
                <w:iCs/>
                <w:color w:val="auto"/>
                <w:lang w:val="en-US"/>
              </w:rPr>
              <w:t>Improper Neutralization of Special Elements Used in a Template Engine</w:t>
            </w:r>
            <w:r>
              <w:rPr>
                <w:i w:val="0"/>
                <w:iCs/>
                <w:color w:val="auto"/>
                <w:lang w:val="en-US"/>
              </w:rPr>
              <w:t>.</w:t>
            </w:r>
          </w:p>
        </w:tc>
      </w:tr>
      <w:tr w:rsidR="00884E23" w:rsidRPr="009B0C15" w14:paraId="45141ECA" w14:textId="77777777" w:rsidTr="009B0C15">
        <w:tc>
          <w:tcPr>
            <w:tcW w:w="1560" w:type="dxa"/>
          </w:tcPr>
          <w:p w14:paraId="0F73CCA1" w14:textId="1B10AC78" w:rsidR="00884E23" w:rsidRPr="009B0C15" w:rsidRDefault="003D1D9D" w:rsidP="00884E23">
            <w:pPr>
              <w:pStyle w:val="NormalTable"/>
              <w:rPr>
                <w:i w:val="0"/>
                <w:iCs/>
              </w:rPr>
            </w:pPr>
            <w:r>
              <w:rPr>
                <w:i w:val="0"/>
                <w:iCs/>
                <w:lang w:val="en-US"/>
              </w:rPr>
              <w:t>High</w:t>
            </w:r>
          </w:p>
        </w:tc>
        <w:tc>
          <w:tcPr>
            <w:tcW w:w="1275" w:type="dxa"/>
          </w:tcPr>
          <w:p w14:paraId="687DEA7E" w14:textId="0E4B2E35" w:rsidR="00884E23" w:rsidRPr="009B0C15" w:rsidRDefault="00884E23" w:rsidP="00884E23">
            <w:pPr>
              <w:pStyle w:val="NormalTable"/>
              <w:rPr>
                <w:i w:val="0"/>
                <w:iCs/>
              </w:rPr>
            </w:pPr>
            <w:r>
              <w:rPr>
                <w:i w:val="0"/>
                <w:iCs/>
                <w:lang w:val="en-US"/>
              </w:rPr>
              <w:t>2</w:t>
            </w:r>
          </w:p>
        </w:tc>
        <w:tc>
          <w:tcPr>
            <w:tcW w:w="6181" w:type="dxa"/>
          </w:tcPr>
          <w:p w14:paraId="4199D1D8" w14:textId="29D15E7E" w:rsidR="00884E23" w:rsidRPr="00884E23" w:rsidRDefault="00BF0112" w:rsidP="00884E23">
            <w:pPr>
              <w:pStyle w:val="NormalTable"/>
              <w:rPr>
                <w:i w:val="0"/>
                <w:iCs/>
                <w:lang w:val="en-US"/>
              </w:rPr>
            </w:pPr>
            <w:r w:rsidRPr="00BF0112">
              <w:rPr>
                <w:i w:val="0"/>
                <w:iCs/>
                <w:lang w:val="en-US"/>
              </w:rPr>
              <w:t>Permissive Cross-domain Policy with Untrusted Domains</w:t>
            </w:r>
            <w:r w:rsidR="00884E23">
              <w:rPr>
                <w:i w:val="0"/>
                <w:iCs/>
                <w:lang w:val="en-US"/>
              </w:rPr>
              <w:t>.</w:t>
            </w:r>
          </w:p>
        </w:tc>
      </w:tr>
      <w:tr w:rsidR="00884E23" w:rsidRPr="009B0C15" w14:paraId="19805C18" w14:textId="77777777" w:rsidTr="009B0C15">
        <w:tc>
          <w:tcPr>
            <w:tcW w:w="1560" w:type="dxa"/>
          </w:tcPr>
          <w:p w14:paraId="2FEE04A0" w14:textId="22CF681D" w:rsidR="00884E23" w:rsidRPr="009B0C15" w:rsidRDefault="00884E23" w:rsidP="00884E23">
            <w:pPr>
              <w:pStyle w:val="NormalTable"/>
              <w:rPr>
                <w:i w:val="0"/>
                <w:iCs/>
              </w:rPr>
            </w:pPr>
            <w:r>
              <w:rPr>
                <w:i w:val="0"/>
                <w:iCs/>
                <w:lang w:val="en-US"/>
              </w:rPr>
              <w:t>Medium</w:t>
            </w:r>
          </w:p>
        </w:tc>
        <w:tc>
          <w:tcPr>
            <w:tcW w:w="1275" w:type="dxa"/>
          </w:tcPr>
          <w:p w14:paraId="59342E6A" w14:textId="049049CD" w:rsidR="00884E23" w:rsidRPr="009B0C15" w:rsidRDefault="00884E23" w:rsidP="00884E23">
            <w:pPr>
              <w:pStyle w:val="NormalTable"/>
              <w:rPr>
                <w:i w:val="0"/>
                <w:iCs/>
              </w:rPr>
            </w:pPr>
            <w:r>
              <w:rPr>
                <w:i w:val="0"/>
                <w:iCs/>
                <w:lang w:val="en-US"/>
              </w:rPr>
              <w:t>3</w:t>
            </w:r>
          </w:p>
        </w:tc>
        <w:tc>
          <w:tcPr>
            <w:tcW w:w="6181" w:type="dxa"/>
          </w:tcPr>
          <w:p w14:paraId="41E56C81" w14:textId="5150C453" w:rsidR="00170861" w:rsidRPr="00884E23" w:rsidRDefault="002525FD" w:rsidP="00884E23">
            <w:pPr>
              <w:pStyle w:val="NormalTable"/>
              <w:rPr>
                <w:i w:val="0"/>
                <w:iCs/>
                <w:lang w:val="en-US"/>
              </w:rPr>
            </w:pPr>
            <w:r w:rsidRPr="002525FD">
              <w:rPr>
                <w:i w:val="0"/>
                <w:iCs/>
                <w:lang w:val="en-US"/>
              </w:rPr>
              <w:t>Improper Neutralization of Input During Web Page Generation ('Cross-site Scripting')</w:t>
            </w:r>
            <w:r w:rsidR="00884E23">
              <w:rPr>
                <w:i w:val="0"/>
                <w:iCs/>
                <w:lang w:val="en-US"/>
              </w:rPr>
              <w:t>.</w:t>
            </w:r>
          </w:p>
        </w:tc>
      </w:tr>
      <w:tr w:rsidR="00170861" w:rsidRPr="009B0C15" w14:paraId="67668153" w14:textId="77777777" w:rsidTr="009B0C15">
        <w:tc>
          <w:tcPr>
            <w:tcW w:w="1560" w:type="dxa"/>
          </w:tcPr>
          <w:p w14:paraId="5663005D" w14:textId="1C463583" w:rsidR="00170861" w:rsidRDefault="00212DCD" w:rsidP="00884E23">
            <w:pPr>
              <w:pStyle w:val="NormalTable"/>
              <w:rPr>
                <w:i w:val="0"/>
                <w:iCs/>
                <w:lang w:val="en-US"/>
              </w:rPr>
            </w:pPr>
            <w:r>
              <w:rPr>
                <w:i w:val="0"/>
                <w:iCs/>
                <w:lang w:val="en-US"/>
              </w:rPr>
              <w:t>Low</w:t>
            </w:r>
          </w:p>
        </w:tc>
        <w:tc>
          <w:tcPr>
            <w:tcW w:w="1275" w:type="dxa"/>
          </w:tcPr>
          <w:p w14:paraId="2F11C701" w14:textId="45A9F867" w:rsidR="00170861" w:rsidRDefault="00170861" w:rsidP="00884E23">
            <w:pPr>
              <w:pStyle w:val="NormalTable"/>
              <w:rPr>
                <w:i w:val="0"/>
                <w:iCs/>
                <w:lang w:val="en-US"/>
              </w:rPr>
            </w:pPr>
            <w:r>
              <w:rPr>
                <w:i w:val="0"/>
                <w:iCs/>
                <w:lang w:val="en-US"/>
              </w:rPr>
              <w:t>4</w:t>
            </w:r>
          </w:p>
        </w:tc>
        <w:tc>
          <w:tcPr>
            <w:tcW w:w="6181" w:type="dxa"/>
          </w:tcPr>
          <w:p w14:paraId="580C3552" w14:textId="1C382BD5" w:rsidR="00170861" w:rsidRPr="002525FD" w:rsidRDefault="00B57D51" w:rsidP="00884E23">
            <w:pPr>
              <w:pStyle w:val="NormalTable"/>
              <w:rPr>
                <w:i w:val="0"/>
                <w:iCs/>
                <w:lang w:val="en-US"/>
              </w:rPr>
            </w:pPr>
            <w:r w:rsidRPr="00B57D51">
              <w:rPr>
                <w:i w:val="0"/>
                <w:iCs/>
                <w:lang w:val="en-US"/>
              </w:rPr>
              <w:t>Improper Restriction of XML External Entity Reference</w:t>
            </w:r>
          </w:p>
        </w:tc>
      </w:tr>
      <w:tr w:rsidR="00884E23" w:rsidRPr="009B0C15" w14:paraId="211B8A71" w14:textId="77777777" w:rsidTr="009B0C15">
        <w:tc>
          <w:tcPr>
            <w:tcW w:w="1560" w:type="dxa"/>
          </w:tcPr>
          <w:p w14:paraId="6C59C647" w14:textId="0D8F589C" w:rsidR="00884E23" w:rsidRPr="009B0C15" w:rsidRDefault="00884E23" w:rsidP="00884E23">
            <w:pPr>
              <w:pStyle w:val="NormalTable"/>
              <w:rPr>
                <w:i w:val="0"/>
                <w:iCs/>
              </w:rPr>
            </w:pPr>
            <w:r>
              <w:rPr>
                <w:i w:val="0"/>
                <w:iCs/>
                <w:lang w:val="en-US"/>
              </w:rPr>
              <w:t>Low</w:t>
            </w:r>
          </w:p>
        </w:tc>
        <w:tc>
          <w:tcPr>
            <w:tcW w:w="1275" w:type="dxa"/>
          </w:tcPr>
          <w:p w14:paraId="4B188F86" w14:textId="415EF95F" w:rsidR="00884E23" w:rsidRPr="009B0C15" w:rsidRDefault="00170861" w:rsidP="00884E23">
            <w:pPr>
              <w:pStyle w:val="NormalTable"/>
              <w:rPr>
                <w:i w:val="0"/>
                <w:iCs/>
              </w:rPr>
            </w:pPr>
            <w:r>
              <w:rPr>
                <w:i w:val="0"/>
                <w:iCs/>
              </w:rPr>
              <w:t>5</w:t>
            </w:r>
          </w:p>
        </w:tc>
        <w:tc>
          <w:tcPr>
            <w:tcW w:w="6181" w:type="dxa"/>
          </w:tcPr>
          <w:p w14:paraId="0846D9BB" w14:textId="319C0A5B" w:rsidR="00884E23" w:rsidRPr="00884E23" w:rsidRDefault="009519C1" w:rsidP="00884E23">
            <w:pPr>
              <w:pStyle w:val="NormalTable"/>
              <w:rPr>
                <w:i w:val="0"/>
                <w:iCs/>
                <w:lang w:val="en-US"/>
              </w:rPr>
            </w:pPr>
            <w:r w:rsidRPr="009519C1">
              <w:rPr>
                <w:i w:val="0"/>
                <w:iCs/>
                <w:lang w:val="en-US"/>
              </w:rPr>
              <w:t>Debug Messages Revealing Unnecessary Information</w:t>
            </w:r>
            <w:r w:rsidR="00884E23">
              <w:rPr>
                <w:i w:val="0"/>
                <w:iCs/>
                <w:lang w:val="en-US"/>
              </w:rPr>
              <w:t>.</w:t>
            </w:r>
          </w:p>
        </w:tc>
      </w:tr>
      <w:tr w:rsidR="003D1D9D" w:rsidRPr="009B0C15" w14:paraId="5C2E45A0" w14:textId="77777777" w:rsidTr="009B0C15">
        <w:tc>
          <w:tcPr>
            <w:tcW w:w="1560" w:type="dxa"/>
          </w:tcPr>
          <w:p w14:paraId="2B998848" w14:textId="4E2D32F9" w:rsidR="003D1D9D" w:rsidRDefault="003D1D9D" w:rsidP="00884E23">
            <w:pPr>
              <w:pStyle w:val="NormalTable"/>
              <w:rPr>
                <w:i w:val="0"/>
                <w:iCs/>
                <w:lang w:val="en-US"/>
              </w:rPr>
            </w:pPr>
            <w:r>
              <w:rPr>
                <w:i w:val="0"/>
                <w:iCs/>
                <w:lang w:val="en-US"/>
              </w:rPr>
              <w:t>Informational</w:t>
            </w:r>
          </w:p>
        </w:tc>
        <w:tc>
          <w:tcPr>
            <w:tcW w:w="1275" w:type="dxa"/>
          </w:tcPr>
          <w:p w14:paraId="3C0DF871" w14:textId="31E3AA23" w:rsidR="003D1D9D" w:rsidRDefault="00170861" w:rsidP="00884E23">
            <w:pPr>
              <w:pStyle w:val="NormalTable"/>
              <w:rPr>
                <w:i w:val="0"/>
                <w:iCs/>
                <w:lang w:val="en-US"/>
              </w:rPr>
            </w:pPr>
            <w:r>
              <w:rPr>
                <w:i w:val="0"/>
                <w:iCs/>
                <w:lang w:val="en-US"/>
              </w:rPr>
              <w:t>6</w:t>
            </w:r>
          </w:p>
        </w:tc>
        <w:tc>
          <w:tcPr>
            <w:tcW w:w="6181" w:type="dxa"/>
          </w:tcPr>
          <w:p w14:paraId="7F00C90F" w14:textId="0DFCD3A3" w:rsidR="004B36FB" w:rsidRPr="00BA6C56" w:rsidRDefault="001E7B4A" w:rsidP="00884E23">
            <w:pPr>
              <w:pStyle w:val="NormalTable"/>
              <w:rPr>
                <w:i w:val="0"/>
                <w:iCs/>
                <w:lang w:val="en-US"/>
              </w:rPr>
            </w:pPr>
            <w:r>
              <w:rPr>
                <w:i w:val="0"/>
                <w:iCs/>
                <w:lang w:val="en-US"/>
              </w:rPr>
              <w:t>Missing rate limiting on the API backend.</w:t>
            </w:r>
          </w:p>
        </w:tc>
      </w:tr>
    </w:tbl>
    <w:p w14:paraId="568CAE26" w14:textId="77777777" w:rsidR="00D21449" w:rsidRPr="00D21449" w:rsidRDefault="00D21449" w:rsidP="00D21449">
      <w:pPr>
        <w:rPr>
          <w:lang w:val="en-GB"/>
        </w:rPr>
      </w:pPr>
      <w:bookmarkStart w:id="8" w:name="_Toc165643158"/>
      <w:bookmarkStart w:id="9" w:name="_Toc167718530"/>
    </w:p>
    <w:p w14:paraId="0A162EF3" w14:textId="6623C99F" w:rsidR="00D21449" w:rsidRDefault="00D21449" w:rsidP="00D21449">
      <w:pPr>
        <w:pStyle w:val="Heading2"/>
        <w:rPr>
          <w:lang w:val="en-GB"/>
        </w:rPr>
      </w:pPr>
      <w:bookmarkStart w:id="10" w:name="_Toc167869437"/>
      <w:r>
        <w:rPr>
          <w:lang w:val="en-GB"/>
        </w:rPr>
        <w:t>Identified Devices</w:t>
      </w:r>
      <w:bookmarkEnd w:id="8"/>
      <w:bookmarkEnd w:id="9"/>
      <w:bookmarkEnd w:id="10"/>
    </w:p>
    <w:tbl>
      <w:tblPr>
        <w:tblStyle w:val="TableGridLight"/>
        <w:tblW w:w="0" w:type="auto"/>
        <w:tblLook w:val="04A0" w:firstRow="1" w:lastRow="0" w:firstColumn="1" w:lastColumn="0" w:noHBand="0" w:noVBand="1"/>
      </w:tblPr>
      <w:tblGrid>
        <w:gridCol w:w="1498"/>
        <w:gridCol w:w="1836"/>
        <w:gridCol w:w="5692"/>
      </w:tblGrid>
      <w:tr w:rsidR="00D21449" w:rsidRPr="008F6F89" w14:paraId="20FBF4F4" w14:textId="77777777" w:rsidTr="008C4D36">
        <w:trPr>
          <w:cnfStyle w:val="100000000000" w:firstRow="1" w:lastRow="0" w:firstColumn="0" w:lastColumn="0" w:oddVBand="0" w:evenVBand="0" w:oddHBand="0" w:evenHBand="0" w:firstRowFirstColumn="0" w:firstRowLastColumn="0" w:lastRowFirstColumn="0" w:lastRowLastColumn="0"/>
        </w:trPr>
        <w:tc>
          <w:tcPr>
            <w:tcW w:w="1560" w:type="dxa"/>
          </w:tcPr>
          <w:p w14:paraId="1013D33B" w14:textId="77777777" w:rsidR="00D21449" w:rsidRPr="008F6F89" w:rsidRDefault="00D21449" w:rsidP="008C4D36">
            <w:pPr>
              <w:pStyle w:val="NormalTable"/>
              <w:rPr>
                <w:i/>
                <w:iCs/>
              </w:rPr>
            </w:pPr>
            <w:proofErr w:type="spellStart"/>
            <w:r>
              <w:rPr>
                <w:i/>
                <w:iCs/>
              </w:rPr>
              <w:t>Hostname</w:t>
            </w:r>
            <w:proofErr w:type="spellEnd"/>
          </w:p>
        </w:tc>
        <w:tc>
          <w:tcPr>
            <w:tcW w:w="1275" w:type="dxa"/>
          </w:tcPr>
          <w:p w14:paraId="639B45B0" w14:textId="77777777" w:rsidR="00D21449" w:rsidRPr="008F6F89" w:rsidRDefault="00D21449" w:rsidP="008C4D36">
            <w:pPr>
              <w:pStyle w:val="NormalTable"/>
              <w:rPr>
                <w:i/>
                <w:iCs/>
                <w:lang w:val="en-GB"/>
              </w:rPr>
            </w:pPr>
            <w:r>
              <w:rPr>
                <w:i/>
                <w:iCs/>
                <w:lang w:val="en-GB"/>
              </w:rPr>
              <w:t>IP</w:t>
            </w:r>
          </w:p>
        </w:tc>
        <w:tc>
          <w:tcPr>
            <w:tcW w:w="6181" w:type="dxa"/>
          </w:tcPr>
          <w:p w14:paraId="56CD672C" w14:textId="77777777" w:rsidR="00D21449" w:rsidRPr="008F6F89" w:rsidRDefault="00D21449" w:rsidP="008C4D36">
            <w:pPr>
              <w:pStyle w:val="NormalTable"/>
              <w:rPr>
                <w:i/>
                <w:iCs/>
                <w:lang w:val="en-GB"/>
              </w:rPr>
            </w:pPr>
            <w:r>
              <w:rPr>
                <w:i/>
                <w:iCs/>
                <w:lang w:val="en-GB"/>
              </w:rPr>
              <w:t>Details</w:t>
            </w:r>
          </w:p>
        </w:tc>
      </w:tr>
      <w:tr w:rsidR="00D21449" w:rsidRPr="007D0B9A" w14:paraId="05FE40A7" w14:textId="77777777" w:rsidTr="008C4D36">
        <w:tc>
          <w:tcPr>
            <w:tcW w:w="1560" w:type="dxa"/>
          </w:tcPr>
          <w:p w14:paraId="7CF0F2AE" w14:textId="53594552" w:rsidR="00D21449" w:rsidRPr="00A74F7C" w:rsidRDefault="007E2E9B" w:rsidP="008C4D36">
            <w:pPr>
              <w:pStyle w:val="NormalTable"/>
              <w:rPr>
                <w:i w:val="0"/>
                <w:iCs/>
              </w:rPr>
            </w:pPr>
            <w:r w:rsidRPr="00A74F7C">
              <w:rPr>
                <w:i w:val="0"/>
                <w:iCs/>
              </w:rPr>
              <w:t>PFSW-demo</w:t>
            </w:r>
          </w:p>
        </w:tc>
        <w:tc>
          <w:tcPr>
            <w:tcW w:w="1275" w:type="dxa"/>
          </w:tcPr>
          <w:p w14:paraId="429AE656" w14:textId="77777777" w:rsidR="00D21449" w:rsidRPr="009B0C15" w:rsidRDefault="00D21449" w:rsidP="008C4D36">
            <w:pPr>
              <w:pStyle w:val="NormalTable"/>
              <w:rPr>
                <w:i w:val="0"/>
                <w:iCs/>
              </w:rPr>
            </w:pPr>
            <w:proofErr w:type="gramStart"/>
            <w:r w:rsidRPr="00AD1F65">
              <w:rPr>
                <w:i w:val="0"/>
                <w:iCs/>
              </w:rPr>
              <w:t>151.236.205.</w:t>
            </w:r>
            <w:r>
              <w:rPr>
                <w:i w:val="0"/>
                <w:iCs/>
              </w:rPr>
              <w:t>230</w:t>
            </w:r>
            <w:proofErr w:type="gramEnd"/>
          </w:p>
        </w:tc>
        <w:tc>
          <w:tcPr>
            <w:tcW w:w="6181" w:type="dxa"/>
          </w:tcPr>
          <w:p w14:paraId="4B834516" w14:textId="68FB1EA6" w:rsidR="00D21449" w:rsidRPr="007D0B9A" w:rsidRDefault="00D21449" w:rsidP="008C4D36">
            <w:pPr>
              <w:pStyle w:val="NormalTable"/>
              <w:rPr>
                <w:i w:val="0"/>
                <w:iCs/>
                <w:lang w:val="it-IT"/>
              </w:rPr>
            </w:pPr>
            <w:r>
              <w:rPr>
                <w:i w:val="0"/>
                <w:iCs/>
                <w:lang w:val="it-IT"/>
              </w:rPr>
              <w:t>BBE</w:t>
            </w:r>
            <w:r w:rsidRPr="007D0B9A">
              <w:rPr>
                <w:i w:val="0"/>
                <w:iCs/>
                <w:lang w:val="it-IT"/>
              </w:rPr>
              <w:t xml:space="preserve"> demo instance</w:t>
            </w:r>
            <w:r>
              <w:rPr>
                <w:i w:val="0"/>
                <w:iCs/>
                <w:lang w:val="it-IT"/>
              </w:rPr>
              <w:t>.</w:t>
            </w:r>
          </w:p>
        </w:tc>
      </w:tr>
    </w:tbl>
    <w:p w14:paraId="048DBA5E" w14:textId="77777777" w:rsidR="002B7E35" w:rsidRPr="007D0B9A" w:rsidRDefault="002B7E35" w:rsidP="002B7E35">
      <w:pPr>
        <w:rPr>
          <w:lang w:val="it-IT"/>
        </w:rPr>
      </w:pPr>
    </w:p>
    <w:p w14:paraId="4C335003" w14:textId="77777777" w:rsidR="002B7E35" w:rsidRDefault="002B7E35" w:rsidP="002B7E35">
      <w:pPr>
        <w:pStyle w:val="Heading2"/>
        <w:rPr>
          <w:lang w:val="en-GB"/>
        </w:rPr>
      </w:pPr>
      <w:bookmarkStart w:id="11" w:name="_Toc165643159"/>
      <w:bookmarkStart w:id="12" w:name="_Toc167718531"/>
      <w:bookmarkStart w:id="13" w:name="_Toc167869438"/>
      <w:r>
        <w:rPr>
          <w:lang w:val="en-GB"/>
        </w:rPr>
        <w:t>Overview</w:t>
      </w:r>
      <w:bookmarkEnd w:id="11"/>
      <w:bookmarkEnd w:id="12"/>
      <w:bookmarkEnd w:id="13"/>
    </w:p>
    <w:p w14:paraId="0F5CCB75" w14:textId="7F248454" w:rsidR="00390D4F" w:rsidRPr="00390D4F" w:rsidRDefault="00390D4F" w:rsidP="00390D4F">
      <w:pPr>
        <w:rPr>
          <w:lang w:val="en-GB"/>
        </w:rPr>
      </w:pPr>
      <w:r w:rsidRPr="00390D4F">
        <w:rPr>
          <w:lang w:val="en-GB"/>
        </w:rPr>
        <w:t xml:space="preserve">The tester found several issues on </w:t>
      </w:r>
      <w:proofErr w:type="spellStart"/>
      <w:r w:rsidRPr="00390D4F">
        <w:rPr>
          <w:lang w:val="en-GB"/>
        </w:rPr>
        <w:t>PacketFront’s</w:t>
      </w:r>
      <w:proofErr w:type="spellEnd"/>
      <w:r w:rsidRPr="00390D4F">
        <w:rPr>
          <w:lang w:val="en-GB"/>
        </w:rPr>
        <w:t xml:space="preserve"> BBE application, where one critical finding has been discovered that led to an actual breach of the environment via </w:t>
      </w:r>
      <w:r w:rsidR="00770798" w:rsidRPr="0002372F">
        <w:rPr>
          <w:i/>
          <w:iCs/>
          <w:lang w:val="en-GB"/>
        </w:rPr>
        <w:t>*</w:t>
      </w:r>
      <w:r w:rsidRPr="0002372F">
        <w:rPr>
          <w:i/>
          <w:iCs/>
          <w:lang w:val="en-GB"/>
        </w:rPr>
        <w:t>RCE (Remote Code Execution)</w:t>
      </w:r>
      <w:r w:rsidRPr="00390D4F">
        <w:rPr>
          <w:lang w:val="en-GB"/>
        </w:rPr>
        <w:t>. In accordance with the customer, it is relevant to mention that invasive attacks like DOS (Denial of Service) and heavy brute-forcing haven’t been tested on the device.</w:t>
      </w:r>
    </w:p>
    <w:p w14:paraId="2DE401BD" w14:textId="4D9F0831" w:rsidR="00D06C17" w:rsidRDefault="00AD2C6A" w:rsidP="00D06C17">
      <w:r>
        <w:t xml:space="preserve">The first finding was related to </w:t>
      </w:r>
      <w:r w:rsidR="00AE5490">
        <w:t xml:space="preserve">improper </w:t>
      </w:r>
      <w:r w:rsidR="00BF49AD">
        <w:t xml:space="preserve">sanitization of the elements used by the </w:t>
      </w:r>
      <w:proofErr w:type="spellStart"/>
      <w:r w:rsidR="00BF49AD" w:rsidRPr="00CE41B2">
        <w:rPr>
          <w:i/>
          <w:iCs/>
        </w:rPr>
        <w:t>Freemarker</w:t>
      </w:r>
      <w:proofErr w:type="spellEnd"/>
      <w:r w:rsidR="00BF49AD">
        <w:t xml:space="preserve"> </w:t>
      </w:r>
      <w:r w:rsidR="00374E94" w:rsidRPr="0002372F">
        <w:rPr>
          <w:i/>
          <w:iCs/>
        </w:rPr>
        <w:t>*</w:t>
      </w:r>
      <w:r w:rsidR="00BF49AD" w:rsidRPr="0002372F">
        <w:rPr>
          <w:i/>
          <w:iCs/>
        </w:rPr>
        <w:t>template engi</w:t>
      </w:r>
      <w:r w:rsidR="0058574A" w:rsidRPr="0002372F">
        <w:rPr>
          <w:i/>
          <w:iCs/>
        </w:rPr>
        <w:t>ne</w:t>
      </w:r>
      <w:r w:rsidR="0058574A">
        <w:t xml:space="preserve"> </w:t>
      </w:r>
      <w:r w:rsidR="00424FFD">
        <w:t xml:space="preserve">allowing the </w:t>
      </w:r>
      <w:r w:rsidR="0058574A">
        <w:t>user</w:t>
      </w:r>
      <w:r w:rsidR="00424FFD">
        <w:t xml:space="preserve"> to customize the “System Parameters” </w:t>
      </w:r>
      <w:r w:rsidR="0058574A">
        <w:t xml:space="preserve">from the web management portal </w:t>
      </w:r>
      <w:r w:rsidR="00424FFD">
        <w:t xml:space="preserve">and eventually </w:t>
      </w:r>
      <w:r w:rsidR="00AE5490">
        <w:t>execute shell commands on behalf of the backend server.</w:t>
      </w:r>
    </w:p>
    <w:p w14:paraId="6956DE82" w14:textId="60D44CC0" w:rsidR="00AE5490" w:rsidRPr="00D06C17" w:rsidRDefault="00AE5490" w:rsidP="00D06C17">
      <w:r>
        <w:t xml:space="preserve">The second finding was related to </w:t>
      </w:r>
      <w:r w:rsidR="001D2550">
        <w:t xml:space="preserve">a permissive </w:t>
      </w:r>
      <w:r w:rsidR="00CF34E8" w:rsidRPr="0002372F">
        <w:rPr>
          <w:i/>
          <w:iCs/>
        </w:rPr>
        <w:t>*CORS (Cross-origin resource sharing)</w:t>
      </w:r>
      <w:r w:rsidR="00CF34E8">
        <w:t xml:space="preserve"> </w:t>
      </w:r>
      <w:r w:rsidR="00D02D83">
        <w:t xml:space="preserve">policy that permits exfiltration of sensitive data to untrusted </w:t>
      </w:r>
      <w:r w:rsidR="008C73A1">
        <w:t>domains resulting in session spoofing attacks that can steal other user’s session</w:t>
      </w:r>
      <w:r w:rsidR="00D00EF0">
        <w:t xml:space="preserve">. These types of attacks often </w:t>
      </w:r>
      <w:r w:rsidR="00183048">
        <w:t>are carried</w:t>
      </w:r>
      <w:r w:rsidR="00D00EF0">
        <w:t xml:space="preserve"> in tandem with </w:t>
      </w:r>
      <w:r w:rsidR="00127F71" w:rsidRPr="0002372F">
        <w:rPr>
          <w:i/>
          <w:iCs/>
        </w:rPr>
        <w:t>*</w:t>
      </w:r>
      <w:r w:rsidR="00D00EF0" w:rsidRPr="0002372F">
        <w:rPr>
          <w:i/>
          <w:iCs/>
        </w:rPr>
        <w:t>XSS (Cross-site scripting)</w:t>
      </w:r>
      <w:r w:rsidR="00D00EF0">
        <w:t xml:space="preserve"> attacks</w:t>
      </w:r>
      <w:r w:rsidR="00183048">
        <w:t>.</w:t>
      </w:r>
    </w:p>
    <w:p w14:paraId="2DE0CD65" w14:textId="77777777" w:rsidR="00D06C17" w:rsidRPr="00CF34E8" w:rsidRDefault="00D06C17" w:rsidP="00D06C17"/>
    <w:p w14:paraId="79A8590F" w14:textId="460A9867" w:rsidR="000D6A57" w:rsidRDefault="000D6A57" w:rsidP="00D06C17">
      <w:pPr>
        <w:rPr>
          <w:lang w:eastAsia="en-GB"/>
        </w:rPr>
      </w:pPr>
      <w:r w:rsidRPr="000D6A57">
        <w:rPr>
          <w:lang w:eastAsia="en-GB"/>
        </w:rPr>
        <w:lastRenderedPageBreak/>
        <w:t xml:space="preserve">The next issue pertains to missing input sanitization during web page generation for ticket creation functionality. Generally, </w:t>
      </w:r>
      <w:r w:rsidRPr="0002372F">
        <w:rPr>
          <w:i/>
          <w:iCs/>
          <w:lang w:eastAsia="en-GB"/>
        </w:rPr>
        <w:t>*XSS</w:t>
      </w:r>
      <w:r w:rsidRPr="000D6A57">
        <w:rPr>
          <w:lang w:eastAsia="en-GB"/>
        </w:rPr>
        <w:t xml:space="preserve"> attacks are not considered dangerous because JavaScript code </w:t>
      </w:r>
      <w:r w:rsidR="00E620E1">
        <w:rPr>
          <w:lang w:eastAsia="en-GB"/>
        </w:rPr>
        <w:t xml:space="preserve">is </w:t>
      </w:r>
      <w:r w:rsidRPr="000D6A57">
        <w:rPr>
          <w:lang w:eastAsia="en-GB"/>
        </w:rPr>
        <w:t>execute</w:t>
      </w:r>
      <w:r w:rsidR="00E620E1">
        <w:rPr>
          <w:lang w:eastAsia="en-GB"/>
        </w:rPr>
        <w:t>d</w:t>
      </w:r>
      <w:r w:rsidRPr="000D6A57">
        <w:rPr>
          <w:lang w:eastAsia="en-GB"/>
        </w:rPr>
        <w:t xml:space="preserve"> locally in the client browser</w:t>
      </w:r>
      <w:r w:rsidR="0013162A">
        <w:rPr>
          <w:lang w:eastAsia="en-GB"/>
        </w:rPr>
        <w:t>,</w:t>
      </w:r>
      <w:r w:rsidRPr="000D6A57">
        <w:rPr>
          <w:lang w:eastAsia="en-GB"/>
        </w:rPr>
        <w:t xml:space="preserve"> </w:t>
      </w:r>
      <w:r w:rsidR="0013162A">
        <w:rPr>
          <w:lang w:eastAsia="en-GB"/>
        </w:rPr>
        <w:t>h</w:t>
      </w:r>
      <w:r w:rsidRPr="000D6A57">
        <w:rPr>
          <w:lang w:eastAsia="en-GB"/>
        </w:rPr>
        <w:t xml:space="preserve">owever </w:t>
      </w:r>
      <w:r w:rsidR="00796BAF">
        <w:rPr>
          <w:lang w:eastAsia="en-GB"/>
        </w:rPr>
        <w:t xml:space="preserve">the </w:t>
      </w:r>
      <w:r w:rsidRPr="000D6A57">
        <w:rPr>
          <w:lang w:eastAsia="en-GB"/>
        </w:rPr>
        <w:t xml:space="preserve">danger can exponentially increase if chained with </w:t>
      </w:r>
      <w:r w:rsidRPr="0002372F">
        <w:rPr>
          <w:i/>
          <w:iCs/>
          <w:lang w:eastAsia="en-GB"/>
        </w:rPr>
        <w:t>*CORS</w:t>
      </w:r>
      <w:r w:rsidRPr="000D6A57">
        <w:rPr>
          <w:lang w:eastAsia="en-GB"/>
        </w:rPr>
        <w:t xml:space="preserve"> attacks, as described above</w:t>
      </w:r>
      <w:r>
        <w:rPr>
          <w:lang w:eastAsia="en-GB"/>
        </w:rPr>
        <w:t>.</w:t>
      </w:r>
    </w:p>
    <w:p w14:paraId="5A7BFB97" w14:textId="55508995" w:rsidR="0001156C" w:rsidRDefault="0001156C" w:rsidP="00D06C17">
      <w:r>
        <w:t xml:space="preserve">The fourth issue is related to improper neutralization of </w:t>
      </w:r>
      <w:r w:rsidRPr="0002372F">
        <w:rPr>
          <w:i/>
          <w:iCs/>
        </w:rPr>
        <w:t>*XEE (XML external entity)</w:t>
      </w:r>
      <w:r>
        <w:t xml:space="preserve"> data via an obsolete library used in a PDF generator for reporting customization functionality.</w:t>
      </w:r>
    </w:p>
    <w:p w14:paraId="2504ECBD" w14:textId="6BCE7EF7" w:rsidR="0009202E" w:rsidRDefault="0009202E" w:rsidP="00D06C17">
      <w:pPr>
        <w:rPr>
          <w:lang w:eastAsia="en-GB"/>
        </w:rPr>
      </w:pPr>
      <w:r w:rsidRPr="0009202E">
        <w:rPr>
          <w:lang w:eastAsia="en-GB"/>
        </w:rPr>
        <w:t>Another issue relates to excessive verbosity that occurs during a client request, revealing unnecessary information such as the specific version of the JSP (Java) server used by the backend.</w:t>
      </w:r>
    </w:p>
    <w:p w14:paraId="27C1B87F" w14:textId="63EEB95D" w:rsidR="00D06C17" w:rsidRDefault="00D06C17" w:rsidP="00D06C17">
      <w:pPr>
        <w:rPr>
          <w:lang w:eastAsia="en-GB"/>
        </w:rPr>
      </w:pPr>
      <w:r>
        <w:rPr>
          <w:lang w:eastAsia="en-GB"/>
        </w:rPr>
        <w:t xml:space="preserve">Lastly, the tester didn’t notice any rate limiting technology being applied during the testing exercise. </w:t>
      </w:r>
    </w:p>
    <w:p w14:paraId="4DCFA538" w14:textId="77777777" w:rsidR="00D06C17" w:rsidRDefault="00D06C17" w:rsidP="00D06C17">
      <w:pPr>
        <w:rPr>
          <w:lang w:eastAsia="en-GB"/>
        </w:rPr>
      </w:pPr>
      <w:r>
        <w:rPr>
          <w:lang w:eastAsia="en-GB"/>
        </w:rPr>
        <w:t xml:space="preserve">In addition, the customer </w:t>
      </w:r>
      <w:r w:rsidRPr="003B3CF7">
        <w:rPr>
          <w:lang w:eastAsia="en-GB"/>
        </w:rPr>
        <w:t>should ensure that all remediation steps and mitigating controls are carefully planned and tested to prevent any service disruptions or loss of data.</w:t>
      </w:r>
    </w:p>
    <w:p w14:paraId="46A8762B" w14:textId="28AF80E4" w:rsidR="00374E94" w:rsidRPr="00374E94" w:rsidRDefault="00374E94" w:rsidP="00D06C17">
      <w:pPr>
        <w:rPr>
          <w:i/>
          <w:iCs/>
          <w:sz w:val="18"/>
          <w:szCs w:val="18"/>
        </w:rPr>
      </w:pPr>
      <w:r w:rsidRPr="00E6302B">
        <w:rPr>
          <w:i/>
          <w:iCs/>
          <w:sz w:val="18"/>
          <w:szCs w:val="18"/>
        </w:rPr>
        <w:t>*</w:t>
      </w:r>
      <w:r>
        <w:rPr>
          <w:i/>
          <w:iCs/>
          <w:sz w:val="18"/>
          <w:szCs w:val="18"/>
        </w:rPr>
        <w:t>Template Engine</w:t>
      </w:r>
      <w:r w:rsidRPr="00E6302B">
        <w:rPr>
          <w:i/>
          <w:iCs/>
          <w:sz w:val="18"/>
          <w:szCs w:val="18"/>
        </w:rPr>
        <w:t xml:space="preserve">: </w:t>
      </w:r>
      <w:r w:rsidR="00096608" w:rsidRPr="00096608">
        <w:rPr>
          <w:i/>
          <w:iCs/>
          <w:sz w:val="18"/>
          <w:szCs w:val="18"/>
        </w:rPr>
        <w:t>A Template Engine simplifies the use of static templates with minimal code. During runtime on the client side, variables in the template are replaced with actual values. These engines help developers create templates for web pages, written in a markup language with placeholders for dynamic content. When rendered, these placeholders are substituted with real data, producing a dynamic document.</w:t>
      </w:r>
    </w:p>
    <w:p w14:paraId="4DCDF7E1" w14:textId="0FBEFA30" w:rsidR="00E808C0" w:rsidRDefault="00E808C0" w:rsidP="00D06C17">
      <w:pPr>
        <w:rPr>
          <w:i/>
          <w:iCs/>
          <w:sz w:val="18"/>
          <w:szCs w:val="18"/>
        </w:rPr>
      </w:pPr>
      <w:r w:rsidRPr="00E6302B">
        <w:rPr>
          <w:i/>
          <w:iCs/>
          <w:sz w:val="18"/>
          <w:szCs w:val="18"/>
        </w:rPr>
        <w:t>*</w:t>
      </w:r>
      <w:r>
        <w:rPr>
          <w:i/>
          <w:iCs/>
          <w:sz w:val="18"/>
          <w:szCs w:val="18"/>
        </w:rPr>
        <w:t>RCE</w:t>
      </w:r>
      <w:r w:rsidRPr="00E6302B">
        <w:rPr>
          <w:i/>
          <w:iCs/>
          <w:sz w:val="18"/>
          <w:szCs w:val="18"/>
        </w:rPr>
        <w:t xml:space="preserve">: </w:t>
      </w:r>
      <w:r>
        <w:rPr>
          <w:i/>
          <w:iCs/>
          <w:sz w:val="18"/>
          <w:szCs w:val="18"/>
        </w:rPr>
        <w:t>Remote Code Execution</w:t>
      </w:r>
      <w:r w:rsidRPr="00E6302B">
        <w:rPr>
          <w:i/>
          <w:iCs/>
          <w:sz w:val="18"/>
          <w:szCs w:val="18"/>
        </w:rPr>
        <w:t xml:space="preserve"> (also known as </w:t>
      </w:r>
      <w:r>
        <w:rPr>
          <w:i/>
          <w:iCs/>
          <w:sz w:val="18"/>
          <w:szCs w:val="18"/>
        </w:rPr>
        <w:t>RCE</w:t>
      </w:r>
      <w:r w:rsidRPr="00E6302B">
        <w:rPr>
          <w:i/>
          <w:iCs/>
          <w:sz w:val="18"/>
          <w:szCs w:val="18"/>
        </w:rPr>
        <w:t xml:space="preserve">) </w:t>
      </w:r>
      <w:r w:rsidR="00FA5820" w:rsidRPr="00FA5820">
        <w:rPr>
          <w:i/>
          <w:iCs/>
          <w:sz w:val="18"/>
          <w:szCs w:val="18"/>
        </w:rPr>
        <w:t>refers to a class of cyberattacks in which attackers remotely execute commands to place malware or other malicious code on your computer or network</w:t>
      </w:r>
      <w:r w:rsidR="00FA5820">
        <w:rPr>
          <w:i/>
          <w:iCs/>
          <w:sz w:val="18"/>
          <w:szCs w:val="18"/>
        </w:rPr>
        <w:t>.</w:t>
      </w:r>
      <w:r w:rsidR="008A1E6F">
        <w:rPr>
          <w:i/>
          <w:iCs/>
          <w:sz w:val="18"/>
          <w:szCs w:val="18"/>
        </w:rPr>
        <w:t xml:space="preserve"> </w:t>
      </w:r>
      <w:r w:rsidR="008A1E6F" w:rsidRPr="008A1E6F">
        <w:rPr>
          <w:i/>
          <w:iCs/>
          <w:sz w:val="18"/>
          <w:szCs w:val="18"/>
        </w:rPr>
        <w:t>A remote code execution vulnerability can compromise a user’s sensitive data without the hackers needing to gain physical access to your network.</w:t>
      </w:r>
    </w:p>
    <w:p w14:paraId="6AA54AC9" w14:textId="4265C152" w:rsidR="001D2550" w:rsidRPr="00E808C0" w:rsidRDefault="001D2550" w:rsidP="00D06C17">
      <w:pPr>
        <w:rPr>
          <w:i/>
          <w:iCs/>
          <w:sz w:val="18"/>
          <w:szCs w:val="18"/>
        </w:rPr>
      </w:pPr>
      <w:r>
        <w:rPr>
          <w:i/>
          <w:iCs/>
          <w:sz w:val="18"/>
          <w:szCs w:val="18"/>
        </w:rPr>
        <w:t xml:space="preserve">*CORS: </w:t>
      </w:r>
      <w:r w:rsidR="00E0288F" w:rsidRPr="00E0288F">
        <w:rPr>
          <w:i/>
          <w:iCs/>
          <w:sz w:val="18"/>
          <w:szCs w:val="18"/>
        </w:rPr>
        <w:t>Cross-origin resource sharing (CORS) is a browser mechanism which enables controlled access to resources located outside of a given domain.</w:t>
      </w:r>
    </w:p>
    <w:p w14:paraId="32024151" w14:textId="77777777" w:rsidR="00D06C17" w:rsidRDefault="00D06C17" w:rsidP="00D06C17">
      <w:pPr>
        <w:rPr>
          <w:i/>
          <w:iCs/>
          <w:sz w:val="18"/>
          <w:szCs w:val="18"/>
        </w:rPr>
      </w:pPr>
      <w:r w:rsidRPr="00E6302B">
        <w:rPr>
          <w:i/>
          <w:iCs/>
          <w:sz w:val="18"/>
          <w:szCs w:val="18"/>
        </w:rPr>
        <w:t>*XSS: Cross-site scripting (also known as XSS) is a web security vulnerability that allows an attacker to compromise the interactions that users have with a vulnerable application.</w:t>
      </w:r>
    </w:p>
    <w:p w14:paraId="3067434D" w14:textId="43041AFE" w:rsidR="002B7E35" w:rsidRPr="00D06C17" w:rsidRDefault="00993734" w:rsidP="002B7E35">
      <w:r w:rsidRPr="00E6302B">
        <w:rPr>
          <w:i/>
          <w:iCs/>
          <w:sz w:val="18"/>
          <w:szCs w:val="18"/>
        </w:rPr>
        <w:t>*</w:t>
      </w:r>
      <w:r>
        <w:rPr>
          <w:i/>
          <w:iCs/>
          <w:sz w:val="18"/>
          <w:szCs w:val="18"/>
        </w:rPr>
        <w:t>XXE</w:t>
      </w:r>
      <w:r w:rsidRPr="00E6302B">
        <w:rPr>
          <w:i/>
          <w:iCs/>
          <w:sz w:val="18"/>
          <w:szCs w:val="18"/>
        </w:rPr>
        <w:t xml:space="preserve">: </w:t>
      </w:r>
      <w:r w:rsidR="009A24F1" w:rsidRPr="009A24F1">
        <w:rPr>
          <w:i/>
          <w:iCs/>
          <w:sz w:val="18"/>
          <w:szCs w:val="18"/>
        </w:rPr>
        <w:t xml:space="preserve">XML external entity injection (also known as XXE) is a web security vulnerability that allows an attacker to interfere with an application's processing of XML data. It often allows an attacker to view files on the application server filesystem, and to interact with any </w:t>
      </w:r>
      <w:proofErr w:type="gramStart"/>
      <w:r w:rsidR="009A24F1" w:rsidRPr="009A24F1">
        <w:rPr>
          <w:i/>
          <w:iCs/>
          <w:sz w:val="18"/>
          <w:szCs w:val="18"/>
        </w:rPr>
        <w:t>back-end</w:t>
      </w:r>
      <w:proofErr w:type="gramEnd"/>
      <w:r w:rsidR="009A24F1" w:rsidRPr="009A24F1">
        <w:rPr>
          <w:i/>
          <w:iCs/>
          <w:sz w:val="18"/>
          <w:szCs w:val="18"/>
        </w:rPr>
        <w:t xml:space="preserve"> or external systems that the application itself can access.</w:t>
      </w:r>
    </w:p>
    <w:p w14:paraId="0A9DA09A" w14:textId="77777777" w:rsidR="004B36FB" w:rsidRDefault="004B36FB" w:rsidP="004B36FB">
      <w:pPr>
        <w:rPr>
          <w:lang w:val="en-GB"/>
        </w:rPr>
      </w:pPr>
    </w:p>
    <w:p w14:paraId="26C20413" w14:textId="77777777" w:rsidR="002B7E35" w:rsidRDefault="002B7E35" w:rsidP="004B36FB">
      <w:pPr>
        <w:rPr>
          <w:lang w:val="en-GB"/>
        </w:rPr>
      </w:pPr>
    </w:p>
    <w:p w14:paraId="6B897915" w14:textId="77777777" w:rsidR="002B7E35" w:rsidRDefault="002B7E35" w:rsidP="004B36FB">
      <w:pPr>
        <w:rPr>
          <w:lang w:val="en-GB"/>
        </w:rPr>
      </w:pPr>
    </w:p>
    <w:p w14:paraId="05D95CA7" w14:textId="77777777" w:rsidR="002B7E35" w:rsidRDefault="002B7E35" w:rsidP="004B36FB">
      <w:pPr>
        <w:rPr>
          <w:lang w:val="en-GB"/>
        </w:rPr>
      </w:pPr>
    </w:p>
    <w:p w14:paraId="45DE4C47" w14:textId="77777777" w:rsidR="002B7E35" w:rsidRDefault="002B7E35" w:rsidP="004B36FB">
      <w:pPr>
        <w:rPr>
          <w:lang w:val="en-GB"/>
        </w:rPr>
      </w:pPr>
    </w:p>
    <w:p w14:paraId="389ACAAC" w14:textId="2FB4CD7B" w:rsidR="00914E1B" w:rsidRPr="00914E1B" w:rsidRDefault="00914E1B" w:rsidP="00914E1B">
      <w:pPr>
        <w:pStyle w:val="Heading1"/>
        <w:rPr>
          <w:lang w:val="en-GB"/>
        </w:rPr>
      </w:pPr>
      <w:bookmarkStart w:id="14" w:name="_Toc167869439"/>
      <w:r w:rsidRPr="00914E1B">
        <w:rPr>
          <w:lang w:val="en-GB"/>
        </w:rPr>
        <w:lastRenderedPageBreak/>
        <w:t>Technical findings</w:t>
      </w:r>
      <w:r w:rsidR="00480DF1">
        <w:rPr>
          <w:lang w:val="en-GB"/>
        </w:rPr>
        <w:t xml:space="preserve"> d</w:t>
      </w:r>
      <w:r w:rsidR="009B0C15">
        <w:rPr>
          <w:lang w:val="en-GB"/>
        </w:rPr>
        <w:t>etails</w:t>
      </w:r>
      <w:bookmarkEnd w:id="14"/>
    </w:p>
    <w:p w14:paraId="255DF61D" w14:textId="6EDDBE4A" w:rsidR="00914E1B" w:rsidRDefault="00FB044B" w:rsidP="00914E1B">
      <w:pPr>
        <w:pStyle w:val="Heading2"/>
        <w:rPr>
          <w:lang w:val="en-GB"/>
        </w:rPr>
      </w:pPr>
      <w:bookmarkStart w:id="15" w:name="_Toc167869440"/>
      <w:r w:rsidRPr="00C5025B">
        <w:rPr>
          <w:iCs/>
          <w:color w:val="auto"/>
        </w:rPr>
        <w:t>Improper Neutralization of Special Elements Used in a Template Engine</w:t>
      </w:r>
      <w:bookmarkEnd w:id="15"/>
    </w:p>
    <w:p w14:paraId="20B770E8" w14:textId="77777777" w:rsidR="00480DF1" w:rsidRPr="00950066" w:rsidRDefault="00480DF1" w:rsidP="00950066">
      <w:pPr>
        <w:pStyle w:val="Severity"/>
        <w:rPr>
          <w:color w:val="FF0000"/>
        </w:rPr>
      </w:pPr>
      <w:r w:rsidRPr="00480DF1">
        <w:t xml:space="preserve">Severity: </w:t>
      </w:r>
      <w:r w:rsidRPr="001B2D71">
        <w:rPr>
          <w:b/>
          <w:bCs/>
          <w:color w:val="FF0000"/>
        </w:rPr>
        <w:t>CRITITAL</w:t>
      </w:r>
    </w:p>
    <w:p w14:paraId="640EB3FD" w14:textId="0A9E7161" w:rsidR="00F525A6" w:rsidRDefault="00664B81" w:rsidP="00480DF1">
      <w:pPr>
        <w:rPr>
          <w:lang w:val="en-GB"/>
        </w:rPr>
      </w:pPr>
      <w:r>
        <w:rPr>
          <w:lang w:val="en-GB"/>
        </w:rPr>
        <w:t>The tester identified from the official documentation that the backend uses the</w:t>
      </w:r>
      <w:r w:rsidR="00B27AFD">
        <w:rPr>
          <w:lang w:val="en-GB"/>
        </w:rPr>
        <w:t xml:space="preserve"> </w:t>
      </w:r>
      <w:proofErr w:type="spellStart"/>
      <w:r w:rsidRPr="00B27AFD">
        <w:rPr>
          <w:i/>
          <w:iCs/>
          <w:lang w:val="en-GB"/>
        </w:rPr>
        <w:t>Freemarker</w:t>
      </w:r>
      <w:proofErr w:type="spellEnd"/>
      <w:r w:rsidR="00B27AFD" w:rsidRPr="00B27AFD">
        <w:rPr>
          <w:i/>
          <w:iCs/>
          <w:lang w:val="en-GB"/>
        </w:rPr>
        <w:t xml:space="preserve"> </w:t>
      </w:r>
      <w:r w:rsidRPr="00B27AFD">
        <w:rPr>
          <w:i/>
          <w:iCs/>
          <w:lang w:val="en-GB"/>
        </w:rPr>
        <w:t>(Java)</w:t>
      </w:r>
      <w:r>
        <w:rPr>
          <w:lang w:val="en-GB"/>
        </w:rPr>
        <w:t xml:space="preserve"> template engine to </w:t>
      </w:r>
      <w:r w:rsidR="0036498A">
        <w:rPr>
          <w:lang w:val="en-GB"/>
        </w:rPr>
        <w:t xml:space="preserve">populate dynamically </w:t>
      </w:r>
      <w:r w:rsidR="0097461F">
        <w:rPr>
          <w:lang w:val="en-GB"/>
        </w:rPr>
        <w:t>parts of the website</w:t>
      </w:r>
      <w:r w:rsidR="007572D0">
        <w:rPr>
          <w:lang w:val="en-GB"/>
        </w:rPr>
        <w:t>.</w:t>
      </w:r>
    </w:p>
    <w:p w14:paraId="5E4717F6" w14:textId="54CDF229" w:rsidR="007572D0" w:rsidRDefault="00FE21BF" w:rsidP="00480DF1">
      <w:pPr>
        <w:rPr>
          <w:lang w:val="en-GB"/>
        </w:rPr>
      </w:pPr>
      <w:r w:rsidRPr="00FE21BF">
        <w:rPr>
          <w:noProof/>
          <w:lang w:val="en-GB"/>
        </w:rPr>
        <w:drawing>
          <wp:inline distT="0" distB="0" distL="0" distR="0" wp14:anchorId="7BCFEC67" wp14:editId="7A14DEFD">
            <wp:extent cx="4892040" cy="2441684"/>
            <wp:effectExtent l="0" t="0" r="3810" b="0"/>
            <wp:docPr id="1173677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77561" name="Picture 1" descr="A screenshot of a computer&#10;&#10;Description automatically generated"/>
                    <pic:cNvPicPr/>
                  </pic:nvPicPr>
                  <pic:blipFill>
                    <a:blip r:embed="rId9"/>
                    <a:stretch>
                      <a:fillRect/>
                    </a:stretch>
                  </pic:blipFill>
                  <pic:spPr>
                    <a:xfrm>
                      <a:off x="0" y="0"/>
                      <a:ext cx="4910369" cy="2450832"/>
                    </a:xfrm>
                    <a:prstGeom prst="rect">
                      <a:avLst/>
                    </a:prstGeom>
                  </pic:spPr>
                </pic:pic>
              </a:graphicData>
            </a:graphic>
          </wp:inline>
        </w:drawing>
      </w:r>
    </w:p>
    <w:p w14:paraId="793DC225" w14:textId="456E49A2" w:rsidR="00FE21BF" w:rsidRDefault="00320321" w:rsidP="00480DF1">
      <w:pPr>
        <w:rPr>
          <w:lang w:val="en-GB"/>
        </w:rPr>
      </w:pPr>
      <w:r>
        <w:rPr>
          <w:lang w:val="en-GB"/>
        </w:rPr>
        <w:t xml:space="preserve">Being part of the </w:t>
      </w:r>
      <w:proofErr w:type="spellStart"/>
      <w:r w:rsidRPr="000B3BEA">
        <w:rPr>
          <w:i/>
          <w:iCs/>
          <w:lang w:val="en-GB"/>
        </w:rPr>
        <w:t>B</w:t>
      </w:r>
      <w:r w:rsidR="000B3BEA" w:rsidRPr="000B3BEA">
        <w:rPr>
          <w:i/>
          <w:iCs/>
          <w:lang w:val="en-GB"/>
        </w:rPr>
        <w:t>BE</w:t>
      </w:r>
      <w:r w:rsidRPr="000B3BEA">
        <w:rPr>
          <w:i/>
          <w:iCs/>
          <w:lang w:val="en-GB"/>
        </w:rPr>
        <w:t>Admin</w:t>
      </w:r>
      <w:proofErr w:type="spellEnd"/>
      <w:r>
        <w:rPr>
          <w:lang w:val="en-GB"/>
        </w:rPr>
        <w:t xml:space="preserve"> group we have access to the “</w:t>
      </w:r>
      <w:r w:rsidR="00D81ECB">
        <w:rPr>
          <w:lang w:val="en-GB"/>
        </w:rPr>
        <w:t xml:space="preserve">System </w:t>
      </w:r>
      <w:r w:rsidR="00D81ECB" w:rsidRPr="00D81ECB">
        <w:rPr>
          <w:lang w:val="en-GB"/>
        </w:rPr>
        <w:sym w:font="Wingdings" w:char="F0E0"/>
      </w:r>
      <w:r w:rsidR="00D81ECB">
        <w:rPr>
          <w:lang w:val="en-GB"/>
        </w:rPr>
        <w:t xml:space="preserve"> </w:t>
      </w:r>
      <w:r>
        <w:rPr>
          <w:lang w:val="en-GB"/>
        </w:rPr>
        <w:t>System Parameters”</w:t>
      </w:r>
      <w:r w:rsidR="00D81ECB">
        <w:rPr>
          <w:lang w:val="en-GB"/>
        </w:rPr>
        <w:t xml:space="preserve"> module where a user can customize how fields are shown and populated by the template engine to match the user needs.</w:t>
      </w:r>
      <w:r w:rsidR="00106FDB">
        <w:rPr>
          <w:lang w:val="en-GB"/>
        </w:rPr>
        <w:t xml:space="preserve"> </w:t>
      </w:r>
      <w:r w:rsidR="000B3BEA">
        <w:rPr>
          <w:lang w:val="en-GB"/>
        </w:rPr>
        <w:t>Specifically,</w:t>
      </w:r>
      <w:r w:rsidR="00106FDB">
        <w:rPr>
          <w:lang w:val="en-GB"/>
        </w:rPr>
        <w:t xml:space="preserve"> </w:t>
      </w:r>
      <w:r w:rsidR="00EC7087">
        <w:rPr>
          <w:lang w:val="en-GB"/>
        </w:rPr>
        <w:t xml:space="preserve">the tester used the “Contact address” field </w:t>
      </w:r>
      <w:r w:rsidR="000B3BEA">
        <w:rPr>
          <w:lang w:val="en-GB"/>
        </w:rPr>
        <w:t>described in the following image as carrier to the attacks.</w:t>
      </w:r>
    </w:p>
    <w:p w14:paraId="15D18597" w14:textId="022F6409" w:rsidR="000B3BEA" w:rsidRDefault="00106FDB" w:rsidP="00480DF1">
      <w:pPr>
        <w:rPr>
          <w:lang w:val="en-GB"/>
        </w:rPr>
      </w:pPr>
      <w:r w:rsidRPr="00106FDB">
        <w:rPr>
          <w:noProof/>
          <w:lang w:val="en-GB"/>
        </w:rPr>
        <w:drawing>
          <wp:inline distT="0" distB="0" distL="0" distR="0" wp14:anchorId="012012BE" wp14:editId="79D06AF7">
            <wp:extent cx="5731510" cy="662940"/>
            <wp:effectExtent l="0" t="0" r="2540" b="3810"/>
            <wp:docPr id="185777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7101" name=""/>
                    <pic:cNvPicPr/>
                  </pic:nvPicPr>
                  <pic:blipFill>
                    <a:blip r:embed="rId10"/>
                    <a:stretch>
                      <a:fillRect/>
                    </a:stretch>
                  </pic:blipFill>
                  <pic:spPr>
                    <a:xfrm>
                      <a:off x="0" y="0"/>
                      <a:ext cx="5731510" cy="662940"/>
                    </a:xfrm>
                    <a:prstGeom prst="rect">
                      <a:avLst/>
                    </a:prstGeom>
                  </pic:spPr>
                </pic:pic>
              </a:graphicData>
            </a:graphic>
          </wp:inline>
        </w:drawing>
      </w:r>
    </w:p>
    <w:p w14:paraId="5496D6C0" w14:textId="47B5FFE5" w:rsidR="001A6DD7" w:rsidRDefault="001A6DD7" w:rsidP="00480DF1">
      <w:r>
        <w:rPr>
          <w:lang w:val="en-GB"/>
        </w:rPr>
        <w:t>Template engines are known to be vulnerable to SSTI (Server-Side template injection) attacks</w:t>
      </w:r>
      <w:r w:rsidR="004471FA">
        <w:rPr>
          <w:lang w:val="en-GB"/>
        </w:rPr>
        <w:t xml:space="preserve"> </w:t>
      </w:r>
      <w:r w:rsidR="00AC5A77">
        <w:rPr>
          <w:lang w:val="en-GB"/>
        </w:rPr>
        <w:t>and</w:t>
      </w:r>
      <w:r w:rsidR="00997321">
        <w:rPr>
          <w:lang w:val="en-GB"/>
        </w:rPr>
        <w:t xml:space="preserve"> happens</w:t>
      </w:r>
      <w:r w:rsidR="004471FA">
        <w:rPr>
          <w:lang w:val="en-GB"/>
        </w:rPr>
        <w:t xml:space="preserve"> </w:t>
      </w:r>
      <w:r w:rsidR="004471FA">
        <w:t xml:space="preserve">when an attacker </w:t>
      </w:r>
      <w:r w:rsidR="00653188">
        <w:t>can</w:t>
      </w:r>
      <w:r w:rsidR="004471FA">
        <w:t xml:space="preserve"> use native template syntax to inject a malicious payload into a template, which is then executed server-side.</w:t>
      </w:r>
      <w:r w:rsidR="00997321">
        <w:t xml:space="preserve"> </w:t>
      </w:r>
      <w:r w:rsidR="009179B6">
        <w:t>Trying</w:t>
      </w:r>
      <w:r w:rsidR="00997321">
        <w:t xml:space="preserve"> to inject </w:t>
      </w:r>
      <w:r w:rsidR="0078654F">
        <w:t>an</w:t>
      </w:r>
      <w:r w:rsidR="00997321">
        <w:t xml:space="preserve"> easy arithmetical </w:t>
      </w:r>
      <w:r w:rsidR="00653188">
        <w:t xml:space="preserve">multiplication </w:t>
      </w:r>
      <w:r w:rsidR="00AC15E0">
        <w:t>as described below</w:t>
      </w:r>
      <w:r w:rsidR="009179B6">
        <w:t xml:space="preserve">, </w:t>
      </w:r>
      <w:r w:rsidR="0027133A">
        <w:t>it’s</w:t>
      </w:r>
      <w:r w:rsidR="009179B6">
        <w:t xml:space="preserve"> a quick test that can reveal the </w:t>
      </w:r>
      <w:r w:rsidR="0027133A">
        <w:t>presence of the vulnerability.</w:t>
      </w:r>
    </w:p>
    <w:p w14:paraId="03EFC7CA" w14:textId="14051C0C" w:rsidR="00AC15E0" w:rsidRDefault="00AC15E0" w:rsidP="00480DF1">
      <w:pPr>
        <w:rPr>
          <w:lang w:val="en-GB"/>
        </w:rPr>
      </w:pPr>
      <w:r w:rsidRPr="00AC15E0">
        <w:rPr>
          <w:noProof/>
          <w:lang w:val="en-GB"/>
        </w:rPr>
        <w:drawing>
          <wp:inline distT="0" distB="0" distL="0" distR="0" wp14:anchorId="2311A8B1" wp14:editId="3D443CC8">
            <wp:extent cx="5731510" cy="519430"/>
            <wp:effectExtent l="0" t="0" r="2540" b="0"/>
            <wp:docPr id="185414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49317" name=""/>
                    <pic:cNvPicPr/>
                  </pic:nvPicPr>
                  <pic:blipFill>
                    <a:blip r:embed="rId11"/>
                    <a:stretch>
                      <a:fillRect/>
                    </a:stretch>
                  </pic:blipFill>
                  <pic:spPr>
                    <a:xfrm>
                      <a:off x="0" y="0"/>
                      <a:ext cx="5731510" cy="519430"/>
                    </a:xfrm>
                    <a:prstGeom prst="rect">
                      <a:avLst/>
                    </a:prstGeom>
                  </pic:spPr>
                </pic:pic>
              </a:graphicData>
            </a:graphic>
          </wp:inline>
        </w:drawing>
      </w:r>
    </w:p>
    <w:p w14:paraId="1443399B" w14:textId="678EDD5F" w:rsidR="00AC15E0" w:rsidRDefault="0027133A" w:rsidP="00480DF1">
      <w:pPr>
        <w:rPr>
          <w:lang w:val="en-GB"/>
        </w:rPr>
      </w:pPr>
      <w:r>
        <w:rPr>
          <w:lang w:val="en-GB"/>
        </w:rPr>
        <w:lastRenderedPageBreak/>
        <w:t>Upon</w:t>
      </w:r>
      <w:r w:rsidR="00AC15E0">
        <w:rPr>
          <w:lang w:val="en-GB"/>
        </w:rPr>
        <w:t xml:space="preserve"> visiting </w:t>
      </w:r>
      <w:r w:rsidR="000A085E">
        <w:rPr>
          <w:lang w:val="en-GB"/>
        </w:rPr>
        <w:t>the customer list</w:t>
      </w:r>
      <w:r>
        <w:rPr>
          <w:lang w:val="en-GB"/>
        </w:rPr>
        <w:t>,</w:t>
      </w:r>
      <w:r w:rsidR="000A085E">
        <w:rPr>
          <w:lang w:val="en-GB"/>
        </w:rPr>
        <w:t xml:space="preserve"> we can see that the </w:t>
      </w:r>
      <w:r w:rsidR="00AB750B">
        <w:rPr>
          <w:lang w:val="en-GB"/>
        </w:rPr>
        <w:t>“Customer Address” field is populated with the value of the arithmetic multiplication which denotes the server-side code execution.</w:t>
      </w:r>
    </w:p>
    <w:p w14:paraId="7FC9C574" w14:textId="4B3C358A" w:rsidR="000A085E" w:rsidRDefault="00B901AC" w:rsidP="00480DF1">
      <w:pPr>
        <w:rPr>
          <w:lang w:val="en-GB"/>
        </w:rPr>
      </w:pPr>
      <w:r w:rsidRPr="00B901AC">
        <w:rPr>
          <w:noProof/>
          <w:lang w:val="en-GB"/>
        </w:rPr>
        <w:drawing>
          <wp:inline distT="0" distB="0" distL="0" distR="0" wp14:anchorId="1AA1283B" wp14:editId="44A54255">
            <wp:extent cx="5731510" cy="822325"/>
            <wp:effectExtent l="0" t="0" r="2540" b="0"/>
            <wp:docPr id="821612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12410" name="Picture 1" descr="A screenshot of a computer&#10;&#10;Description automatically generated"/>
                    <pic:cNvPicPr/>
                  </pic:nvPicPr>
                  <pic:blipFill>
                    <a:blip r:embed="rId12"/>
                    <a:stretch>
                      <a:fillRect/>
                    </a:stretch>
                  </pic:blipFill>
                  <pic:spPr>
                    <a:xfrm>
                      <a:off x="0" y="0"/>
                      <a:ext cx="5731510" cy="822325"/>
                    </a:xfrm>
                    <a:prstGeom prst="rect">
                      <a:avLst/>
                    </a:prstGeom>
                  </pic:spPr>
                </pic:pic>
              </a:graphicData>
            </a:graphic>
          </wp:inline>
        </w:drawing>
      </w:r>
    </w:p>
    <w:p w14:paraId="43DF7B42" w14:textId="334B1E0E" w:rsidR="00AB750B" w:rsidRDefault="00F025D0" w:rsidP="00480DF1">
      <w:pPr>
        <w:rPr>
          <w:lang w:val="en-GB"/>
        </w:rPr>
      </w:pPr>
      <w:r>
        <w:rPr>
          <w:lang w:val="en-GB"/>
        </w:rPr>
        <w:t xml:space="preserve">This attack can be then taken further to gain RCE (Remote code execution) on the </w:t>
      </w:r>
      <w:r w:rsidR="00020D76">
        <w:rPr>
          <w:lang w:val="en-GB"/>
        </w:rPr>
        <w:t xml:space="preserve">backend server, specifical reference commands have been taken from </w:t>
      </w:r>
      <w:hyperlink r:id="rId13" w:anchor="freemarker" w:history="1">
        <w:r w:rsidR="00020D76" w:rsidRPr="00020D76">
          <w:rPr>
            <w:rStyle w:val="Hyperlink"/>
            <w:lang w:val="en-GB"/>
          </w:rPr>
          <w:t>this article</w:t>
        </w:r>
      </w:hyperlink>
      <w:r w:rsidR="00020D76">
        <w:rPr>
          <w:lang w:val="en-GB"/>
        </w:rPr>
        <w:t>.</w:t>
      </w:r>
    </w:p>
    <w:p w14:paraId="4351DD4A" w14:textId="09015AD7" w:rsidR="00020D76" w:rsidRDefault="001B7F3F" w:rsidP="00480DF1">
      <w:pPr>
        <w:rPr>
          <w:lang w:val="en-GB"/>
        </w:rPr>
      </w:pPr>
      <w:r>
        <w:rPr>
          <w:lang w:val="en-GB"/>
        </w:rPr>
        <w:t xml:space="preserve">To demonstrate the danger of these type of attacks the tester proceed then by executing a command of the machine </w:t>
      </w:r>
      <w:r w:rsidR="00806E71">
        <w:rPr>
          <w:lang w:val="en-GB"/>
        </w:rPr>
        <w:t xml:space="preserve">via the </w:t>
      </w:r>
      <w:r w:rsidR="00B80B3B">
        <w:rPr>
          <w:lang w:val="en-GB"/>
        </w:rPr>
        <w:t>package</w:t>
      </w:r>
      <w:r w:rsidR="00806E71">
        <w:rPr>
          <w:lang w:val="en-GB"/>
        </w:rPr>
        <w:t xml:space="preserve"> </w:t>
      </w:r>
      <w:hyperlink r:id="rId14" w:history="1">
        <w:proofErr w:type="spellStart"/>
        <w:r w:rsidR="00806E71" w:rsidRPr="00B80B3B">
          <w:rPr>
            <w:rStyle w:val="Hyperlink"/>
            <w:lang w:val="en-GB"/>
          </w:rPr>
          <w:t>freemarker.template.utility</w:t>
        </w:r>
        <w:proofErr w:type="spellEnd"/>
      </w:hyperlink>
      <w:r w:rsidR="00806E71">
        <w:rPr>
          <w:lang w:val="en-GB"/>
        </w:rPr>
        <w:t xml:space="preserve"> that allows the </w:t>
      </w:r>
      <w:r w:rsidR="00B80B3B">
        <w:rPr>
          <w:lang w:val="en-GB"/>
        </w:rPr>
        <w:t>execution</w:t>
      </w:r>
      <w:r w:rsidR="00806E71">
        <w:rPr>
          <w:lang w:val="en-GB"/>
        </w:rPr>
        <w:t xml:space="preserve"> of external commands.</w:t>
      </w:r>
    </w:p>
    <w:p w14:paraId="136658AF" w14:textId="03EE32E8" w:rsidR="00806E71" w:rsidRDefault="00806E71" w:rsidP="00480DF1">
      <w:pPr>
        <w:rPr>
          <w:lang w:val="en-GB"/>
        </w:rPr>
      </w:pPr>
      <w:r w:rsidRPr="00806E71">
        <w:rPr>
          <w:noProof/>
          <w:lang w:val="en-GB"/>
        </w:rPr>
        <w:drawing>
          <wp:inline distT="0" distB="0" distL="0" distR="0" wp14:anchorId="6423A307" wp14:editId="3FC99F04">
            <wp:extent cx="5731510" cy="1465580"/>
            <wp:effectExtent l="0" t="0" r="2540" b="1270"/>
            <wp:docPr id="95516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9382" name="Picture 1" descr="A screenshot of a computer&#10;&#10;Description automatically generated"/>
                    <pic:cNvPicPr/>
                  </pic:nvPicPr>
                  <pic:blipFill>
                    <a:blip r:embed="rId15"/>
                    <a:stretch>
                      <a:fillRect/>
                    </a:stretch>
                  </pic:blipFill>
                  <pic:spPr>
                    <a:xfrm>
                      <a:off x="0" y="0"/>
                      <a:ext cx="5731510" cy="1465580"/>
                    </a:xfrm>
                    <a:prstGeom prst="rect">
                      <a:avLst/>
                    </a:prstGeom>
                  </pic:spPr>
                </pic:pic>
              </a:graphicData>
            </a:graphic>
          </wp:inline>
        </w:drawing>
      </w:r>
    </w:p>
    <w:p w14:paraId="5E032159" w14:textId="456DFCE9" w:rsidR="00B80B3B" w:rsidRDefault="00975473" w:rsidP="00480DF1">
      <w:pPr>
        <w:rPr>
          <w:lang w:val="en-GB"/>
        </w:rPr>
      </w:pPr>
      <w:r>
        <w:rPr>
          <w:lang w:val="en-GB"/>
        </w:rPr>
        <w:t xml:space="preserve">Getting back to the Customer’s list </w:t>
      </w:r>
      <w:r w:rsidR="008F60A7">
        <w:rPr>
          <w:lang w:val="en-GB"/>
        </w:rPr>
        <w:t xml:space="preserve">a verbose output of the executed </w:t>
      </w:r>
      <w:r w:rsidR="00C916FC" w:rsidRPr="00046C29">
        <w:rPr>
          <w:i/>
          <w:iCs/>
          <w:lang w:val="en-GB"/>
        </w:rPr>
        <w:t>*</w:t>
      </w:r>
      <w:r w:rsidR="008F60A7" w:rsidRPr="00046C29">
        <w:rPr>
          <w:i/>
          <w:iCs/>
          <w:lang w:val="en-GB"/>
        </w:rPr>
        <w:t>id</w:t>
      </w:r>
      <w:r w:rsidR="008F60A7">
        <w:rPr>
          <w:lang w:val="en-GB"/>
        </w:rPr>
        <w:t xml:space="preserve"> co</w:t>
      </w:r>
      <w:r w:rsidR="005109E2">
        <w:rPr>
          <w:lang w:val="en-GB"/>
        </w:rPr>
        <w:t>mmand is now shown on the Contact Address field.</w:t>
      </w:r>
    </w:p>
    <w:p w14:paraId="2C6E44D8" w14:textId="0EB1A46F" w:rsidR="00AA11BC" w:rsidRDefault="00AA11BC" w:rsidP="00480DF1">
      <w:pPr>
        <w:rPr>
          <w:lang w:val="en-GB"/>
        </w:rPr>
      </w:pPr>
      <w:r w:rsidRPr="00AA11BC">
        <w:rPr>
          <w:noProof/>
          <w:lang w:val="en-GB"/>
        </w:rPr>
        <w:drawing>
          <wp:inline distT="0" distB="0" distL="0" distR="0" wp14:anchorId="3AB0BF21" wp14:editId="538801E7">
            <wp:extent cx="5731510" cy="1160780"/>
            <wp:effectExtent l="0" t="0" r="2540" b="1270"/>
            <wp:docPr id="611235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35685" name="Picture 1" descr="A screenshot of a computer&#10;&#10;Description automatically generated"/>
                    <pic:cNvPicPr/>
                  </pic:nvPicPr>
                  <pic:blipFill>
                    <a:blip r:embed="rId16"/>
                    <a:stretch>
                      <a:fillRect/>
                    </a:stretch>
                  </pic:blipFill>
                  <pic:spPr>
                    <a:xfrm>
                      <a:off x="0" y="0"/>
                      <a:ext cx="5731510" cy="1160780"/>
                    </a:xfrm>
                    <a:prstGeom prst="rect">
                      <a:avLst/>
                    </a:prstGeom>
                  </pic:spPr>
                </pic:pic>
              </a:graphicData>
            </a:graphic>
          </wp:inline>
        </w:drawing>
      </w:r>
    </w:p>
    <w:p w14:paraId="7C8F5BDA" w14:textId="77777777" w:rsidR="00CE174E" w:rsidRDefault="00CE174E" w:rsidP="00480DF1">
      <w:pPr>
        <w:rPr>
          <w:lang w:val="en-GB"/>
        </w:rPr>
      </w:pPr>
    </w:p>
    <w:p w14:paraId="492354C4" w14:textId="77777777" w:rsidR="00CE174E" w:rsidRDefault="00CE174E" w:rsidP="00480DF1">
      <w:pPr>
        <w:rPr>
          <w:lang w:val="en-GB"/>
        </w:rPr>
      </w:pPr>
    </w:p>
    <w:p w14:paraId="6B0F4701" w14:textId="77777777" w:rsidR="00CE174E" w:rsidRDefault="00CE174E" w:rsidP="00480DF1">
      <w:pPr>
        <w:rPr>
          <w:lang w:val="en-GB"/>
        </w:rPr>
      </w:pPr>
    </w:p>
    <w:p w14:paraId="2DAD0AD4" w14:textId="77777777" w:rsidR="00CE174E" w:rsidRDefault="00CE174E" w:rsidP="00480DF1">
      <w:pPr>
        <w:rPr>
          <w:lang w:val="en-GB"/>
        </w:rPr>
      </w:pPr>
    </w:p>
    <w:p w14:paraId="240413BB" w14:textId="4423D4F1" w:rsidR="00B71A6B" w:rsidRDefault="000F3946" w:rsidP="00480DF1">
      <w:pPr>
        <w:rPr>
          <w:lang w:val="en-GB"/>
        </w:rPr>
      </w:pPr>
      <w:r>
        <w:rPr>
          <w:lang w:val="en-GB"/>
        </w:rPr>
        <w:lastRenderedPageBreak/>
        <w:t>As requested by the customer, the tester didn’t t</w:t>
      </w:r>
      <w:r w:rsidR="00476B4C">
        <w:rPr>
          <w:lang w:val="en-GB"/>
        </w:rPr>
        <w:t>a</w:t>
      </w:r>
      <w:r>
        <w:rPr>
          <w:lang w:val="en-GB"/>
        </w:rPr>
        <w:t>k</w:t>
      </w:r>
      <w:r w:rsidR="00476B4C">
        <w:rPr>
          <w:lang w:val="en-GB"/>
        </w:rPr>
        <w:t>e</w:t>
      </w:r>
      <w:r>
        <w:rPr>
          <w:lang w:val="en-GB"/>
        </w:rPr>
        <w:t xml:space="preserve"> </w:t>
      </w:r>
      <w:r w:rsidR="00476B4C">
        <w:rPr>
          <w:lang w:val="en-GB"/>
        </w:rPr>
        <w:t>any further steps in the attack chain</w:t>
      </w:r>
      <w:r w:rsidR="00E97A70">
        <w:rPr>
          <w:lang w:val="en-GB"/>
        </w:rPr>
        <w:t>.</w:t>
      </w:r>
      <w:r w:rsidR="00FA4886">
        <w:rPr>
          <w:lang w:val="en-GB"/>
        </w:rPr>
        <w:t xml:space="preserve"> It is also relevant to mention that the targeted field</w:t>
      </w:r>
      <w:r w:rsidR="00B7735C">
        <w:rPr>
          <w:lang w:val="en-GB"/>
        </w:rPr>
        <w:t xml:space="preserve"> used in this POC</w:t>
      </w:r>
      <w:r w:rsidR="00FA4886">
        <w:rPr>
          <w:lang w:val="en-GB"/>
        </w:rPr>
        <w:t xml:space="preserve"> isn’t the only one vulnerable</w:t>
      </w:r>
      <w:r w:rsidR="00B71A6B">
        <w:rPr>
          <w:lang w:val="en-GB"/>
        </w:rPr>
        <w:t xml:space="preserve"> and virtually many more fields could have been used to carry the same type of </w:t>
      </w:r>
      <w:r w:rsidR="00B27AFD">
        <w:rPr>
          <w:lang w:val="en-GB"/>
        </w:rPr>
        <w:t>attack as several reporting functionalities shown in the picture here below.</w:t>
      </w:r>
    </w:p>
    <w:p w14:paraId="5B63CA9E" w14:textId="5AA617F1" w:rsidR="00ED38EC" w:rsidRDefault="00B71A6B" w:rsidP="00480DF1">
      <w:pPr>
        <w:rPr>
          <w:lang w:val="en-GB"/>
        </w:rPr>
      </w:pPr>
      <w:r w:rsidRPr="00B71A6B">
        <w:rPr>
          <w:noProof/>
          <w:lang w:val="en-GB"/>
        </w:rPr>
        <w:drawing>
          <wp:inline distT="0" distB="0" distL="0" distR="0" wp14:anchorId="30F16965" wp14:editId="1BE0E7DD">
            <wp:extent cx="5731510" cy="2296795"/>
            <wp:effectExtent l="0" t="0" r="2540" b="8255"/>
            <wp:docPr id="1688848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48370" name="Picture 1" descr="A screenshot of a computer&#10;&#10;Description automatically generated"/>
                    <pic:cNvPicPr/>
                  </pic:nvPicPr>
                  <pic:blipFill>
                    <a:blip r:embed="rId17"/>
                    <a:stretch>
                      <a:fillRect/>
                    </a:stretch>
                  </pic:blipFill>
                  <pic:spPr>
                    <a:xfrm>
                      <a:off x="0" y="0"/>
                      <a:ext cx="5731510" cy="2296795"/>
                    </a:xfrm>
                    <a:prstGeom prst="rect">
                      <a:avLst/>
                    </a:prstGeom>
                  </pic:spPr>
                </pic:pic>
              </a:graphicData>
            </a:graphic>
          </wp:inline>
        </w:drawing>
      </w:r>
      <w:r w:rsidR="00FA4886">
        <w:rPr>
          <w:lang w:val="en-GB"/>
        </w:rPr>
        <w:t xml:space="preserve"> </w:t>
      </w:r>
      <w:r w:rsidR="00E97A70">
        <w:rPr>
          <w:lang w:val="en-GB"/>
        </w:rPr>
        <w:t xml:space="preserve"> </w:t>
      </w:r>
    </w:p>
    <w:p w14:paraId="61E2FD55" w14:textId="49007D66" w:rsidR="000B3BEA" w:rsidRDefault="005109E2" w:rsidP="00480DF1">
      <w:r w:rsidRPr="00E6302B">
        <w:rPr>
          <w:i/>
          <w:iCs/>
          <w:sz w:val="18"/>
          <w:szCs w:val="18"/>
        </w:rPr>
        <w:t>*</w:t>
      </w:r>
      <w:proofErr w:type="gramStart"/>
      <w:r>
        <w:rPr>
          <w:i/>
          <w:iCs/>
          <w:sz w:val="18"/>
          <w:szCs w:val="18"/>
        </w:rPr>
        <w:t>id</w:t>
      </w:r>
      <w:proofErr w:type="gramEnd"/>
      <w:r w:rsidRPr="00E6302B">
        <w:rPr>
          <w:i/>
          <w:iCs/>
          <w:sz w:val="18"/>
          <w:szCs w:val="18"/>
        </w:rPr>
        <w:t xml:space="preserve">: </w:t>
      </w:r>
      <w:r w:rsidR="00C916FC" w:rsidRPr="00C916FC">
        <w:rPr>
          <w:i/>
          <w:iCs/>
          <w:sz w:val="18"/>
          <w:szCs w:val="18"/>
        </w:rPr>
        <w:t>in</w:t>
      </w:r>
      <w:r w:rsidR="00C916FC">
        <w:rPr>
          <w:i/>
          <w:iCs/>
          <w:sz w:val="18"/>
          <w:szCs w:val="18"/>
        </w:rPr>
        <w:t xml:space="preserve"> </w:t>
      </w:r>
      <w:r w:rsidR="00AA11BC">
        <w:rPr>
          <w:i/>
          <w:iCs/>
          <w:sz w:val="18"/>
          <w:szCs w:val="18"/>
        </w:rPr>
        <w:t>L</w:t>
      </w:r>
      <w:r w:rsidR="00AA11BC" w:rsidRPr="00C916FC">
        <w:rPr>
          <w:i/>
          <w:iCs/>
          <w:sz w:val="18"/>
          <w:szCs w:val="18"/>
        </w:rPr>
        <w:t>inux</w:t>
      </w:r>
      <w:r w:rsidR="00C916FC">
        <w:rPr>
          <w:i/>
          <w:iCs/>
          <w:sz w:val="18"/>
          <w:szCs w:val="18"/>
        </w:rPr>
        <w:t xml:space="preserve"> bash</w:t>
      </w:r>
      <w:r w:rsidR="00C916FC" w:rsidRPr="00C916FC">
        <w:rPr>
          <w:i/>
          <w:iCs/>
          <w:sz w:val="18"/>
          <w:szCs w:val="18"/>
        </w:rPr>
        <w:t xml:space="preserve"> is used to find out user and group names and numeric ID’s (UID or group ID) of the current user or any other user in the server.</w:t>
      </w:r>
    </w:p>
    <w:p w14:paraId="10279880" w14:textId="77777777" w:rsidR="008857BF" w:rsidRPr="008857BF" w:rsidRDefault="008857BF" w:rsidP="00480DF1"/>
    <w:p w14:paraId="787A784F" w14:textId="1A8872D9" w:rsidR="00950066" w:rsidRDefault="00CE174E" w:rsidP="00950066">
      <w:pPr>
        <w:pStyle w:val="Heading2"/>
        <w:rPr>
          <w:lang w:val="en-GB"/>
        </w:rPr>
      </w:pPr>
      <w:bookmarkStart w:id="16" w:name="_Toc167869441"/>
      <w:r w:rsidRPr="00BF0112">
        <w:rPr>
          <w:iCs/>
        </w:rPr>
        <w:t>Permissive Cross-domain Policy with Untrusted Domains</w:t>
      </w:r>
      <w:bookmarkEnd w:id="16"/>
    </w:p>
    <w:p w14:paraId="4AEA7FA5" w14:textId="0B71FF06" w:rsidR="00CE174E" w:rsidRPr="00CE174E" w:rsidRDefault="00950066" w:rsidP="001B2D71">
      <w:pPr>
        <w:pStyle w:val="Severity"/>
        <w:rPr>
          <w:b/>
          <w:bCs/>
          <w:color w:val="FF0000"/>
        </w:rPr>
      </w:pPr>
      <w:r w:rsidRPr="00480DF1">
        <w:t xml:space="preserve">Severity: </w:t>
      </w:r>
      <w:r w:rsidR="00CE174E">
        <w:rPr>
          <w:b/>
          <w:bCs/>
          <w:color w:val="FF0000"/>
        </w:rPr>
        <w:t>HIGH</w:t>
      </w:r>
    </w:p>
    <w:p w14:paraId="6E7DA90F" w14:textId="3CB732C6" w:rsidR="00D55495" w:rsidRDefault="00E044EE" w:rsidP="00950066">
      <w:proofErr w:type="gramStart"/>
      <w:r w:rsidRPr="00E044EE">
        <w:t>The Cross</w:t>
      </w:r>
      <w:proofErr w:type="gramEnd"/>
      <w:r w:rsidRPr="00E044EE">
        <w:t>-origin resource sharing (CORS)</w:t>
      </w:r>
      <w:r w:rsidR="000E3939">
        <w:t xml:space="preserve"> is poorly implemented on the backend webserver which allows potential adversaries to </w:t>
      </w:r>
      <w:r w:rsidR="000D6677">
        <w:t xml:space="preserve">exfiltrate sensitive data </w:t>
      </w:r>
      <w:r w:rsidR="005D4663">
        <w:t xml:space="preserve">like </w:t>
      </w:r>
      <w:proofErr w:type="spellStart"/>
      <w:r w:rsidR="005D4663">
        <w:t>SessionTokens</w:t>
      </w:r>
      <w:proofErr w:type="spellEnd"/>
      <w:r w:rsidR="005D4663">
        <w:t xml:space="preserve"> to untrusted domains</w:t>
      </w:r>
      <w:r w:rsidR="00CE6ECF">
        <w:t xml:space="preserve">. </w:t>
      </w:r>
    </w:p>
    <w:p w14:paraId="01D8F8BA" w14:textId="52775FC3" w:rsidR="005A06A1" w:rsidRDefault="005A06A1" w:rsidP="00950066">
      <w:r>
        <w:t xml:space="preserve">The tester </w:t>
      </w:r>
      <w:r w:rsidR="007A6B95">
        <w:t xml:space="preserve">wrote a simple JS code that uses the </w:t>
      </w:r>
      <w:hyperlink r:id="rId18" w:history="1">
        <w:proofErr w:type="spellStart"/>
        <w:r w:rsidR="007A6B95" w:rsidRPr="00652B70">
          <w:rPr>
            <w:rStyle w:val="Hyperlink"/>
          </w:rPr>
          <w:t>XmlHttpRequest</w:t>
        </w:r>
        <w:proofErr w:type="spellEnd"/>
      </w:hyperlink>
      <w:r w:rsidR="007A6B95">
        <w:t xml:space="preserve"> function </w:t>
      </w:r>
      <w:r w:rsidR="00DC1F0E">
        <w:t xml:space="preserve">to perform http requests and specifically exfiltrate the cookie of the victim that is </w:t>
      </w:r>
      <w:r w:rsidR="00901A9B">
        <w:t>executing the code on the website.</w:t>
      </w:r>
    </w:p>
    <w:p w14:paraId="6FFF66D4" w14:textId="5939B33D" w:rsidR="000662E5" w:rsidRDefault="000662E5" w:rsidP="00950066">
      <w:r w:rsidRPr="000662E5">
        <w:rPr>
          <w:noProof/>
        </w:rPr>
        <w:drawing>
          <wp:inline distT="0" distB="0" distL="0" distR="0" wp14:anchorId="159E0D2B" wp14:editId="0269E698">
            <wp:extent cx="5731510" cy="1405255"/>
            <wp:effectExtent l="0" t="0" r="2540" b="4445"/>
            <wp:docPr id="837711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11718" name="Picture 1" descr="A screenshot of a computer&#10;&#10;Description automatically generated"/>
                    <pic:cNvPicPr/>
                  </pic:nvPicPr>
                  <pic:blipFill>
                    <a:blip r:embed="rId19"/>
                    <a:stretch>
                      <a:fillRect/>
                    </a:stretch>
                  </pic:blipFill>
                  <pic:spPr>
                    <a:xfrm>
                      <a:off x="0" y="0"/>
                      <a:ext cx="5731510" cy="1405255"/>
                    </a:xfrm>
                    <a:prstGeom prst="rect">
                      <a:avLst/>
                    </a:prstGeom>
                  </pic:spPr>
                </pic:pic>
              </a:graphicData>
            </a:graphic>
          </wp:inline>
        </w:drawing>
      </w:r>
    </w:p>
    <w:p w14:paraId="53756CF5" w14:textId="33BFF67D" w:rsidR="00901A9B" w:rsidRDefault="00901A9B" w:rsidP="00950066"/>
    <w:p w14:paraId="7DCF19A6" w14:textId="28AAE8AA" w:rsidR="00652B70" w:rsidRDefault="00652B70" w:rsidP="00950066">
      <w:r>
        <w:lastRenderedPageBreak/>
        <w:t>A temporary HTTP webserver</w:t>
      </w:r>
      <w:r w:rsidR="001413BB">
        <w:t xml:space="preserve"> </w:t>
      </w:r>
      <w:r w:rsidR="00B734DB">
        <w:t xml:space="preserve">is </w:t>
      </w:r>
      <w:r w:rsidR="00F26A5D">
        <w:t>set up</w:t>
      </w:r>
      <w:r w:rsidR="00B734DB">
        <w:t xml:space="preserve"> </w:t>
      </w:r>
      <w:r w:rsidR="001413BB">
        <w:t xml:space="preserve">on the tester’s machine </w:t>
      </w:r>
      <w:r w:rsidR="00C429B7">
        <w:t xml:space="preserve">to host the malicious JS </w:t>
      </w:r>
      <w:r w:rsidR="001413BB">
        <w:t>script</w:t>
      </w:r>
      <w:r w:rsidR="00C429B7">
        <w:t xml:space="preserve"> and </w:t>
      </w:r>
      <w:r w:rsidR="001413BB">
        <w:t>exfiltrate</w:t>
      </w:r>
      <w:r w:rsidR="00C429B7">
        <w:t xml:space="preserve"> the </w:t>
      </w:r>
      <w:r w:rsidR="00D13FA3">
        <w:t xml:space="preserve">victim’s </w:t>
      </w:r>
      <w:r w:rsidR="00C429B7">
        <w:t>cookie.</w:t>
      </w:r>
    </w:p>
    <w:p w14:paraId="7D209BB0" w14:textId="2BE1AD7A" w:rsidR="00416622" w:rsidRDefault="00416622" w:rsidP="00950066">
      <w:r>
        <w:rPr>
          <w:noProof/>
        </w:rPr>
        <w:drawing>
          <wp:inline distT="0" distB="0" distL="0" distR="0" wp14:anchorId="1FA782B8" wp14:editId="379D62BD">
            <wp:extent cx="5730240" cy="320040"/>
            <wp:effectExtent l="0" t="0" r="3810" b="3810"/>
            <wp:docPr id="184201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20040"/>
                    </a:xfrm>
                    <a:prstGeom prst="rect">
                      <a:avLst/>
                    </a:prstGeom>
                    <a:noFill/>
                    <a:ln>
                      <a:noFill/>
                    </a:ln>
                  </pic:spPr>
                </pic:pic>
              </a:graphicData>
            </a:graphic>
          </wp:inline>
        </w:drawing>
      </w:r>
    </w:p>
    <w:p w14:paraId="0C1338E2" w14:textId="1AA74D2A" w:rsidR="00FF7066" w:rsidRDefault="00E53933" w:rsidP="00950066">
      <w:r>
        <w:t>From here the tester identified the presence of a XSS (</w:t>
      </w:r>
      <w:r w:rsidRPr="00E53933">
        <w:t>Cross-site scripting</w:t>
      </w:r>
      <w:r>
        <w:t xml:space="preserve">) injection via </w:t>
      </w:r>
      <w:r w:rsidR="008735BA">
        <w:t xml:space="preserve">ticket creation functionality, specifically in the </w:t>
      </w:r>
      <w:r w:rsidR="00B734DB">
        <w:t>ticket description field</w:t>
      </w:r>
      <w:r w:rsidR="00E548F8">
        <w:t xml:space="preserve">, where a JS </w:t>
      </w:r>
      <w:r w:rsidR="00B734DB">
        <w:t xml:space="preserve">code </w:t>
      </w:r>
      <w:r w:rsidR="00E548F8">
        <w:t xml:space="preserve">that fetches the malicious JS </w:t>
      </w:r>
      <w:r w:rsidR="00D44AF9">
        <w:t>script from the tester’s self-hosted http server.</w:t>
      </w:r>
    </w:p>
    <w:p w14:paraId="71B90B54" w14:textId="6298055D" w:rsidR="00D44AF9" w:rsidRDefault="006F2C30" w:rsidP="00950066">
      <w:r w:rsidRPr="006F2C30">
        <w:rPr>
          <w:noProof/>
        </w:rPr>
        <w:drawing>
          <wp:inline distT="0" distB="0" distL="0" distR="0" wp14:anchorId="7D12A004" wp14:editId="6D3E0CCC">
            <wp:extent cx="5731510" cy="1382395"/>
            <wp:effectExtent l="0" t="0" r="2540" b="8255"/>
            <wp:docPr id="1763754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54255" name="Picture 1" descr="A screenshot of a computer&#10;&#10;Description automatically generated"/>
                    <pic:cNvPicPr/>
                  </pic:nvPicPr>
                  <pic:blipFill>
                    <a:blip r:embed="rId21"/>
                    <a:stretch>
                      <a:fillRect/>
                    </a:stretch>
                  </pic:blipFill>
                  <pic:spPr>
                    <a:xfrm>
                      <a:off x="0" y="0"/>
                      <a:ext cx="5731510" cy="1382395"/>
                    </a:xfrm>
                    <a:prstGeom prst="rect">
                      <a:avLst/>
                    </a:prstGeom>
                  </pic:spPr>
                </pic:pic>
              </a:graphicData>
            </a:graphic>
          </wp:inline>
        </w:drawing>
      </w:r>
    </w:p>
    <w:p w14:paraId="135ADCDE" w14:textId="6BA4CA18" w:rsidR="003F1677" w:rsidRDefault="00F84527" w:rsidP="00950066">
      <w:r>
        <w:t>To</w:t>
      </w:r>
      <w:r w:rsidR="003F1677">
        <w:t xml:space="preserve"> simulate </w:t>
      </w:r>
      <w:r w:rsidR="00F635A6">
        <w:t xml:space="preserve">a </w:t>
      </w:r>
      <w:r w:rsidR="006D7C56">
        <w:t>more realistic scenario, another local user was added to the system</w:t>
      </w:r>
      <w:r>
        <w:t xml:space="preserve">. </w:t>
      </w:r>
    </w:p>
    <w:p w14:paraId="5F468A98" w14:textId="2FACDE52" w:rsidR="00950066" w:rsidRDefault="00F84527" w:rsidP="00480DF1">
      <w:r w:rsidRPr="00F84527">
        <w:rPr>
          <w:noProof/>
        </w:rPr>
        <w:drawing>
          <wp:inline distT="0" distB="0" distL="0" distR="0" wp14:anchorId="5B469FFA" wp14:editId="6EE1CBBC">
            <wp:extent cx="5731510" cy="1562735"/>
            <wp:effectExtent l="0" t="0" r="2540" b="0"/>
            <wp:docPr id="1592235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35053" name="Picture 1" descr="A screenshot of a computer&#10;&#10;Description automatically generated"/>
                    <pic:cNvPicPr/>
                  </pic:nvPicPr>
                  <pic:blipFill>
                    <a:blip r:embed="rId22"/>
                    <a:stretch>
                      <a:fillRect/>
                    </a:stretch>
                  </pic:blipFill>
                  <pic:spPr>
                    <a:xfrm>
                      <a:off x="0" y="0"/>
                      <a:ext cx="5731510" cy="1562735"/>
                    </a:xfrm>
                    <a:prstGeom prst="rect">
                      <a:avLst/>
                    </a:prstGeom>
                  </pic:spPr>
                </pic:pic>
              </a:graphicData>
            </a:graphic>
          </wp:inline>
        </w:drawing>
      </w:r>
    </w:p>
    <w:p w14:paraId="5B02A63C" w14:textId="0900F71D" w:rsidR="00F84527" w:rsidRDefault="00E70B50" w:rsidP="00480DF1">
      <w:r>
        <w:t xml:space="preserve">Before proceeding </w:t>
      </w:r>
      <w:r w:rsidR="008B5029">
        <w:t xml:space="preserve">with the final steps of the attack chain we can </w:t>
      </w:r>
      <w:r w:rsidR="00A1353D">
        <w:t>check</w:t>
      </w:r>
      <w:r w:rsidR="008B5029">
        <w:t xml:space="preserve"> the new user</w:t>
      </w:r>
      <w:r w:rsidR="002022A7">
        <w:t>’s session token via a cookie-editor plugin, largely available for most of the browsers out there.</w:t>
      </w:r>
    </w:p>
    <w:p w14:paraId="66A07E0A" w14:textId="3E998881" w:rsidR="00045DEB" w:rsidRDefault="00045DEB" w:rsidP="00480DF1">
      <w:r w:rsidRPr="00045DEB">
        <w:rPr>
          <w:noProof/>
        </w:rPr>
        <w:drawing>
          <wp:inline distT="0" distB="0" distL="0" distR="0" wp14:anchorId="23168446" wp14:editId="00055EAA">
            <wp:extent cx="5731510" cy="1791335"/>
            <wp:effectExtent l="0" t="0" r="2540" b="0"/>
            <wp:docPr id="123025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50786" name="Picture 1" descr="A screenshot of a computer&#10;&#10;Description automatically generated"/>
                    <pic:cNvPicPr/>
                  </pic:nvPicPr>
                  <pic:blipFill>
                    <a:blip r:embed="rId23"/>
                    <a:stretch>
                      <a:fillRect/>
                    </a:stretch>
                  </pic:blipFill>
                  <pic:spPr>
                    <a:xfrm>
                      <a:off x="0" y="0"/>
                      <a:ext cx="5731510" cy="1791335"/>
                    </a:xfrm>
                    <a:prstGeom prst="rect">
                      <a:avLst/>
                    </a:prstGeom>
                  </pic:spPr>
                </pic:pic>
              </a:graphicData>
            </a:graphic>
          </wp:inline>
        </w:drawing>
      </w:r>
    </w:p>
    <w:p w14:paraId="3E1D5964" w14:textId="690D59D3" w:rsidR="002022A7" w:rsidRDefault="002022A7" w:rsidP="00480DF1"/>
    <w:p w14:paraId="08353515" w14:textId="1FF3074F" w:rsidR="00DE68D5" w:rsidRDefault="000B55AF" w:rsidP="00480DF1">
      <w:r>
        <w:lastRenderedPageBreak/>
        <w:t xml:space="preserve">When the </w:t>
      </w:r>
      <w:r w:rsidR="00A519FB">
        <w:t>victim (</w:t>
      </w:r>
      <w:r w:rsidR="00B04BD9">
        <w:t>David</w:t>
      </w:r>
      <w:r w:rsidR="005832E8">
        <w:t xml:space="preserve"> </w:t>
      </w:r>
      <w:r w:rsidR="00B04BD9">
        <w:t>in this example) opens the malicious ticket</w:t>
      </w:r>
      <w:r w:rsidR="005832E8">
        <w:t xml:space="preserve">, his browser will execute locally the JS code and fetch </w:t>
      </w:r>
      <w:r w:rsidR="00B932C7">
        <w:t>the</w:t>
      </w:r>
      <w:r w:rsidR="005832E8">
        <w:t xml:space="preserve"> self-hosted script that will </w:t>
      </w:r>
      <w:r w:rsidR="008A426D">
        <w:t>finally</w:t>
      </w:r>
      <w:r w:rsidR="005832E8">
        <w:t xml:space="preserve"> </w:t>
      </w:r>
      <w:r w:rsidR="00B86048">
        <w:t>exfiltrate the session id by performing a cross-site request to a</w:t>
      </w:r>
      <w:r w:rsidR="00A519FB">
        <w:t>n untrusted domain.</w:t>
      </w:r>
    </w:p>
    <w:p w14:paraId="146ED5E5" w14:textId="23E7EE8C" w:rsidR="000F5F5F" w:rsidRDefault="000F5F5F" w:rsidP="00480DF1">
      <w:r w:rsidRPr="000F5F5F">
        <w:rPr>
          <w:noProof/>
        </w:rPr>
        <w:drawing>
          <wp:inline distT="0" distB="0" distL="0" distR="0" wp14:anchorId="13B74349" wp14:editId="4E9284C3">
            <wp:extent cx="5731510" cy="1416050"/>
            <wp:effectExtent l="0" t="0" r="2540" b="0"/>
            <wp:docPr id="13291664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66442" name="Picture 1" descr="A screen shot of a computer&#10;&#10;Description automatically generated"/>
                    <pic:cNvPicPr/>
                  </pic:nvPicPr>
                  <pic:blipFill>
                    <a:blip r:embed="rId24"/>
                    <a:stretch>
                      <a:fillRect/>
                    </a:stretch>
                  </pic:blipFill>
                  <pic:spPr>
                    <a:xfrm>
                      <a:off x="0" y="0"/>
                      <a:ext cx="5731510" cy="1416050"/>
                    </a:xfrm>
                    <a:prstGeom prst="rect">
                      <a:avLst/>
                    </a:prstGeom>
                  </pic:spPr>
                </pic:pic>
              </a:graphicData>
            </a:graphic>
          </wp:inline>
        </w:drawing>
      </w:r>
    </w:p>
    <w:p w14:paraId="5B546BAD" w14:textId="14EC64BB" w:rsidR="00B932C7" w:rsidRDefault="00B932C7" w:rsidP="00480DF1">
      <w:r>
        <w:t xml:space="preserve">The specifically “JSESSIIONID=XXXX” is the exact session id used by the victim’s session and it can be used to </w:t>
      </w:r>
      <w:r w:rsidR="004E448A">
        <w:t>gain access to other user’s sessions without knowing their login credentials.</w:t>
      </w:r>
    </w:p>
    <w:p w14:paraId="58015C8F" w14:textId="45726ED4" w:rsidR="00A519FB" w:rsidRDefault="00A519FB" w:rsidP="00480DF1"/>
    <w:p w14:paraId="6997134A" w14:textId="14E5AEB3" w:rsidR="00B402A7" w:rsidRDefault="00AE5547" w:rsidP="00B402A7">
      <w:pPr>
        <w:pStyle w:val="Heading2"/>
        <w:rPr>
          <w:lang w:val="en-GB"/>
        </w:rPr>
      </w:pPr>
      <w:bookmarkStart w:id="17" w:name="_Toc167869442"/>
      <w:r w:rsidRPr="002525FD">
        <w:rPr>
          <w:iCs/>
        </w:rPr>
        <w:t>Improper Neutralization of Input During Web Page Generation ('Cross-site Scripting')</w:t>
      </w:r>
      <w:bookmarkEnd w:id="17"/>
    </w:p>
    <w:p w14:paraId="63CBE86E" w14:textId="0E30556F" w:rsidR="00B402A7" w:rsidRPr="00CE174E" w:rsidRDefault="00B402A7" w:rsidP="00B402A7">
      <w:pPr>
        <w:pStyle w:val="Severity"/>
        <w:rPr>
          <w:b/>
          <w:bCs/>
          <w:color w:val="FF0000"/>
        </w:rPr>
      </w:pPr>
      <w:r w:rsidRPr="00480DF1">
        <w:t xml:space="preserve">Severity: </w:t>
      </w:r>
      <w:r w:rsidRPr="00B402A7">
        <w:rPr>
          <w:b/>
          <w:bCs/>
          <w:color w:val="FFC000" w:themeColor="accent4"/>
        </w:rPr>
        <w:t>MEDIUM</w:t>
      </w:r>
    </w:p>
    <w:p w14:paraId="30F5AA6B" w14:textId="61E751A1" w:rsidR="005062ED" w:rsidRDefault="005062ED" w:rsidP="00480DF1">
      <w:r w:rsidRPr="005062ED">
        <w:t xml:space="preserve">It has already been mentioned in the previous paragraphs that there is a missing sanitization of user input data in the ticketing functionality, specifically in the </w:t>
      </w:r>
      <w:r w:rsidRPr="005062ED">
        <w:rPr>
          <w:i/>
          <w:iCs/>
        </w:rPr>
        <w:t>“Ticket Description”</w:t>
      </w:r>
      <w:r w:rsidRPr="005062ED">
        <w:t xml:space="preserve"> field, allowing the injection of JS code that leads to XSS (Cross-site scripting) attacks.</w:t>
      </w:r>
    </w:p>
    <w:p w14:paraId="0A54251A" w14:textId="12909A8B" w:rsidR="00D46324" w:rsidRDefault="00D46324" w:rsidP="00480DF1">
      <w:r>
        <w:t xml:space="preserve">An adversary holding access to the ticketing </w:t>
      </w:r>
      <w:r w:rsidR="002125D4">
        <w:t xml:space="preserve">functionality can create a new ticket and inject a JS code </w:t>
      </w:r>
      <w:r w:rsidR="004D0DF9">
        <w:t>in the description field</w:t>
      </w:r>
      <w:r w:rsidR="00F81357">
        <w:t xml:space="preserve">, reference commands have been take from </w:t>
      </w:r>
      <w:hyperlink r:id="rId25" w:anchor="common-payloads" w:history="1">
        <w:r w:rsidR="00F81357" w:rsidRPr="00F81357">
          <w:rPr>
            <w:rStyle w:val="Hyperlink"/>
          </w:rPr>
          <w:t>this article</w:t>
        </w:r>
      </w:hyperlink>
      <w:r w:rsidR="00F81357">
        <w:t>.</w:t>
      </w:r>
    </w:p>
    <w:p w14:paraId="2CCA584E" w14:textId="1D7FCB69" w:rsidR="00F81357" w:rsidRDefault="00E4590D" w:rsidP="00480DF1">
      <w:r w:rsidRPr="00E4590D">
        <w:rPr>
          <w:noProof/>
        </w:rPr>
        <w:drawing>
          <wp:inline distT="0" distB="0" distL="0" distR="0" wp14:anchorId="4AAB3A9C" wp14:editId="6BF08F09">
            <wp:extent cx="5731510" cy="1370330"/>
            <wp:effectExtent l="0" t="0" r="2540" b="1270"/>
            <wp:docPr id="340657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57372" name="Picture 1" descr="A screenshot of a computer&#10;&#10;Description automatically generated"/>
                    <pic:cNvPicPr/>
                  </pic:nvPicPr>
                  <pic:blipFill>
                    <a:blip r:embed="rId26"/>
                    <a:stretch>
                      <a:fillRect/>
                    </a:stretch>
                  </pic:blipFill>
                  <pic:spPr>
                    <a:xfrm>
                      <a:off x="0" y="0"/>
                      <a:ext cx="5731510" cy="1370330"/>
                    </a:xfrm>
                    <a:prstGeom prst="rect">
                      <a:avLst/>
                    </a:prstGeom>
                  </pic:spPr>
                </pic:pic>
              </a:graphicData>
            </a:graphic>
          </wp:inline>
        </w:drawing>
      </w:r>
    </w:p>
    <w:p w14:paraId="1CC648FF" w14:textId="77777777" w:rsidR="00894D26" w:rsidRDefault="00894D26" w:rsidP="00480DF1"/>
    <w:p w14:paraId="413930A5" w14:textId="77777777" w:rsidR="00894D26" w:rsidRDefault="00894D26" w:rsidP="00480DF1"/>
    <w:p w14:paraId="6601BE5B" w14:textId="46CF45CC" w:rsidR="00E4590D" w:rsidRDefault="00E4590D" w:rsidP="00480DF1">
      <w:r>
        <w:lastRenderedPageBreak/>
        <w:t xml:space="preserve">Upon opening of the ticket by any user, the JS code is then executed locally on the victim browser interpreter and </w:t>
      </w:r>
      <w:r w:rsidR="00001292">
        <w:t>an</w:t>
      </w:r>
      <w:r>
        <w:t xml:space="preserve"> alert me</w:t>
      </w:r>
      <w:r w:rsidR="00001292">
        <w:t xml:space="preserve">ssage </w:t>
      </w:r>
      <w:r w:rsidR="00894D26">
        <w:t>pop</w:t>
      </w:r>
      <w:r w:rsidR="00001292">
        <w:t xml:space="preserve"> up.</w:t>
      </w:r>
    </w:p>
    <w:p w14:paraId="16D395B8" w14:textId="76F454F6" w:rsidR="00001292" w:rsidRDefault="00894D26" w:rsidP="00480DF1">
      <w:r w:rsidRPr="00894D26">
        <w:rPr>
          <w:noProof/>
        </w:rPr>
        <w:drawing>
          <wp:inline distT="0" distB="0" distL="0" distR="0" wp14:anchorId="166C6146" wp14:editId="7F9D4CE9">
            <wp:extent cx="5731510" cy="1388110"/>
            <wp:effectExtent l="0" t="0" r="2540" b="2540"/>
            <wp:docPr id="179324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48992" name="Picture 1" descr="A screenshot of a computer&#10;&#10;Description automatically generated"/>
                    <pic:cNvPicPr/>
                  </pic:nvPicPr>
                  <pic:blipFill>
                    <a:blip r:embed="rId27"/>
                    <a:stretch>
                      <a:fillRect/>
                    </a:stretch>
                  </pic:blipFill>
                  <pic:spPr>
                    <a:xfrm>
                      <a:off x="0" y="0"/>
                      <a:ext cx="5731510" cy="1388110"/>
                    </a:xfrm>
                    <a:prstGeom prst="rect">
                      <a:avLst/>
                    </a:prstGeom>
                  </pic:spPr>
                </pic:pic>
              </a:graphicData>
            </a:graphic>
          </wp:inline>
        </w:drawing>
      </w:r>
    </w:p>
    <w:p w14:paraId="7F932E61" w14:textId="3E93918E" w:rsidR="009E2A6A" w:rsidRDefault="009E2A6A" w:rsidP="00480DF1">
      <w:r w:rsidRPr="009E2A6A">
        <w:t xml:space="preserve">It is important to mention that this specific attack targets only users who have access to the ticketing function. The code is stored in the ticket itself, and while it might not be particularly dangerous on its own, it becomes exponentially more potent when combined with CSRF (Cross-Site Request Forgery) and CORS (Cross-Origin Resource Sharing) bypass </w:t>
      </w:r>
      <w:r w:rsidR="00723BCA" w:rsidRPr="009E2A6A">
        <w:t>attacks.</w:t>
      </w:r>
    </w:p>
    <w:p w14:paraId="155F0F0F" w14:textId="77777777" w:rsidR="00B402A7" w:rsidRDefault="00B402A7" w:rsidP="00480DF1"/>
    <w:p w14:paraId="31CADC17" w14:textId="6AC48589" w:rsidR="009E2A6A" w:rsidRDefault="00ED414D" w:rsidP="009E2A6A">
      <w:pPr>
        <w:pStyle w:val="Heading2"/>
        <w:rPr>
          <w:lang w:val="en-GB"/>
        </w:rPr>
      </w:pPr>
      <w:bookmarkStart w:id="18" w:name="_Toc167869443"/>
      <w:r w:rsidRPr="00B57D51">
        <w:rPr>
          <w:iCs/>
        </w:rPr>
        <w:t>Improper Restriction of XML External Entity Reference</w:t>
      </w:r>
      <w:bookmarkEnd w:id="18"/>
    </w:p>
    <w:p w14:paraId="4E6A302D" w14:textId="31A67C29" w:rsidR="009E2A6A" w:rsidRPr="00CE174E" w:rsidRDefault="009E2A6A" w:rsidP="009E2A6A">
      <w:pPr>
        <w:pStyle w:val="Severity"/>
        <w:rPr>
          <w:b/>
          <w:bCs/>
          <w:color w:val="FF0000"/>
        </w:rPr>
      </w:pPr>
      <w:r w:rsidRPr="00480DF1">
        <w:t xml:space="preserve">Severity: </w:t>
      </w:r>
      <w:r w:rsidR="00ED414D" w:rsidRPr="00ED414D">
        <w:rPr>
          <w:b/>
          <w:bCs/>
          <w:color w:val="70AD47" w:themeColor="accent6"/>
        </w:rPr>
        <w:t>LOW</w:t>
      </w:r>
    </w:p>
    <w:p w14:paraId="75C13581" w14:textId="4C5DCB18" w:rsidR="009E2A6A" w:rsidRDefault="00ED414D" w:rsidP="00480DF1">
      <w:r>
        <w:t xml:space="preserve">The </w:t>
      </w:r>
      <w:r w:rsidR="00082C94">
        <w:t xml:space="preserve">application used by the backend to dynamically generate customized reports in PDF </w:t>
      </w:r>
      <w:r w:rsidR="00D75A5E">
        <w:t>uses</w:t>
      </w:r>
      <w:r w:rsidR="00E1188A">
        <w:t xml:space="preserve"> </w:t>
      </w:r>
      <w:r w:rsidR="0036124F">
        <w:t>an</w:t>
      </w:r>
      <w:r w:rsidR="00E1188A">
        <w:t xml:space="preserve"> old library that is known </w:t>
      </w:r>
      <w:r w:rsidR="0036124F">
        <w:t>to be vulnerable to XEE (</w:t>
      </w:r>
      <w:r w:rsidR="0036124F" w:rsidRPr="00B57D51">
        <w:rPr>
          <w:iCs/>
        </w:rPr>
        <w:t>XML External Entity</w:t>
      </w:r>
      <w:r w:rsidR="0036124F">
        <w:t>) attacks.</w:t>
      </w:r>
    </w:p>
    <w:p w14:paraId="6FFABE4B" w14:textId="1E0A34BB" w:rsidR="0036124F" w:rsidRDefault="0036124F" w:rsidP="00480DF1">
      <w:r>
        <w:t xml:space="preserve">The tester </w:t>
      </w:r>
      <w:r w:rsidR="003105D6">
        <w:t>proceeds</w:t>
      </w:r>
      <w:r w:rsidR="00DC5F0E">
        <w:t xml:space="preserve"> to </w:t>
      </w:r>
      <w:r w:rsidR="003105D6">
        <w:t>generate a new report from the list of templates available from the “Reporting” menu.</w:t>
      </w:r>
    </w:p>
    <w:p w14:paraId="00856AC9" w14:textId="25FD660E" w:rsidR="003105D6" w:rsidRDefault="003105D6" w:rsidP="00480DF1">
      <w:r w:rsidRPr="003105D6">
        <w:rPr>
          <w:noProof/>
        </w:rPr>
        <w:drawing>
          <wp:inline distT="0" distB="0" distL="0" distR="0" wp14:anchorId="0540E069" wp14:editId="21384D0B">
            <wp:extent cx="5731510" cy="429895"/>
            <wp:effectExtent l="0" t="0" r="2540" b="8255"/>
            <wp:docPr id="158895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53226" name=""/>
                    <pic:cNvPicPr/>
                  </pic:nvPicPr>
                  <pic:blipFill>
                    <a:blip r:embed="rId28"/>
                    <a:stretch>
                      <a:fillRect/>
                    </a:stretch>
                  </pic:blipFill>
                  <pic:spPr>
                    <a:xfrm>
                      <a:off x="0" y="0"/>
                      <a:ext cx="5731510" cy="429895"/>
                    </a:xfrm>
                    <a:prstGeom prst="rect">
                      <a:avLst/>
                    </a:prstGeom>
                  </pic:spPr>
                </pic:pic>
              </a:graphicData>
            </a:graphic>
          </wp:inline>
        </w:drawing>
      </w:r>
    </w:p>
    <w:p w14:paraId="626A6626" w14:textId="77777777" w:rsidR="00FF3D20" w:rsidRDefault="00FF3D20" w:rsidP="00480DF1"/>
    <w:p w14:paraId="1F87132A" w14:textId="77777777" w:rsidR="00FF3D20" w:rsidRDefault="00FF3D20" w:rsidP="00480DF1"/>
    <w:p w14:paraId="6E89B8E8" w14:textId="77777777" w:rsidR="00FF3D20" w:rsidRDefault="00FF3D20" w:rsidP="00480DF1"/>
    <w:p w14:paraId="52098D1A" w14:textId="77777777" w:rsidR="00FF3D20" w:rsidRDefault="00FF3D20" w:rsidP="00480DF1"/>
    <w:p w14:paraId="18AC5CD6" w14:textId="77777777" w:rsidR="00FF3D20" w:rsidRDefault="00FF3D20" w:rsidP="00480DF1"/>
    <w:p w14:paraId="664F3B0D" w14:textId="77777777" w:rsidR="00FF3D20" w:rsidRDefault="00FF3D20" w:rsidP="00480DF1"/>
    <w:p w14:paraId="7E20C058" w14:textId="77777777" w:rsidR="00FF3D20" w:rsidRDefault="00FF3D20" w:rsidP="00480DF1"/>
    <w:p w14:paraId="73118548" w14:textId="0073A53B" w:rsidR="003105D6" w:rsidRDefault="003105D6" w:rsidP="00480DF1">
      <w:r>
        <w:lastRenderedPageBreak/>
        <w:t xml:space="preserve">Upon </w:t>
      </w:r>
      <w:r w:rsidR="000D07B4">
        <w:t xml:space="preserve">downloading and fetching the response file in </w:t>
      </w:r>
      <w:hyperlink r:id="rId29" w:history="1">
        <w:proofErr w:type="spellStart"/>
        <w:r w:rsidR="000D07B4" w:rsidRPr="00D876D4">
          <w:rPr>
            <w:rStyle w:val="Hyperlink"/>
          </w:rPr>
          <w:t>Burpsuite</w:t>
        </w:r>
        <w:proofErr w:type="spellEnd"/>
      </w:hyperlink>
      <w:r w:rsidR="00FF3D20">
        <w:t xml:space="preserve"> </w:t>
      </w:r>
      <w:r w:rsidR="00BC1558">
        <w:t xml:space="preserve">the file structure shows that </w:t>
      </w:r>
      <w:proofErr w:type="spellStart"/>
      <w:r w:rsidR="00BC1558">
        <w:t>Jespe</w:t>
      </w:r>
      <w:r w:rsidR="00576100">
        <w:t>rR</w:t>
      </w:r>
      <w:r w:rsidR="00BC1558">
        <w:t>eports</w:t>
      </w:r>
      <w:proofErr w:type="spellEnd"/>
      <w:r w:rsidR="00BC1558">
        <w:t xml:space="preserve"> </w:t>
      </w:r>
      <w:r w:rsidR="00576100">
        <w:t>6</w:t>
      </w:r>
      <w:r w:rsidR="00BC1558">
        <w:t>.</w:t>
      </w:r>
      <w:r w:rsidR="00576100">
        <w:t>1</w:t>
      </w:r>
      <w:r w:rsidR="00BC1558">
        <w:t>0.0</w:t>
      </w:r>
      <w:r w:rsidR="00576100">
        <w:t xml:space="preserve"> module was used to generate the file itself.</w:t>
      </w:r>
    </w:p>
    <w:p w14:paraId="75FC3E5D" w14:textId="560977C9" w:rsidR="00FF3D20" w:rsidRDefault="00FF3D20" w:rsidP="00480DF1">
      <w:r w:rsidRPr="00FF3D20">
        <w:rPr>
          <w:noProof/>
        </w:rPr>
        <w:drawing>
          <wp:inline distT="0" distB="0" distL="0" distR="0" wp14:anchorId="44453FD9" wp14:editId="3EF458B5">
            <wp:extent cx="5731510" cy="3018155"/>
            <wp:effectExtent l="0" t="0" r="2540" b="0"/>
            <wp:docPr id="1460155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55968" name="Picture 1" descr="A screenshot of a computer&#10;&#10;Description automatically generated"/>
                    <pic:cNvPicPr/>
                  </pic:nvPicPr>
                  <pic:blipFill>
                    <a:blip r:embed="rId30"/>
                    <a:stretch>
                      <a:fillRect/>
                    </a:stretch>
                  </pic:blipFill>
                  <pic:spPr>
                    <a:xfrm>
                      <a:off x="0" y="0"/>
                      <a:ext cx="5731510" cy="3018155"/>
                    </a:xfrm>
                    <a:prstGeom prst="rect">
                      <a:avLst/>
                    </a:prstGeom>
                  </pic:spPr>
                </pic:pic>
              </a:graphicData>
            </a:graphic>
          </wp:inline>
        </w:drawing>
      </w:r>
    </w:p>
    <w:p w14:paraId="2251E89D" w14:textId="50C166F0" w:rsidR="003B5FA7" w:rsidRDefault="00723BCA" w:rsidP="00480DF1">
      <w:r>
        <w:t>This information</w:t>
      </w:r>
      <w:r w:rsidR="003B5FA7">
        <w:t xml:space="preserve"> can also be </w:t>
      </w:r>
      <w:r w:rsidR="00C45431">
        <w:t xml:space="preserve">found more easily by parsing the generated pdf report </w:t>
      </w:r>
      <w:r w:rsidR="007106D5">
        <w:t>with</w:t>
      </w:r>
      <w:r w:rsidR="00C45431">
        <w:t xml:space="preserve"> tools that </w:t>
      </w:r>
      <w:proofErr w:type="gramStart"/>
      <w:r w:rsidR="00C45431">
        <w:t>have the ability to</w:t>
      </w:r>
      <w:proofErr w:type="gramEnd"/>
      <w:r w:rsidR="00C45431">
        <w:t xml:space="preserve"> read </w:t>
      </w:r>
      <w:r>
        <w:t>*</w:t>
      </w:r>
      <w:proofErr w:type="spellStart"/>
      <w:r w:rsidR="00C45431">
        <w:t>exif</w:t>
      </w:r>
      <w:proofErr w:type="spellEnd"/>
      <w:r w:rsidR="00C45431">
        <w:t xml:space="preserve"> data like </w:t>
      </w:r>
      <w:hyperlink r:id="rId31" w:history="1">
        <w:proofErr w:type="spellStart"/>
        <w:r w:rsidR="00C45431" w:rsidRPr="00C87F53">
          <w:rPr>
            <w:rStyle w:val="Hyperlink"/>
          </w:rPr>
          <w:t>exfiltool</w:t>
        </w:r>
        <w:proofErr w:type="spellEnd"/>
      </w:hyperlink>
      <w:r w:rsidR="00C45431">
        <w:t>.</w:t>
      </w:r>
    </w:p>
    <w:p w14:paraId="3EB07E48" w14:textId="0B1A5360" w:rsidR="00C87F53" w:rsidRDefault="00C87F53" w:rsidP="00480DF1">
      <w:r w:rsidRPr="00C87F53">
        <w:rPr>
          <w:noProof/>
        </w:rPr>
        <w:drawing>
          <wp:inline distT="0" distB="0" distL="0" distR="0" wp14:anchorId="0BFD2FCB" wp14:editId="4CBA8B42">
            <wp:extent cx="5731510" cy="2077720"/>
            <wp:effectExtent l="0" t="0" r="2540" b="0"/>
            <wp:docPr id="1403633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33681" name="Picture 1" descr="A screenshot of a computer&#10;&#10;Description automatically generated"/>
                    <pic:cNvPicPr/>
                  </pic:nvPicPr>
                  <pic:blipFill>
                    <a:blip r:embed="rId32"/>
                    <a:stretch>
                      <a:fillRect/>
                    </a:stretch>
                  </pic:blipFill>
                  <pic:spPr>
                    <a:xfrm>
                      <a:off x="0" y="0"/>
                      <a:ext cx="5731510" cy="2077720"/>
                    </a:xfrm>
                    <a:prstGeom prst="rect">
                      <a:avLst/>
                    </a:prstGeom>
                  </pic:spPr>
                </pic:pic>
              </a:graphicData>
            </a:graphic>
          </wp:inline>
        </w:drawing>
      </w:r>
    </w:p>
    <w:p w14:paraId="7D7AF007" w14:textId="2280EE6D" w:rsidR="00576100" w:rsidRDefault="00576100" w:rsidP="00480DF1">
      <w:r>
        <w:t xml:space="preserve">We can also see that this </w:t>
      </w:r>
      <w:r w:rsidR="00E9623B">
        <w:t xml:space="preserve">module uses another library called </w:t>
      </w:r>
      <w:proofErr w:type="spellStart"/>
      <w:r w:rsidR="00E9623B">
        <w:t>iText</w:t>
      </w:r>
      <w:proofErr w:type="spellEnd"/>
      <w:r w:rsidR="00E9623B">
        <w:t xml:space="preserve"> v. 2.1.7 which is </w:t>
      </w:r>
      <w:r w:rsidR="00251EEC">
        <w:t xml:space="preserve">outdated and known to be vulnerable to XEE attacks, briefly described on the </w:t>
      </w:r>
      <w:hyperlink r:id="rId33" w:history="1">
        <w:r w:rsidR="00F13FCC" w:rsidRPr="00387A3D">
          <w:rPr>
            <w:rStyle w:val="Hyperlink"/>
          </w:rPr>
          <w:t>CVE-2017-9096</w:t>
        </w:r>
      </w:hyperlink>
      <w:r w:rsidR="00F13FCC">
        <w:t>.</w:t>
      </w:r>
    </w:p>
    <w:p w14:paraId="27EE733C" w14:textId="77777777" w:rsidR="00DB0FBA" w:rsidRDefault="00723BCA" w:rsidP="00480DF1">
      <w:r>
        <w:t xml:space="preserve">XXE attacks tend to be relatively dangerous as </w:t>
      </w:r>
      <w:r w:rsidR="006928BB">
        <w:t xml:space="preserve">it is relatively easy to reproduce and </w:t>
      </w:r>
      <w:r w:rsidR="00F061C4">
        <w:t xml:space="preserve">can result in </w:t>
      </w:r>
      <w:r w:rsidR="00392DB5">
        <w:t>the ability</w:t>
      </w:r>
      <w:r w:rsidR="00F061C4">
        <w:t xml:space="preserve"> to read content of local files stored on the backend machine or even in some cases remote code execution.</w:t>
      </w:r>
      <w:r w:rsidR="00392DB5">
        <w:t xml:space="preserve"> </w:t>
      </w:r>
    </w:p>
    <w:p w14:paraId="5D5DBB97" w14:textId="77777777" w:rsidR="00DB0FBA" w:rsidRDefault="00DB0FBA" w:rsidP="00480DF1"/>
    <w:p w14:paraId="27879143" w14:textId="5814266E" w:rsidR="00EC3C48" w:rsidRDefault="00392DB5" w:rsidP="00480DF1">
      <w:r>
        <w:lastRenderedPageBreak/>
        <w:t xml:space="preserve">The tester </w:t>
      </w:r>
      <w:r w:rsidR="00FF2692">
        <w:t xml:space="preserve">tried </w:t>
      </w:r>
      <w:r w:rsidR="00DB0FBA">
        <w:t xml:space="preserve">to reproduce the attack by </w:t>
      </w:r>
      <w:r w:rsidR="008A3F5D">
        <w:t>injecting some</w:t>
      </w:r>
      <w:r w:rsidR="00EC3C48">
        <w:t xml:space="preserve"> malicious XML data under several fillable </w:t>
      </w:r>
      <w:r w:rsidR="00E615B0">
        <w:t>fields</w:t>
      </w:r>
      <w:r w:rsidR="00EC3C48">
        <w:t xml:space="preserve"> in a customized report. The goal of the code is to read the local file </w:t>
      </w:r>
      <w:r w:rsidR="00EC3C48" w:rsidRPr="00A52442">
        <w:rPr>
          <w:i/>
          <w:iCs/>
        </w:rPr>
        <w:t>“/</w:t>
      </w:r>
      <w:proofErr w:type="spellStart"/>
      <w:r w:rsidR="00EC3C48" w:rsidRPr="00A52442">
        <w:rPr>
          <w:i/>
          <w:iCs/>
        </w:rPr>
        <w:t>etc</w:t>
      </w:r>
      <w:proofErr w:type="spellEnd"/>
      <w:r w:rsidR="00EC3C48" w:rsidRPr="00A52442">
        <w:rPr>
          <w:i/>
          <w:iCs/>
        </w:rPr>
        <w:t>/passwd”</w:t>
      </w:r>
      <w:r w:rsidR="00EC3C48">
        <w:t xml:space="preserve"> that stores </w:t>
      </w:r>
      <w:r w:rsidR="00E615B0">
        <w:t>information</w:t>
      </w:r>
      <w:r w:rsidR="00EC3C48">
        <w:t xml:space="preserve"> about the users on the backend </w:t>
      </w:r>
      <w:r w:rsidR="00E615B0">
        <w:t>server.</w:t>
      </w:r>
    </w:p>
    <w:p w14:paraId="5E7FE7C2" w14:textId="5410C17B" w:rsidR="00392DB5" w:rsidRDefault="00EC3C48" w:rsidP="00480DF1">
      <w:r w:rsidRPr="00EC3C48">
        <w:rPr>
          <w:noProof/>
        </w:rPr>
        <w:drawing>
          <wp:inline distT="0" distB="0" distL="0" distR="0" wp14:anchorId="21DB709D" wp14:editId="630A7D94">
            <wp:extent cx="5731510" cy="680720"/>
            <wp:effectExtent l="0" t="0" r="2540" b="5080"/>
            <wp:docPr id="140977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5839" name=""/>
                    <pic:cNvPicPr/>
                  </pic:nvPicPr>
                  <pic:blipFill>
                    <a:blip r:embed="rId34"/>
                    <a:stretch>
                      <a:fillRect/>
                    </a:stretch>
                  </pic:blipFill>
                  <pic:spPr>
                    <a:xfrm>
                      <a:off x="0" y="0"/>
                      <a:ext cx="5731510" cy="680720"/>
                    </a:xfrm>
                    <a:prstGeom prst="rect">
                      <a:avLst/>
                    </a:prstGeom>
                  </pic:spPr>
                </pic:pic>
              </a:graphicData>
            </a:graphic>
          </wp:inline>
        </w:drawing>
      </w:r>
      <w:r w:rsidR="00FF2692">
        <w:t xml:space="preserve"> </w:t>
      </w:r>
    </w:p>
    <w:p w14:paraId="41E70BCD" w14:textId="02A3856D" w:rsidR="00E615B0" w:rsidRDefault="00E615B0" w:rsidP="00480DF1">
      <w:r>
        <w:t>But all the data is treated as string</w:t>
      </w:r>
      <w:r w:rsidR="000D5261">
        <w:t xml:space="preserve"> and no HTML code is parsed.</w:t>
      </w:r>
    </w:p>
    <w:p w14:paraId="49C2E55F" w14:textId="17663526" w:rsidR="000D5261" w:rsidRDefault="000D5261" w:rsidP="00480DF1">
      <w:r w:rsidRPr="000D5261">
        <w:rPr>
          <w:noProof/>
        </w:rPr>
        <w:drawing>
          <wp:inline distT="0" distB="0" distL="0" distR="0" wp14:anchorId="4711AD79" wp14:editId="51EBE8DD">
            <wp:extent cx="5391150" cy="2330630"/>
            <wp:effectExtent l="0" t="0" r="0" b="0"/>
            <wp:docPr id="762369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69332" name="Picture 1" descr="A screenshot of a computer&#10;&#10;Description automatically generated"/>
                    <pic:cNvPicPr/>
                  </pic:nvPicPr>
                  <pic:blipFill>
                    <a:blip r:embed="rId35"/>
                    <a:stretch>
                      <a:fillRect/>
                    </a:stretch>
                  </pic:blipFill>
                  <pic:spPr>
                    <a:xfrm>
                      <a:off x="0" y="0"/>
                      <a:ext cx="5396172" cy="2332801"/>
                    </a:xfrm>
                    <a:prstGeom prst="rect">
                      <a:avLst/>
                    </a:prstGeom>
                  </pic:spPr>
                </pic:pic>
              </a:graphicData>
            </a:graphic>
          </wp:inline>
        </w:drawing>
      </w:r>
    </w:p>
    <w:p w14:paraId="535FDD56" w14:textId="0812AE9C" w:rsidR="00BB4B34" w:rsidRDefault="00BB4B34" w:rsidP="00480DF1">
      <w:r w:rsidRPr="00BB4B34">
        <w:rPr>
          <w:noProof/>
        </w:rPr>
        <w:drawing>
          <wp:inline distT="0" distB="0" distL="0" distR="0" wp14:anchorId="4FC153BD" wp14:editId="43B6074C">
            <wp:extent cx="4767949" cy="2428875"/>
            <wp:effectExtent l="0" t="0" r="0" b="0"/>
            <wp:docPr id="1379513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3138" name="Picture 1" descr="A screenshot of a computer&#10;&#10;Description automatically generated"/>
                    <pic:cNvPicPr/>
                  </pic:nvPicPr>
                  <pic:blipFill>
                    <a:blip r:embed="rId36"/>
                    <a:stretch>
                      <a:fillRect/>
                    </a:stretch>
                  </pic:blipFill>
                  <pic:spPr>
                    <a:xfrm>
                      <a:off x="0" y="0"/>
                      <a:ext cx="4787075" cy="2438618"/>
                    </a:xfrm>
                    <a:prstGeom prst="rect">
                      <a:avLst/>
                    </a:prstGeom>
                  </pic:spPr>
                </pic:pic>
              </a:graphicData>
            </a:graphic>
          </wp:inline>
        </w:drawing>
      </w:r>
    </w:p>
    <w:p w14:paraId="064FAC7F" w14:textId="2A8EADD1" w:rsidR="00BB4B34" w:rsidRDefault="00404FC8" w:rsidP="00480DF1">
      <w:r>
        <w:t xml:space="preserve">In this case the tester </w:t>
      </w:r>
      <w:r w:rsidR="00AC07DB">
        <w:t>holds</w:t>
      </w:r>
      <w:r>
        <w:t xml:space="preserve"> no access to the </w:t>
      </w:r>
      <w:r w:rsidR="0070794A">
        <w:t xml:space="preserve">backend template and the </w:t>
      </w:r>
      <w:r w:rsidR="00D8632E">
        <w:t xml:space="preserve">user input seems pre-processed before sent back to the backend </w:t>
      </w:r>
      <w:proofErr w:type="spellStart"/>
      <w:r w:rsidR="00D8632E">
        <w:t>JesperReport</w:t>
      </w:r>
      <w:proofErr w:type="spellEnd"/>
      <w:r w:rsidR="00D8632E">
        <w:t xml:space="preserve"> module.</w:t>
      </w:r>
      <w:r w:rsidR="00AC07DB">
        <w:t xml:space="preserve"> For this reason, the </w:t>
      </w:r>
      <w:r w:rsidR="00A52442">
        <w:t>vulnerability has been categorized respectively from Medium to Low.</w:t>
      </w:r>
    </w:p>
    <w:p w14:paraId="3E43BF71" w14:textId="3AEE33FD" w:rsidR="00723BCA" w:rsidRDefault="00723BCA" w:rsidP="00723BCA">
      <w:pPr>
        <w:rPr>
          <w:i/>
          <w:iCs/>
          <w:sz w:val="18"/>
          <w:szCs w:val="18"/>
        </w:rPr>
      </w:pPr>
      <w:r w:rsidRPr="00E6302B">
        <w:rPr>
          <w:i/>
          <w:iCs/>
          <w:sz w:val="18"/>
          <w:szCs w:val="18"/>
        </w:rPr>
        <w:t>*</w:t>
      </w:r>
      <w:r>
        <w:rPr>
          <w:i/>
          <w:iCs/>
          <w:sz w:val="18"/>
          <w:szCs w:val="18"/>
        </w:rPr>
        <w:t>Exif</w:t>
      </w:r>
      <w:r w:rsidRPr="00E6302B">
        <w:rPr>
          <w:i/>
          <w:iCs/>
          <w:sz w:val="18"/>
          <w:szCs w:val="18"/>
        </w:rPr>
        <w:t xml:space="preserve">: </w:t>
      </w:r>
      <w:r w:rsidR="00657283" w:rsidRPr="00657283">
        <w:rPr>
          <w:i/>
          <w:iCs/>
          <w:sz w:val="18"/>
          <w:szCs w:val="18"/>
        </w:rPr>
        <w:t>Exchangeable Image File Format (EXIF) is a standard that defines specific information related to an image or other media</w:t>
      </w:r>
      <w:r w:rsidR="006928BB">
        <w:rPr>
          <w:i/>
          <w:iCs/>
          <w:sz w:val="18"/>
          <w:szCs w:val="18"/>
        </w:rPr>
        <w:t>.</w:t>
      </w:r>
    </w:p>
    <w:p w14:paraId="5F2AF092" w14:textId="12E2C8F7" w:rsidR="00D222FB" w:rsidRDefault="002E520C" w:rsidP="00D222FB">
      <w:pPr>
        <w:pStyle w:val="Heading2"/>
        <w:rPr>
          <w:lang w:val="en-GB"/>
        </w:rPr>
      </w:pPr>
      <w:bookmarkStart w:id="19" w:name="_Toc167869444"/>
      <w:r w:rsidRPr="009519C1">
        <w:rPr>
          <w:iCs/>
        </w:rPr>
        <w:lastRenderedPageBreak/>
        <w:t>Debug Messages Revealing Unnecessary Information</w:t>
      </w:r>
      <w:bookmarkEnd w:id="19"/>
    </w:p>
    <w:p w14:paraId="0D5C0269" w14:textId="77777777" w:rsidR="00D222FB" w:rsidRPr="00CE174E" w:rsidRDefault="00D222FB" w:rsidP="00D222FB">
      <w:pPr>
        <w:pStyle w:val="Severity"/>
        <w:rPr>
          <w:b/>
          <w:bCs/>
          <w:color w:val="FF0000"/>
        </w:rPr>
      </w:pPr>
      <w:r w:rsidRPr="00480DF1">
        <w:t xml:space="preserve">Severity: </w:t>
      </w:r>
      <w:r w:rsidRPr="00ED414D">
        <w:rPr>
          <w:b/>
          <w:bCs/>
          <w:color w:val="70AD47" w:themeColor="accent6"/>
        </w:rPr>
        <w:t>LOW</w:t>
      </w:r>
    </w:p>
    <w:p w14:paraId="64B7F337" w14:textId="259A07C6" w:rsidR="008D04E3" w:rsidRDefault="008D04E3" w:rsidP="008D04E3">
      <w:r>
        <w:t xml:space="preserve">The backend is </w:t>
      </w:r>
      <w:r w:rsidR="00695946">
        <w:t xml:space="preserve">revealing unnecessary information about its version via </w:t>
      </w:r>
      <w:r w:rsidR="00695946" w:rsidRPr="00695946">
        <w:rPr>
          <w:i/>
          <w:iCs/>
        </w:rPr>
        <w:t>“X-Powered-By”</w:t>
      </w:r>
      <w:r w:rsidR="00695946">
        <w:t xml:space="preserve"> header in its responses sent back to clients.</w:t>
      </w:r>
    </w:p>
    <w:p w14:paraId="5436D7EF" w14:textId="78102575" w:rsidR="007F5540" w:rsidRDefault="007F5540" w:rsidP="00723BCA">
      <w:pPr>
        <w:rPr>
          <w:sz w:val="18"/>
          <w:szCs w:val="18"/>
        </w:rPr>
      </w:pPr>
      <w:r w:rsidRPr="007F5540">
        <w:rPr>
          <w:noProof/>
          <w:sz w:val="18"/>
          <w:szCs w:val="18"/>
        </w:rPr>
        <w:drawing>
          <wp:inline distT="0" distB="0" distL="0" distR="0" wp14:anchorId="1E79F2D1" wp14:editId="578FD98C">
            <wp:extent cx="5731510" cy="1095375"/>
            <wp:effectExtent l="0" t="0" r="2540" b="9525"/>
            <wp:docPr id="2090214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4158" name="Picture 1" descr="A screenshot of a computer&#10;&#10;Description automatically generated"/>
                    <pic:cNvPicPr/>
                  </pic:nvPicPr>
                  <pic:blipFill>
                    <a:blip r:embed="rId37"/>
                    <a:stretch>
                      <a:fillRect/>
                    </a:stretch>
                  </pic:blipFill>
                  <pic:spPr>
                    <a:xfrm>
                      <a:off x="0" y="0"/>
                      <a:ext cx="5731510" cy="1095375"/>
                    </a:xfrm>
                    <a:prstGeom prst="rect">
                      <a:avLst/>
                    </a:prstGeom>
                  </pic:spPr>
                </pic:pic>
              </a:graphicData>
            </a:graphic>
          </wp:inline>
        </w:drawing>
      </w:r>
    </w:p>
    <w:p w14:paraId="35D1C67A" w14:textId="11FB7348" w:rsidR="00253A43" w:rsidRDefault="00253A43" w:rsidP="00253A43">
      <w:r>
        <w:t xml:space="preserve">Being too verbose with </w:t>
      </w:r>
      <w:r w:rsidR="00D22443">
        <w:t>debugging</w:t>
      </w:r>
      <w:r>
        <w:t xml:space="preserve"> information can pose a risk, as adversaries tend to use this information to tailor the exploit and be very specific about what their attacks are aiming for</w:t>
      </w:r>
      <w:r w:rsidR="00D22443">
        <w:t>.</w:t>
      </w:r>
    </w:p>
    <w:p w14:paraId="63C8BDB1" w14:textId="77777777" w:rsidR="00D22443" w:rsidRPr="00253A43" w:rsidRDefault="00D22443" w:rsidP="00253A43">
      <w:pPr>
        <w:rPr>
          <w:sz w:val="18"/>
          <w:szCs w:val="18"/>
          <w:lang w:val="en-SE"/>
        </w:rPr>
      </w:pPr>
    </w:p>
    <w:p w14:paraId="2A32FFDF" w14:textId="77777777" w:rsidR="00D222FB" w:rsidRDefault="00D222FB" w:rsidP="00D222FB">
      <w:pPr>
        <w:pStyle w:val="Heading2"/>
        <w:rPr>
          <w:lang w:val="en-GB"/>
        </w:rPr>
      </w:pPr>
      <w:bookmarkStart w:id="20" w:name="_Toc167869445"/>
      <w:r w:rsidRPr="00B57D51">
        <w:rPr>
          <w:iCs/>
        </w:rPr>
        <w:t>Improper Restriction of XML External Entity Reference</w:t>
      </w:r>
      <w:bookmarkEnd w:id="20"/>
    </w:p>
    <w:p w14:paraId="018EDEDD" w14:textId="7526BEE7" w:rsidR="00D222FB" w:rsidRPr="00CE174E" w:rsidRDefault="00D222FB" w:rsidP="00D222FB">
      <w:pPr>
        <w:pStyle w:val="Severity"/>
        <w:rPr>
          <w:b/>
          <w:bCs/>
          <w:color w:val="FF0000"/>
        </w:rPr>
      </w:pPr>
      <w:r w:rsidRPr="00480DF1">
        <w:t xml:space="preserve">Severity: </w:t>
      </w:r>
      <w:r w:rsidRPr="00D222FB">
        <w:rPr>
          <w:b/>
          <w:bCs/>
          <w:color w:val="4472C4" w:themeColor="accent1"/>
        </w:rPr>
        <w:t>INFORMATIONAL</w:t>
      </w:r>
    </w:p>
    <w:p w14:paraId="7091F363" w14:textId="2553A223" w:rsidR="00D222FB" w:rsidRPr="00BE32E4" w:rsidRDefault="00BE32E4" w:rsidP="00723BCA">
      <w:r>
        <w:rPr>
          <w:sz w:val="23"/>
          <w:szCs w:val="23"/>
        </w:rPr>
        <w:t xml:space="preserve">The </w:t>
      </w:r>
      <w:proofErr w:type="spellStart"/>
      <w:r>
        <w:rPr>
          <w:sz w:val="23"/>
          <w:szCs w:val="23"/>
        </w:rPr>
        <w:t>pentester</w:t>
      </w:r>
      <w:proofErr w:type="spellEnd"/>
      <w:r>
        <w:rPr>
          <w:sz w:val="23"/>
          <w:szCs w:val="23"/>
        </w:rPr>
        <w:t xml:space="preserve"> didn’t notice any rate limiting applied on the backend API, specifically not on sensitive functions like the session login that can be target of potential brute forcing attacks.</w:t>
      </w:r>
    </w:p>
    <w:p w14:paraId="3CA45136" w14:textId="77777777" w:rsidR="00BE32E4" w:rsidRDefault="00BE32E4" w:rsidP="00723BCA"/>
    <w:p w14:paraId="303FD651" w14:textId="77777777" w:rsidR="00914E1B" w:rsidRDefault="00480DF1" w:rsidP="00914E1B">
      <w:pPr>
        <w:pStyle w:val="Heading1"/>
        <w:rPr>
          <w:lang w:val="en-GB"/>
        </w:rPr>
      </w:pPr>
      <w:bookmarkStart w:id="21" w:name="_Toc167869446"/>
      <w:r>
        <w:rPr>
          <w:lang w:val="en-GB"/>
        </w:rPr>
        <w:t>Recommendations</w:t>
      </w:r>
      <w:bookmarkEnd w:id="21"/>
    </w:p>
    <w:p w14:paraId="1C0DA6E3" w14:textId="7B897EB4" w:rsidR="00480DF1" w:rsidRPr="00017861" w:rsidRDefault="00480DF1" w:rsidP="00017861">
      <w:pPr>
        <w:pStyle w:val="Heading2"/>
        <w:numPr>
          <w:ilvl w:val="1"/>
          <w:numId w:val="13"/>
        </w:numPr>
        <w:rPr>
          <w:lang w:val="en-GB"/>
        </w:rPr>
      </w:pPr>
      <w:bookmarkStart w:id="22" w:name="_Toc167869447"/>
      <w:r w:rsidRPr="00017861">
        <w:rPr>
          <w:lang w:val="en-GB"/>
        </w:rPr>
        <w:t>Overview</w:t>
      </w:r>
      <w:bookmarkEnd w:id="22"/>
    </w:p>
    <w:p w14:paraId="174F8347" w14:textId="4C6420D7" w:rsidR="00800266" w:rsidRDefault="00800266" w:rsidP="001068BB">
      <w:pPr>
        <w:rPr>
          <w:lang w:val="en-GB"/>
        </w:rPr>
      </w:pPr>
      <w:r w:rsidRPr="00800266">
        <w:rPr>
          <w:lang w:val="en-GB"/>
        </w:rPr>
        <w:t>As stated in the introduction, several issues were found, and specifically, one allowed the tester to gain remote code execution on the webserver.</w:t>
      </w:r>
    </w:p>
    <w:p w14:paraId="5FB0F95A" w14:textId="384CA7FB" w:rsidR="001068BB" w:rsidRPr="001068BB" w:rsidRDefault="00017861" w:rsidP="001068BB">
      <w:pPr>
        <w:rPr>
          <w:lang w:val="en-GB"/>
        </w:rPr>
      </w:pPr>
      <w:r>
        <w:rPr>
          <w:lang w:val="en-GB"/>
        </w:rPr>
        <w:t>The</w:t>
      </w:r>
      <w:r w:rsidR="001068BB" w:rsidRPr="001068BB">
        <w:rPr>
          <w:lang w:val="en-GB"/>
        </w:rPr>
        <w:t xml:space="preserve"> remediation measures described in the following paragraphs may not be universally suitable or applicable; careful tailoring may be necessary.</w:t>
      </w:r>
    </w:p>
    <w:p w14:paraId="52C8148D" w14:textId="2BADDAA9" w:rsidR="00480DF1" w:rsidRDefault="001068BB" w:rsidP="00480DF1">
      <w:pPr>
        <w:rPr>
          <w:lang w:val="en-GB"/>
        </w:rPr>
      </w:pPr>
      <w:r w:rsidRPr="001068BB">
        <w:rPr>
          <w:lang w:val="en-GB"/>
        </w:rPr>
        <w:t>Additionally, the customer should ensure that all remediation steps and mitigating controls are carefully planned and tested to prevent service disruptions or data loss.</w:t>
      </w:r>
    </w:p>
    <w:p w14:paraId="6AA799E9" w14:textId="77777777" w:rsidR="000020F6" w:rsidRDefault="000020F6" w:rsidP="00480DF1">
      <w:pPr>
        <w:rPr>
          <w:lang w:val="en-GB"/>
        </w:rPr>
      </w:pPr>
    </w:p>
    <w:p w14:paraId="3F4A2612" w14:textId="77777777" w:rsidR="000020F6" w:rsidRPr="000020F6" w:rsidRDefault="000020F6" w:rsidP="00480DF1">
      <w:pPr>
        <w:rPr>
          <w:lang w:val="en-GB"/>
        </w:rPr>
      </w:pPr>
    </w:p>
    <w:p w14:paraId="60C94701" w14:textId="77777777" w:rsidR="00480DF1" w:rsidRDefault="00480DF1" w:rsidP="00480DF1">
      <w:pPr>
        <w:pStyle w:val="Heading2"/>
        <w:rPr>
          <w:lang w:val="en-GB"/>
        </w:rPr>
      </w:pPr>
      <w:bookmarkStart w:id="23" w:name="_Toc167869448"/>
      <w:r>
        <w:rPr>
          <w:lang w:val="en-GB"/>
        </w:rPr>
        <w:lastRenderedPageBreak/>
        <w:t>Remedies</w:t>
      </w:r>
      <w:bookmarkEnd w:id="23"/>
    </w:p>
    <w:p w14:paraId="24B5CCC7" w14:textId="77777777" w:rsidR="00480DF1" w:rsidRPr="00480DF1" w:rsidRDefault="00480DF1" w:rsidP="00480DF1">
      <w:pPr>
        <w:rPr>
          <w:lang w:val="en-GB"/>
        </w:rPr>
      </w:pPr>
      <w:r>
        <w:rPr>
          <w:lang w:val="en-GB"/>
        </w:rPr>
        <w:t>Ranked in falling order of priority.</w:t>
      </w:r>
    </w:p>
    <w:p w14:paraId="6D7DB8D8" w14:textId="6E522D36" w:rsidR="00480DF1" w:rsidRDefault="00391665" w:rsidP="00480DF1">
      <w:pPr>
        <w:pStyle w:val="Heading3"/>
        <w:rPr>
          <w:iCs/>
          <w:color w:val="auto"/>
        </w:rPr>
      </w:pPr>
      <w:bookmarkStart w:id="24" w:name="_Toc167869449"/>
      <w:r w:rsidRPr="00C5025B">
        <w:rPr>
          <w:iCs/>
          <w:color w:val="auto"/>
        </w:rPr>
        <w:t>Improper Neutralization of Special Elements Used in a Template Engine</w:t>
      </w:r>
      <w:bookmarkEnd w:id="24"/>
    </w:p>
    <w:p w14:paraId="6C38257D" w14:textId="6209AD41" w:rsidR="00391665" w:rsidRDefault="00F502EF" w:rsidP="00391665">
      <w:r>
        <w:t xml:space="preserve">The first identified vulnerability can be tackled </w:t>
      </w:r>
      <w:r w:rsidR="00C24E4E">
        <w:t xml:space="preserve">in two steps, the first is to apply </w:t>
      </w:r>
      <w:r w:rsidR="008470F5">
        <w:t>a sanitization over the user input before passing the data back to the template engine</w:t>
      </w:r>
      <w:r w:rsidR="00B9441A">
        <w:t xml:space="preserve">. This step would be the key to neutralize the </w:t>
      </w:r>
      <w:r w:rsidR="008135BA">
        <w:t xml:space="preserve">command execution function </w:t>
      </w:r>
      <w:r w:rsidR="00946E5C">
        <w:t>and other risky cha</w:t>
      </w:r>
      <w:r w:rsidR="000E2779">
        <w:t xml:space="preserve">racters </w:t>
      </w:r>
      <w:r w:rsidR="008135BA">
        <w:t>described in the previous sections.</w:t>
      </w:r>
    </w:p>
    <w:p w14:paraId="7EDDDA7F" w14:textId="0BCC1587" w:rsidR="000E2779" w:rsidRDefault="003E17BA" w:rsidP="00391665">
      <w:r w:rsidRPr="003E17BA">
        <w:t xml:space="preserve">The second step is updating </w:t>
      </w:r>
      <w:proofErr w:type="spellStart"/>
      <w:r w:rsidRPr="003E17BA">
        <w:t>Freemarker</w:t>
      </w:r>
      <w:proofErr w:type="spellEnd"/>
      <w:r w:rsidRPr="003E17BA">
        <w:t xml:space="preserve"> to the latest version possible. Specifically, the tester wasn’t able to determine the exact version used by the backend, but most of the exploits available in the wild are based </w:t>
      </w:r>
      <w:r w:rsidR="00552D3C">
        <w:t xml:space="preserve">on the </w:t>
      </w:r>
      <w:hyperlink r:id="rId38" w:history="1">
        <w:r w:rsidR="00A83FDC">
          <w:rPr>
            <w:rStyle w:val="Hyperlink"/>
          </w:rPr>
          <w:t>CVE-2021-25770</w:t>
        </w:r>
      </w:hyperlink>
      <w:r w:rsidR="00552D3C">
        <w:t>.</w:t>
      </w:r>
    </w:p>
    <w:p w14:paraId="72076167" w14:textId="4B150BD5" w:rsidR="00A83FDC" w:rsidRPr="00391665" w:rsidRDefault="003E17BA" w:rsidP="00391665">
      <w:r>
        <w:t>Nonetheless</w:t>
      </w:r>
      <w:r w:rsidR="00400C10">
        <w:t>,</w:t>
      </w:r>
      <w:r w:rsidR="009622EE">
        <w:t xml:space="preserve"> all the code execution and sandbox bypass exploits are known to be working for </w:t>
      </w:r>
      <w:proofErr w:type="spellStart"/>
      <w:r w:rsidR="009622EE">
        <w:t>Freema</w:t>
      </w:r>
      <w:r w:rsidR="004B69A8">
        <w:t>rker</w:t>
      </w:r>
      <w:proofErr w:type="spellEnd"/>
      <w:r w:rsidR="009622EE">
        <w:t xml:space="preserve"> version below 2.30.0.</w:t>
      </w:r>
      <w:r w:rsidR="00A83FDC">
        <w:t xml:space="preserve"> </w:t>
      </w:r>
    </w:p>
    <w:p w14:paraId="0B292C69" w14:textId="0EC04E0E" w:rsidR="00106968" w:rsidRPr="00106968" w:rsidRDefault="00106968" w:rsidP="00106968">
      <w:pPr>
        <w:rPr>
          <w:lang w:val="en-GB"/>
        </w:rPr>
      </w:pPr>
    </w:p>
    <w:p w14:paraId="45996806" w14:textId="2883A71B" w:rsidR="00106968" w:rsidRDefault="00457D87" w:rsidP="00106968">
      <w:pPr>
        <w:pStyle w:val="Heading3"/>
        <w:rPr>
          <w:lang w:val="en-GB"/>
        </w:rPr>
      </w:pPr>
      <w:bookmarkStart w:id="25" w:name="_Toc167869450"/>
      <w:r w:rsidRPr="00BF0112">
        <w:rPr>
          <w:iCs/>
        </w:rPr>
        <w:t>Permissive Cross-domain Policy with Untrusted Domains</w:t>
      </w:r>
      <w:bookmarkEnd w:id="25"/>
    </w:p>
    <w:p w14:paraId="0838B84C" w14:textId="419BEC69" w:rsidR="00457D87" w:rsidRDefault="00E23B03" w:rsidP="00457D87">
      <w:pPr>
        <w:rPr>
          <w:lang w:val="en-GB"/>
        </w:rPr>
      </w:pPr>
      <w:r>
        <w:rPr>
          <w:lang w:val="en-GB"/>
        </w:rPr>
        <w:t>The actual CORS</w:t>
      </w:r>
      <w:r w:rsidR="00D54E7E">
        <w:rPr>
          <w:lang w:val="en-GB"/>
        </w:rPr>
        <w:t xml:space="preserve"> policy should be </w:t>
      </w:r>
      <w:r w:rsidR="002A12E2">
        <w:rPr>
          <w:lang w:val="en-GB"/>
        </w:rPr>
        <w:t>addressed,</w:t>
      </w:r>
      <w:r w:rsidR="00D54E7E">
        <w:rPr>
          <w:lang w:val="en-GB"/>
        </w:rPr>
        <w:t xml:space="preserve"> </w:t>
      </w:r>
      <w:r w:rsidR="00D54206">
        <w:rPr>
          <w:lang w:val="en-GB"/>
        </w:rPr>
        <w:t xml:space="preserve">and no request should be possible to external untrusted domains. The following picture </w:t>
      </w:r>
      <w:r w:rsidR="002A12E2">
        <w:rPr>
          <w:lang w:val="en-GB"/>
        </w:rPr>
        <w:t xml:space="preserve">shows the error that the tester got when testing the victim cookie exfiltration, the </w:t>
      </w:r>
      <w:r w:rsidR="00B1799E">
        <w:rPr>
          <w:lang w:val="en-GB"/>
        </w:rPr>
        <w:t>error message complains about the “</w:t>
      </w:r>
      <w:hyperlink r:id="rId39" w:history="1">
        <w:r w:rsidR="00B1799E" w:rsidRPr="00BD789A">
          <w:rPr>
            <w:rStyle w:val="Hyperlink"/>
            <w:lang w:val="en-GB"/>
          </w:rPr>
          <w:t>Access-Control-Allow-Origin</w:t>
        </w:r>
      </w:hyperlink>
      <w:r w:rsidR="00B1799E">
        <w:rPr>
          <w:lang w:val="en-GB"/>
        </w:rPr>
        <w:t>” policy that is missing.</w:t>
      </w:r>
    </w:p>
    <w:p w14:paraId="7D9C03AC" w14:textId="63580A12" w:rsidR="0047013A" w:rsidRDefault="0047013A" w:rsidP="00457D87">
      <w:pPr>
        <w:rPr>
          <w:lang w:val="en-GB"/>
        </w:rPr>
      </w:pPr>
      <w:r w:rsidRPr="0047013A">
        <w:rPr>
          <w:noProof/>
          <w:lang w:val="en-GB"/>
        </w:rPr>
        <w:drawing>
          <wp:inline distT="0" distB="0" distL="0" distR="0" wp14:anchorId="43873E0A" wp14:editId="69FBC040">
            <wp:extent cx="5731510" cy="1764665"/>
            <wp:effectExtent l="0" t="0" r="2540" b="6985"/>
            <wp:docPr id="481253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53195" name="Picture 1" descr="A screenshot of a computer&#10;&#10;Description automatically generated"/>
                    <pic:cNvPicPr/>
                  </pic:nvPicPr>
                  <pic:blipFill>
                    <a:blip r:embed="rId40"/>
                    <a:stretch>
                      <a:fillRect/>
                    </a:stretch>
                  </pic:blipFill>
                  <pic:spPr>
                    <a:xfrm>
                      <a:off x="0" y="0"/>
                      <a:ext cx="5731510" cy="1764665"/>
                    </a:xfrm>
                    <a:prstGeom prst="rect">
                      <a:avLst/>
                    </a:prstGeom>
                  </pic:spPr>
                </pic:pic>
              </a:graphicData>
            </a:graphic>
          </wp:inline>
        </w:drawing>
      </w:r>
    </w:p>
    <w:p w14:paraId="59418A2A" w14:textId="77777777" w:rsidR="0013511F" w:rsidRDefault="0013511F" w:rsidP="00457D87">
      <w:pPr>
        <w:rPr>
          <w:lang w:val="en-GB"/>
        </w:rPr>
      </w:pPr>
    </w:p>
    <w:p w14:paraId="371F2D24" w14:textId="77777777" w:rsidR="0013511F" w:rsidRDefault="0013511F" w:rsidP="00457D87">
      <w:pPr>
        <w:rPr>
          <w:lang w:val="en-GB"/>
        </w:rPr>
      </w:pPr>
    </w:p>
    <w:p w14:paraId="03DA8E01" w14:textId="77777777" w:rsidR="0013511F" w:rsidRDefault="0013511F" w:rsidP="00457D87">
      <w:pPr>
        <w:rPr>
          <w:lang w:val="en-GB"/>
        </w:rPr>
      </w:pPr>
    </w:p>
    <w:p w14:paraId="2BFBAB94" w14:textId="77777777" w:rsidR="0013511F" w:rsidRDefault="0013511F" w:rsidP="00457D87">
      <w:pPr>
        <w:rPr>
          <w:lang w:val="en-GB"/>
        </w:rPr>
      </w:pPr>
    </w:p>
    <w:p w14:paraId="675DE216" w14:textId="2B2764FD" w:rsidR="00BD789A" w:rsidRDefault="00BD789A" w:rsidP="00457D87">
      <w:pPr>
        <w:rPr>
          <w:lang w:val="en-GB"/>
        </w:rPr>
      </w:pPr>
      <w:r>
        <w:rPr>
          <w:lang w:val="en-GB"/>
        </w:rPr>
        <w:lastRenderedPageBreak/>
        <w:t xml:space="preserve">In this specific example we can </w:t>
      </w:r>
      <w:r w:rsidR="0013511F">
        <w:rPr>
          <w:lang w:val="en-GB"/>
        </w:rPr>
        <w:t>identify</w:t>
      </w:r>
      <w:r>
        <w:rPr>
          <w:lang w:val="en-GB"/>
        </w:rPr>
        <w:t xml:space="preserve"> that the </w:t>
      </w:r>
      <w:hyperlink r:id="rId41" w:history="1">
        <w:proofErr w:type="spellStart"/>
        <w:r w:rsidR="00287468" w:rsidRPr="00B2295A">
          <w:rPr>
            <w:rStyle w:val="Hyperlink"/>
            <w:lang w:val="en-GB"/>
          </w:rPr>
          <w:t>SameSite</w:t>
        </w:r>
        <w:proofErr w:type="spellEnd"/>
      </w:hyperlink>
      <w:r w:rsidR="00287468">
        <w:rPr>
          <w:lang w:val="en-GB"/>
        </w:rPr>
        <w:t xml:space="preserve"> policy is not set as “Strict”.</w:t>
      </w:r>
    </w:p>
    <w:p w14:paraId="0EC493AF" w14:textId="77777777" w:rsidR="0063686C" w:rsidRDefault="0013511F" w:rsidP="00457D87">
      <w:pPr>
        <w:rPr>
          <w:lang w:val="en-GB"/>
        </w:rPr>
      </w:pPr>
      <w:r w:rsidRPr="0013511F">
        <w:rPr>
          <w:noProof/>
          <w:lang w:val="en-GB"/>
        </w:rPr>
        <w:drawing>
          <wp:inline distT="0" distB="0" distL="0" distR="0" wp14:anchorId="23BDE48D" wp14:editId="5FC007C1">
            <wp:extent cx="3138409" cy="2419350"/>
            <wp:effectExtent l="0" t="0" r="5080" b="0"/>
            <wp:docPr id="128463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1540" name="Picture 1" descr="A screenshot of a computer&#10;&#10;Description automatically generated"/>
                    <pic:cNvPicPr/>
                  </pic:nvPicPr>
                  <pic:blipFill>
                    <a:blip r:embed="rId42"/>
                    <a:stretch>
                      <a:fillRect/>
                    </a:stretch>
                  </pic:blipFill>
                  <pic:spPr>
                    <a:xfrm>
                      <a:off x="0" y="0"/>
                      <a:ext cx="3142509" cy="2422511"/>
                    </a:xfrm>
                    <a:prstGeom prst="rect">
                      <a:avLst/>
                    </a:prstGeom>
                  </pic:spPr>
                </pic:pic>
              </a:graphicData>
            </a:graphic>
          </wp:inline>
        </w:drawing>
      </w:r>
    </w:p>
    <w:p w14:paraId="1A4EF907" w14:textId="62DF086E" w:rsidR="000672B2" w:rsidRDefault="00C301A5" w:rsidP="00457D87">
      <w:pPr>
        <w:rPr>
          <w:lang w:val="en-GB"/>
        </w:rPr>
      </w:pPr>
      <w:r w:rsidRPr="00C301A5">
        <w:rPr>
          <w:lang w:val="en-GB"/>
        </w:rPr>
        <w:t xml:space="preserve">The main goal of a </w:t>
      </w:r>
      <w:hyperlink r:id="rId43" w:history="1">
        <w:proofErr w:type="spellStart"/>
        <w:r w:rsidRPr="005C75BC">
          <w:rPr>
            <w:rStyle w:val="Hyperlink"/>
            <w:lang w:val="en-GB"/>
          </w:rPr>
          <w:t>SameSite</w:t>
        </w:r>
        <w:proofErr w:type="spellEnd"/>
      </w:hyperlink>
      <w:r w:rsidRPr="00C301A5">
        <w:rPr>
          <w:lang w:val="en-GB"/>
        </w:rPr>
        <w:t xml:space="preserve"> policy is to mitigate the risk of cross-origin information leakage. The actual policy can be set as (</w:t>
      </w:r>
      <w:hyperlink r:id="rId44" w:anchor="attributes" w:history="1">
        <w:r w:rsidRPr="005C75BC">
          <w:rPr>
            <w:rStyle w:val="Hyperlink"/>
            <w:lang w:val="en-GB"/>
          </w:rPr>
          <w:t>Strict, Lax, or None</w:t>
        </w:r>
      </w:hyperlink>
      <w:r w:rsidRPr="00C301A5">
        <w:rPr>
          <w:lang w:val="en-GB"/>
        </w:rPr>
        <w:t>), where None poses no protection, and Strict is the more restrictive option.</w:t>
      </w:r>
      <w:r w:rsidR="00861D42">
        <w:rPr>
          <w:lang w:val="en-GB"/>
        </w:rPr>
        <w:t xml:space="preserve"> Lastly the Lax option seen as a way </w:t>
      </w:r>
      <w:r w:rsidR="00ED59A0">
        <w:rPr>
          <w:lang w:val="en-GB"/>
        </w:rPr>
        <w:t>in between and</w:t>
      </w:r>
      <w:r w:rsidR="00BF140B">
        <w:rPr>
          <w:lang w:val="en-GB"/>
        </w:rPr>
        <w:t xml:space="preserve"> m</w:t>
      </w:r>
      <w:r w:rsidR="000672B2" w:rsidRPr="000672B2">
        <w:rPr>
          <w:lang w:val="en-GB"/>
        </w:rPr>
        <w:t>eans that the cookie is not sent on cross-site requests, such as on requests to load images or frames, but is sent when a user is navigating to the origin site from an external site</w:t>
      </w:r>
      <w:r w:rsidR="00BF140B">
        <w:rPr>
          <w:lang w:val="en-GB"/>
        </w:rPr>
        <w:t>.</w:t>
      </w:r>
    </w:p>
    <w:p w14:paraId="5B075051" w14:textId="587BA3FD" w:rsidR="001578F8" w:rsidRDefault="001578F8" w:rsidP="00457D87">
      <w:pPr>
        <w:rPr>
          <w:lang w:val="en-GB"/>
        </w:rPr>
      </w:pPr>
      <w:r w:rsidRPr="001578F8">
        <w:rPr>
          <w:lang w:val="en-GB"/>
        </w:rPr>
        <w:t xml:space="preserve">Going a bit deeper into details to </w:t>
      </w:r>
      <w:r w:rsidR="00DB5E1D" w:rsidRPr="001578F8">
        <w:rPr>
          <w:lang w:val="en-GB"/>
        </w:rPr>
        <w:t>fulfil</w:t>
      </w:r>
      <w:r w:rsidRPr="001578F8">
        <w:rPr>
          <w:lang w:val="en-GB"/>
        </w:rPr>
        <w:t xml:space="preserve"> the policy condition, two sites are considered the same when the schema, domain, and port match (http://mysite.com:80 &amp; http://mysite.com:80). A mismatch would occur when the schemas are different, such as (https://mysite.com:443 &amp; http://mysite.com:80).</w:t>
      </w:r>
    </w:p>
    <w:p w14:paraId="6875C4D3" w14:textId="7B1B5585" w:rsidR="00716248" w:rsidRDefault="00C957E4" w:rsidP="00457D87">
      <w:pPr>
        <w:rPr>
          <w:lang w:val="en-GB"/>
        </w:rPr>
      </w:pPr>
      <w:r>
        <w:rPr>
          <w:lang w:val="en-GB"/>
        </w:rPr>
        <w:t>In addition, using the “</w:t>
      </w:r>
      <w:proofErr w:type="spellStart"/>
      <w:r w:rsidRPr="00325DE7">
        <w:rPr>
          <w:i/>
          <w:iCs/>
          <w:lang w:val="en-GB"/>
        </w:rPr>
        <w:t>HttpOnly</w:t>
      </w:r>
      <w:proofErr w:type="spellEnd"/>
      <w:r>
        <w:rPr>
          <w:lang w:val="en-GB"/>
        </w:rPr>
        <w:t>” option which optional by default</w:t>
      </w:r>
      <w:r w:rsidR="004470E6">
        <w:rPr>
          <w:lang w:val="en-GB"/>
        </w:rPr>
        <w:t xml:space="preserve"> and f</w:t>
      </w:r>
      <w:r w:rsidR="004470E6" w:rsidRPr="004470E6">
        <w:rPr>
          <w:lang w:val="en-GB"/>
        </w:rPr>
        <w:t xml:space="preserve">orbids JavaScript from accessing the cookie, for example, through the </w:t>
      </w:r>
      <w:bookmarkStart w:id="26" w:name="_Hlk167802899"/>
      <w:r w:rsidR="006064BB">
        <w:rPr>
          <w:lang w:val="en-GB"/>
        </w:rPr>
        <w:fldChar w:fldCharType="begin"/>
      </w:r>
      <w:r w:rsidR="006064BB">
        <w:rPr>
          <w:lang w:val="en-GB"/>
        </w:rPr>
        <w:instrText>HYPERLINK "https://developer.mozilla.org/en-US/docs/Web/API/Document/cookie"</w:instrText>
      </w:r>
      <w:r w:rsidR="006064BB">
        <w:rPr>
          <w:lang w:val="en-GB"/>
        </w:rPr>
      </w:r>
      <w:r w:rsidR="006064BB">
        <w:rPr>
          <w:lang w:val="en-GB"/>
        </w:rPr>
        <w:fldChar w:fldCharType="separate"/>
      </w:r>
      <w:proofErr w:type="spellStart"/>
      <w:r w:rsidR="004470E6" w:rsidRPr="006064BB">
        <w:rPr>
          <w:rStyle w:val="Hyperlink"/>
          <w:lang w:val="en-GB"/>
        </w:rPr>
        <w:t>Document.cookie</w:t>
      </w:r>
      <w:bookmarkEnd w:id="26"/>
      <w:proofErr w:type="spellEnd"/>
      <w:r w:rsidR="006064BB">
        <w:rPr>
          <w:lang w:val="en-GB"/>
        </w:rPr>
        <w:fldChar w:fldCharType="end"/>
      </w:r>
      <w:r w:rsidR="004470E6" w:rsidRPr="004470E6">
        <w:rPr>
          <w:lang w:val="en-GB"/>
        </w:rPr>
        <w:t xml:space="preserve"> property. </w:t>
      </w:r>
      <w:r>
        <w:rPr>
          <w:lang w:val="en-GB"/>
        </w:rPr>
        <w:t xml:space="preserve"> </w:t>
      </w:r>
    </w:p>
    <w:p w14:paraId="0EC331C4" w14:textId="53E7C76E" w:rsidR="00C301A5" w:rsidRDefault="00A2203C" w:rsidP="00457D87">
      <w:pPr>
        <w:rPr>
          <w:lang w:val="en-GB"/>
        </w:rPr>
      </w:pPr>
      <w:r w:rsidRPr="00A2203C">
        <w:rPr>
          <w:lang w:val="en-GB"/>
        </w:rPr>
        <w:t xml:space="preserve">It is important to mention that upon </w:t>
      </w:r>
      <w:hyperlink r:id="rId45" w:history="1">
        <w:proofErr w:type="spellStart"/>
        <w:r w:rsidR="003F370F" w:rsidRPr="005C75BC">
          <w:rPr>
            <w:rStyle w:val="Hyperlink"/>
            <w:lang w:val="en-GB"/>
          </w:rPr>
          <w:t>SameSite</w:t>
        </w:r>
        <w:proofErr w:type="spellEnd"/>
      </w:hyperlink>
      <w:r w:rsidR="003F370F">
        <w:rPr>
          <w:lang w:val="en-GB"/>
        </w:rPr>
        <w:t xml:space="preserve"> </w:t>
      </w:r>
      <w:r w:rsidRPr="00A2203C">
        <w:rPr>
          <w:lang w:val="en-GB"/>
        </w:rPr>
        <w:t xml:space="preserve">policy implementation, a configuration of the CORS policy will be required. This policy is used to loosen up the </w:t>
      </w:r>
      <w:hyperlink r:id="rId46" w:history="1">
        <w:proofErr w:type="spellStart"/>
        <w:r w:rsidR="003F370F" w:rsidRPr="005C75BC">
          <w:rPr>
            <w:rStyle w:val="Hyperlink"/>
            <w:lang w:val="en-GB"/>
          </w:rPr>
          <w:t>SameSite</w:t>
        </w:r>
        <w:proofErr w:type="spellEnd"/>
      </w:hyperlink>
      <w:r w:rsidR="00045F37">
        <w:rPr>
          <w:lang w:val="en-GB"/>
        </w:rPr>
        <w:t xml:space="preserve"> </w:t>
      </w:r>
      <w:r w:rsidRPr="00A2203C">
        <w:rPr>
          <w:lang w:val="en-GB"/>
        </w:rPr>
        <w:t xml:space="preserve">by creating exclusions. For example, it specifies which domains are allowed to make cross-origin requests via the </w:t>
      </w:r>
      <w:hyperlink r:id="rId47" w:history="1">
        <w:r w:rsidRPr="006A2958">
          <w:rPr>
            <w:rStyle w:val="Hyperlink"/>
            <w:lang w:val="en-GB"/>
          </w:rPr>
          <w:t>Access-Control-Allow-Origin</w:t>
        </w:r>
      </w:hyperlink>
      <w:r>
        <w:rPr>
          <w:lang w:val="en-GB"/>
        </w:rPr>
        <w:t xml:space="preserve"> </w:t>
      </w:r>
      <w:r w:rsidRPr="00A2203C">
        <w:rPr>
          <w:lang w:val="en-GB"/>
        </w:rPr>
        <w:t>option, as seen previously.</w:t>
      </w:r>
    </w:p>
    <w:p w14:paraId="57B4194A" w14:textId="77777777" w:rsidR="00A2203C" w:rsidRDefault="00A2203C" w:rsidP="00457D87">
      <w:pPr>
        <w:rPr>
          <w:lang w:val="en-GB"/>
        </w:rPr>
      </w:pPr>
    </w:p>
    <w:p w14:paraId="789E87F5" w14:textId="77777777" w:rsidR="00A13A47" w:rsidRPr="00457D87" w:rsidRDefault="00A13A47" w:rsidP="00457D87">
      <w:pPr>
        <w:rPr>
          <w:lang w:val="en-GB"/>
        </w:rPr>
      </w:pPr>
    </w:p>
    <w:p w14:paraId="792B94F5" w14:textId="2949F789" w:rsidR="00106968" w:rsidRDefault="00045F37" w:rsidP="00106968">
      <w:pPr>
        <w:pStyle w:val="Heading3"/>
        <w:rPr>
          <w:iCs/>
        </w:rPr>
      </w:pPr>
      <w:bookmarkStart w:id="27" w:name="_Toc167869451"/>
      <w:r w:rsidRPr="002525FD">
        <w:rPr>
          <w:iCs/>
        </w:rPr>
        <w:lastRenderedPageBreak/>
        <w:t>Improper Neutralization of Input During Web Page Generation ('Cross-site Scripting')</w:t>
      </w:r>
      <w:bookmarkEnd w:id="27"/>
    </w:p>
    <w:p w14:paraId="35ABD14D" w14:textId="1A3DE26F" w:rsidR="00045F37" w:rsidRDefault="00B85894" w:rsidP="00045F37">
      <w:r>
        <w:t xml:space="preserve">To address the Cross-Site scripting vulnerability identified in the ticketing function the customer </w:t>
      </w:r>
      <w:r w:rsidR="00203294">
        <w:t>should</w:t>
      </w:r>
      <w:r>
        <w:t xml:space="preserve"> </w:t>
      </w:r>
      <w:r w:rsidR="00435DB6">
        <w:t xml:space="preserve">pre-process the user input </w:t>
      </w:r>
      <w:r w:rsidR="0042525C">
        <w:t xml:space="preserve">data </w:t>
      </w:r>
      <w:r w:rsidR="00435DB6">
        <w:t xml:space="preserve">and sanitize </w:t>
      </w:r>
      <w:r w:rsidR="00991DF9">
        <w:t>unwanted</w:t>
      </w:r>
      <w:r w:rsidR="00435DB6">
        <w:t xml:space="preserve"> words and special </w:t>
      </w:r>
      <w:r w:rsidR="00FB1959">
        <w:t xml:space="preserve">escape </w:t>
      </w:r>
      <w:r w:rsidR="00435DB6">
        <w:t>cha</w:t>
      </w:r>
      <w:r w:rsidR="00991DF9">
        <w:t xml:space="preserve">racters </w:t>
      </w:r>
      <w:r w:rsidR="00FB1959">
        <w:t xml:space="preserve">used typically in </w:t>
      </w:r>
      <w:r w:rsidR="00901EFE">
        <w:t>these kinds of attacks</w:t>
      </w:r>
      <w:r w:rsidR="00FB1959">
        <w:t>.</w:t>
      </w:r>
    </w:p>
    <w:p w14:paraId="5EC79938" w14:textId="6B6B5F84" w:rsidR="0042525C" w:rsidRDefault="00203294" w:rsidP="00045F37">
      <w:r>
        <w:t>Blacklist</w:t>
      </w:r>
      <w:r w:rsidR="00091152">
        <w:t xml:space="preserve"> filtering should be applied both on the front-end and back-end </w:t>
      </w:r>
      <w:r w:rsidR="00901EFE">
        <w:t>to</w:t>
      </w:r>
      <w:r w:rsidR="00091152">
        <w:t xml:space="preserve"> minimize the risk of </w:t>
      </w:r>
      <w:r>
        <w:t>storing unwanted code.</w:t>
      </w:r>
      <w:r w:rsidR="00CC326E">
        <w:t xml:space="preserve"> </w:t>
      </w:r>
      <w:proofErr w:type="gramStart"/>
      <w:r w:rsidR="00CC326E">
        <w:t>In order to</w:t>
      </w:r>
      <w:proofErr w:type="gramEnd"/>
      <w:r w:rsidR="00CC326E">
        <w:t xml:space="preserve"> archive this, the customer might use </w:t>
      </w:r>
      <w:r w:rsidR="0027446C">
        <w:t>libraries that are designed for this</w:t>
      </w:r>
      <w:r w:rsidR="00AA2CDE">
        <w:t xml:space="preserve"> specific</w:t>
      </w:r>
      <w:r w:rsidR="0027446C">
        <w:t xml:space="preserve"> task, example </w:t>
      </w:r>
      <w:hyperlink r:id="rId48" w:history="1">
        <w:proofErr w:type="spellStart"/>
        <w:r w:rsidR="0027446C" w:rsidRPr="0027446C">
          <w:rPr>
            <w:rStyle w:val="Hyperlink"/>
          </w:rPr>
          <w:t>DomPurify</w:t>
        </w:r>
        <w:proofErr w:type="spellEnd"/>
      </w:hyperlink>
      <w:r w:rsidR="0027446C">
        <w:t>.</w:t>
      </w:r>
      <w:r>
        <w:t xml:space="preserve"> </w:t>
      </w:r>
    </w:p>
    <w:p w14:paraId="15B75DF2" w14:textId="08EF31DE" w:rsidR="000B1DB6" w:rsidRDefault="00C016DE" w:rsidP="00045F37">
      <w:r w:rsidRPr="00C016DE">
        <w:t>Another popular defense against XSS attacks is using CSP</w:t>
      </w:r>
      <w:r>
        <w:t xml:space="preserve"> (</w:t>
      </w:r>
      <w:r w:rsidRPr="00C016DE">
        <w:t>Content Security Policy</w:t>
      </w:r>
      <w:r>
        <w:t>)</w:t>
      </w:r>
      <w:r w:rsidRPr="00C016DE">
        <w:t xml:space="preserve">. This browser security mechanism aims to disarm attacks by defining specific sources from which the JS code can be loaded. It can be configured with the specific option </w:t>
      </w:r>
      <w:r w:rsidRPr="000B1DB6">
        <w:rPr>
          <w:i/>
          <w:iCs/>
        </w:rPr>
        <w:t>“</w:t>
      </w:r>
      <w:hyperlink r:id="rId49" w:history="1">
        <w:r w:rsidRPr="000B1DB6">
          <w:rPr>
            <w:rStyle w:val="Hyperlink"/>
            <w:i/>
            <w:iCs/>
          </w:rPr>
          <w:t>script-</w:t>
        </w:r>
        <w:proofErr w:type="spellStart"/>
        <w:r w:rsidRPr="000B1DB6">
          <w:rPr>
            <w:rStyle w:val="Hyperlink"/>
            <w:i/>
            <w:iCs/>
          </w:rPr>
          <w:t>src</w:t>
        </w:r>
        <w:proofErr w:type="spellEnd"/>
      </w:hyperlink>
      <w:r w:rsidRPr="000B1DB6">
        <w:rPr>
          <w:i/>
          <w:iCs/>
        </w:rPr>
        <w:t>”</w:t>
      </w:r>
      <w:r w:rsidRPr="00C016DE">
        <w:t xml:space="preserve">, allowing you to specify either the same origin (aka </w:t>
      </w:r>
      <w:r w:rsidR="00263434">
        <w:t>“</w:t>
      </w:r>
      <w:r w:rsidRPr="00C016DE">
        <w:t>self</w:t>
      </w:r>
      <w:r w:rsidR="00F91D4A">
        <w:t>”</w:t>
      </w:r>
      <w:r w:rsidRPr="00C016DE">
        <w:t>) or specific domains.</w:t>
      </w:r>
    </w:p>
    <w:p w14:paraId="4A247859" w14:textId="77777777" w:rsidR="005223B2" w:rsidRPr="00045F37" w:rsidRDefault="005223B2" w:rsidP="00045F37"/>
    <w:p w14:paraId="1A19C2CC" w14:textId="2B056960" w:rsidR="00106968" w:rsidRDefault="00344592" w:rsidP="00106968">
      <w:pPr>
        <w:pStyle w:val="Heading3"/>
        <w:rPr>
          <w:iCs/>
        </w:rPr>
      </w:pPr>
      <w:bookmarkStart w:id="28" w:name="_Toc167869452"/>
      <w:r w:rsidRPr="00B57D51">
        <w:rPr>
          <w:iCs/>
        </w:rPr>
        <w:t>Improper Restriction of XML External Entity Reference</w:t>
      </w:r>
      <w:bookmarkEnd w:id="28"/>
    </w:p>
    <w:p w14:paraId="5D79FBA5" w14:textId="61BC5BAD" w:rsidR="005F5107" w:rsidRDefault="006703E7" w:rsidP="005F5107">
      <w:r>
        <w:t xml:space="preserve">Consider upgrading </w:t>
      </w:r>
      <w:r w:rsidR="006C6234">
        <w:t xml:space="preserve">the </w:t>
      </w:r>
      <w:proofErr w:type="spellStart"/>
      <w:r w:rsidR="006C6234">
        <w:t>JesperReports</w:t>
      </w:r>
      <w:proofErr w:type="spellEnd"/>
      <w:r w:rsidR="006C6234">
        <w:t xml:space="preserve"> library used by the report</w:t>
      </w:r>
      <w:r w:rsidR="0054554E">
        <w:t>ing</w:t>
      </w:r>
      <w:r w:rsidR="006C6234">
        <w:t xml:space="preserve"> generator </w:t>
      </w:r>
      <w:r w:rsidR="0054554E">
        <w:t xml:space="preserve">functionality to a version greater than </w:t>
      </w:r>
      <w:hyperlink r:id="rId50" w:history="1">
        <w:r w:rsidR="0059082C" w:rsidRPr="0059082C">
          <w:rPr>
            <w:rStyle w:val="Hyperlink"/>
          </w:rPr>
          <w:t>6.20.1</w:t>
        </w:r>
      </w:hyperlink>
      <w:r w:rsidR="0059082C">
        <w:t xml:space="preserve"> where the </w:t>
      </w:r>
      <w:proofErr w:type="spellStart"/>
      <w:r w:rsidR="00F20025">
        <w:t>iText</w:t>
      </w:r>
      <w:proofErr w:type="spellEnd"/>
      <w:r w:rsidR="00F20025">
        <w:t xml:space="preserve"> 2.1.7</w:t>
      </w:r>
      <w:r w:rsidR="0059082C">
        <w:t xml:space="preserve"> </w:t>
      </w:r>
      <w:r w:rsidR="00155CB7">
        <w:t xml:space="preserve">has been replaced with </w:t>
      </w:r>
      <w:proofErr w:type="spellStart"/>
      <w:r w:rsidR="00155CB7">
        <w:t>OpenPDF</w:t>
      </w:r>
      <w:proofErr w:type="spellEnd"/>
      <w:r w:rsidR="00155CB7">
        <w:t xml:space="preserve"> 1.3.30 for PDF export.</w:t>
      </w:r>
    </w:p>
    <w:p w14:paraId="6CDB853E" w14:textId="77777777" w:rsidR="00F20025" w:rsidRPr="005637D6" w:rsidRDefault="00F20025" w:rsidP="005F5107"/>
    <w:p w14:paraId="0783A3D8" w14:textId="340893B2" w:rsidR="005F5107" w:rsidRDefault="005F5107" w:rsidP="005F5107">
      <w:pPr>
        <w:pStyle w:val="Heading3"/>
        <w:rPr>
          <w:iCs/>
        </w:rPr>
      </w:pPr>
      <w:bookmarkStart w:id="29" w:name="_Toc167869453"/>
      <w:r w:rsidRPr="009519C1">
        <w:rPr>
          <w:iCs/>
        </w:rPr>
        <w:t>Debug Messages Revealing Unnecessary Information</w:t>
      </w:r>
      <w:bookmarkEnd w:id="29"/>
    </w:p>
    <w:p w14:paraId="60315947" w14:textId="2D21E31F" w:rsidR="005F5107" w:rsidRDefault="0073523F" w:rsidP="005F5107">
      <w:r>
        <w:t xml:space="preserve">The customer should be able to address this issue by </w:t>
      </w:r>
      <w:r w:rsidR="00177FF1">
        <w:t xml:space="preserve">editing the JSP configuration inside the </w:t>
      </w:r>
      <w:r w:rsidR="005576A3" w:rsidRPr="001C028A">
        <w:rPr>
          <w:i/>
          <w:iCs/>
        </w:rPr>
        <w:t>*</w:t>
      </w:r>
      <w:proofErr w:type="spellStart"/>
      <w:r w:rsidR="005576A3" w:rsidRPr="001C028A">
        <w:rPr>
          <w:i/>
          <w:iCs/>
        </w:rPr>
        <w:t>WildFly</w:t>
      </w:r>
      <w:proofErr w:type="spellEnd"/>
      <w:r w:rsidR="005576A3">
        <w:t xml:space="preserve"> </w:t>
      </w:r>
      <w:r w:rsidR="00177FF1">
        <w:t xml:space="preserve">management console and specifically </w:t>
      </w:r>
      <w:r w:rsidR="00D9175C">
        <w:t xml:space="preserve">disabling </w:t>
      </w:r>
      <w:r w:rsidR="00ED452E">
        <w:t>the “X-Powered-By” header.</w:t>
      </w:r>
    </w:p>
    <w:p w14:paraId="4EA41342" w14:textId="2CC638B9" w:rsidR="005F5107" w:rsidRDefault="00E7674F" w:rsidP="005F5107">
      <w:r w:rsidRPr="00E6302B">
        <w:rPr>
          <w:i/>
          <w:iCs/>
          <w:sz w:val="18"/>
          <w:szCs w:val="18"/>
        </w:rPr>
        <w:t>*</w:t>
      </w:r>
      <w:proofErr w:type="spellStart"/>
      <w:r w:rsidRPr="00E7674F">
        <w:rPr>
          <w:i/>
          <w:iCs/>
          <w:sz w:val="18"/>
          <w:szCs w:val="18"/>
        </w:rPr>
        <w:t>WildFly</w:t>
      </w:r>
      <w:proofErr w:type="spellEnd"/>
      <w:r w:rsidR="001C028A">
        <w:rPr>
          <w:i/>
          <w:iCs/>
          <w:sz w:val="18"/>
          <w:szCs w:val="18"/>
        </w:rPr>
        <w:t>:</w:t>
      </w:r>
      <w:r w:rsidRPr="00E7674F">
        <w:rPr>
          <w:i/>
          <w:iCs/>
          <w:sz w:val="18"/>
          <w:szCs w:val="18"/>
        </w:rPr>
        <w:t xml:space="preserve"> formerly known as JBoss AS, or simply JBoss, is an application server written by JBoss, now developed by Red Hat.</w:t>
      </w:r>
    </w:p>
    <w:p w14:paraId="43255939" w14:textId="77777777" w:rsidR="000B6770" w:rsidRPr="00323D90" w:rsidRDefault="000B6770" w:rsidP="005F5107"/>
    <w:p w14:paraId="6FEDBB9F" w14:textId="014647A5" w:rsidR="005F5107" w:rsidRDefault="005F5107" w:rsidP="005F5107">
      <w:pPr>
        <w:pStyle w:val="Heading3"/>
        <w:rPr>
          <w:iCs/>
        </w:rPr>
      </w:pPr>
      <w:bookmarkStart w:id="30" w:name="_Toc167869454"/>
      <w:r>
        <w:rPr>
          <w:iCs/>
        </w:rPr>
        <w:t xml:space="preserve">Missing rate limiting on the API </w:t>
      </w:r>
      <w:proofErr w:type="gramStart"/>
      <w:r>
        <w:rPr>
          <w:iCs/>
        </w:rPr>
        <w:t>backend</w:t>
      </w:r>
      <w:bookmarkEnd w:id="30"/>
      <w:proofErr w:type="gramEnd"/>
    </w:p>
    <w:p w14:paraId="34D54DF9" w14:textId="53BC558F" w:rsidR="005F5107" w:rsidRPr="001A128F" w:rsidRDefault="001A128F" w:rsidP="005F5107">
      <w:r w:rsidRPr="001A128F">
        <w:t xml:space="preserve">Consider implementing rate-limiting techniques for backend APIs whenever possible, particularly for sensitive functions like session login. This helps prevent possible brute-force attacks that could impact day-to-day performance. Additionally, deploying a robust </w:t>
      </w:r>
      <w:r w:rsidR="0071330A">
        <w:t>*</w:t>
      </w:r>
      <w:r w:rsidRPr="0071330A">
        <w:rPr>
          <w:i/>
          <w:iCs/>
        </w:rPr>
        <w:t>Web Appl</w:t>
      </w:r>
      <w:r w:rsidR="008A01EE" w:rsidRPr="0071330A">
        <w:rPr>
          <w:i/>
          <w:iCs/>
        </w:rPr>
        <w:t>i</w:t>
      </w:r>
      <w:r w:rsidRPr="0071330A">
        <w:rPr>
          <w:i/>
          <w:iCs/>
        </w:rPr>
        <w:t>cation Firewall (WAF)</w:t>
      </w:r>
      <w:r w:rsidRPr="001A128F">
        <w:t xml:space="preserve"> at the backend acts as a gate, effectively blocking anomalies in traffic and common web attacks</w:t>
      </w:r>
      <w:r>
        <w:t>.</w:t>
      </w:r>
    </w:p>
    <w:p w14:paraId="1B4BA624" w14:textId="7E5FB223" w:rsidR="00106968" w:rsidRPr="0071330A" w:rsidRDefault="0071330A" w:rsidP="00106968">
      <w:r w:rsidRPr="00E6302B">
        <w:rPr>
          <w:i/>
          <w:iCs/>
          <w:sz w:val="18"/>
          <w:szCs w:val="18"/>
        </w:rPr>
        <w:t>*</w:t>
      </w:r>
      <w:r w:rsidRPr="0071330A">
        <w:t xml:space="preserve"> </w:t>
      </w:r>
      <w:r w:rsidRPr="0071330A">
        <w:rPr>
          <w:i/>
          <w:iCs/>
          <w:sz w:val="18"/>
          <w:szCs w:val="18"/>
        </w:rPr>
        <w:t xml:space="preserve">Web Application Firewall </w:t>
      </w:r>
      <w:r>
        <w:rPr>
          <w:i/>
          <w:iCs/>
          <w:sz w:val="18"/>
          <w:szCs w:val="18"/>
        </w:rPr>
        <w:t>(WAF):</w:t>
      </w:r>
      <w:r w:rsidRPr="00E7674F">
        <w:rPr>
          <w:i/>
          <w:iCs/>
          <w:sz w:val="18"/>
          <w:szCs w:val="18"/>
        </w:rPr>
        <w:t xml:space="preserve"> </w:t>
      </w:r>
      <w:r w:rsidR="005C35DD" w:rsidRPr="005C35DD">
        <w:rPr>
          <w:i/>
          <w:iCs/>
          <w:sz w:val="18"/>
          <w:szCs w:val="18"/>
        </w:rPr>
        <w:t xml:space="preserve">A WAF or web application firewall helps protect web applications by filtering and monitoring HTTP traffic between a web application and the Internet. </w:t>
      </w:r>
    </w:p>
    <w:sectPr w:rsidR="00106968" w:rsidRPr="0071330A">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AFEE9" w14:textId="77777777" w:rsidR="000E4842" w:rsidRDefault="000E4842" w:rsidP="00764CC9">
      <w:r>
        <w:separator/>
      </w:r>
    </w:p>
  </w:endnote>
  <w:endnote w:type="continuationSeparator" w:id="0">
    <w:p w14:paraId="0E0FCBA0" w14:textId="77777777" w:rsidR="000E4842" w:rsidRDefault="000E4842" w:rsidP="00764CC9">
      <w:r>
        <w:continuationSeparator/>
      </w:r>
    </w:p>
  </w:endnote>
  <w:endnote w:type="continuationNotice" w:id="1">
    <w:p w14:paraId="105ECDA6" w14:textId="77777777" w:rsidR="000E4842" w:rsidRDefault="000E48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1255E" w14:textId="77777777" w:rsidR="00594ABF" w:rsidRDefault="00594ABF" w:rsidP="00FE1D22">
    <w:pPr>
      <w:pStyle w:val="Footer"/>
      <w:rPr>
        <w:rFonts w:ascii="Arial" w:hAnsi="Arial" w:cs="Arial"/>
        <w:color w:val="44546A" w:themeColor="text2"/>
        <w:sz w:val="13"/>
        <w:szCs w:val="13"/>
        <w:lang w:val="sv-SE"/>
      </w:rPr>
    </w:pPr>
  </w:p>
  <w:p w14:paraId="60536495" w14:textId="77777777" w:rsidR="00764CC9" w:rsidRPr="00A34BC4" w:rsidRDefault="00703916" w:rsidP="00703916">
    <w:pPr>
      <w:pStyle w:val="Footer"/>
      <w:pBdr>
        <w:top w:val="single" w:sz="4" w:space="1" w:color="808080" w:themeColor="background1" w:themeShade="80"/>
      </w:pBdr>
      <w:rPr>
        <w:rFonts w:ascii="Arial" w:hAnsi="Arial" w:cs="Arial"/>
        <w:color w:val="808080" w:themeColor="background1" w:themeShade="80"/>
        <w:sz w:val="13"/>
        <w:szCs w:val="13"/>
        <w:lang w:val="sv-SE"/>
      </w:rPr>
    </w:pPr>
    <w:r w:rsidRPr="00A34BC4">
      <w:rPr>
        <w:rFonts w:ascii="Arial" w:hAnsi="Arial" w:cs="Arial"/>
        <w:color w:val="808080" w:themeColor="background1" w:themeShade="80"/>
        <w:sz w:val="13"/>
        <w:szCs w:val="13"/>
        <w:lang w:val="sv-SE"/>
      </w:rPr>
      <w:t>IP-Solutions AB</w:t>
    </w:r>
    <w:r w:rsidRPr="00A34BC4">
      <w:rPr>
        <w:rFonts w:ascii="Arial" w:hAnsi="Arial" w:cs="Arial"/>
        <w:color w:val="808080" w:themeColor="background1" w:themeShade="80"/>
        <w:sz w:val="13"/>
        <w:szCs w:val="13"/>
        <w:lang w:val="sv-SE"/>
      </w:rPr>
      <w:tab/>
    </w:r>
    <w:r w:rsidR="003427E2" w:rsidRPr="00A34BC4">
      <w:rPr>
        <w:rFonts w:ascii="Arial" w:hAnsi="Arial" w:cs="Arial"/>
        <w:color w:val="808080" w:themeColor="background1" w:themeShade="80"/>
        <w:sz w:val="13"/>
        <w:szCs w:val="13"/>
        <w:lang w:val="sv-SE"/>
      </w:rPr>
      <w:t>Org.</w:t>
    </w:r>
    <w:r w:rsidRPr="00A34BC4">
      <w:rPr>
        <w:rFonts w:ascii="Arial" w:hAnsi="Arial" w:cs="Arial"/>
        <w:color w:val="808080" w:themeColor="background1" w:themeShade="80"/>
        <w:sz w:val="13"/>
        <w:szCs w:val="13"/>
        <w:lang w:val="sv-SE"/>
      </w:rPr>
      <w:t xml:space="preserve"> nr:</w:t>
    </w:r>
    <w:r w:rsidR="007D09A6" w:rsidRPr="00A34BC4">
      <w:rPr>
        <w:rFonts w:ascii="Arial" w:hAnsi="Arial" w:cs="Arial"/>
        <w:color w:val="808080" w:themeColor="background1" w:themeShade="80"/>
        <w:sz w:val="13"/>
        <w:szCs w:val="13"/>
        <w:lang w:val="sv-SE"/>
      </w:rPr>
      <w:t xml:space="preserve"> </w:t>
    </w:r>
    <w:r w:rsidR="00CC1143" w:rsidRPr="00A34BC4">
      <w:rPr>
        <w:rFonts w:ascii="Arial" w:hAnsi="Arial" w:cs="Arial"/>
        <w:color w:val="808080" w:themeColor="background1" w:themeShade="80"/>
        <w:sz w:val="13"/>
        <w:szCs w:val="13"/>
        <w:lang w:val="sv-SE"/>
      </w:rPr>
      <w:t>556579–1992</w:t>
    </w:r>
    <w:r w:rsidRPr="00A34BC4">
      <w:rPr>
        <w:rFonts w:ascii="Arial" w:hAnsi="Arial" w:cs="Arial"/>
        <w:color w:val="808080" w:themeColor="background1" w:themeShade="80"/>
        <w:sz w:val="13"/>
        <w:szCs w:val="13"/>
        <w:lang w:val="sv-SE"/>
      </w:rPr>
      <w:tab/>
      <w:t>Tel: +46 (0)8 615 08 60</w:t>
    </w:r>
    <w:r w:rsidR="007D09A6" w:rsidRPr="00A34BC4">
      <w:rPr>
        <w:rFonts w:ascii="Arial" w:hAnsi="Arial" w:cs="Arial"/>
        <w:color w:val="808080" w:themeColor="background1" w:themeShade="80"/>
        <w:sz w:val="13"/>
        <w:szCs w:val="13"/>
        <w:lang w:val="sv-SE"/>
      </w:rPr>
      <w:br/>
    </w:r>
    <w:r w:rsidRPr="00A34BC4">
      <w:rPr>
        <w:rFonts w:ascii="Arial" w:hAnsi="Arial" w:cs="Arial"/>
        <w:color w:val="808080" w:themeColor="background1" w:themeShade="80"/>
        <w:sz w:val="13"/>
        <w:szCs w:val="13"/>
        <w:lang w:val="sv-SE"/>
      </w:rPr>
      <w:t>Industrigatan 4b</w:t>
    </w:r>
    <w:r w:rsidRPr="00A34BC4">
      <w:rPr>
        <w:rFonts w:ascii="Arial" w:hAnsi="Arial" w:cs="Arial"/>
        <w:color w:val="808080" w:themeColor="background1" w:themeShade="80"/>
        <w:sz w:val="13"/>
        <w:szCs w:val="13"/>
        <w:lang w:val="sv-SE"/>
      </w:rPr>
      <w:tab/>
    </w:r>
    <w:r w:rsidRPr="00A34BC4">
      <w:rPr>
        <w:rFonts w:ascii="Arial" w:hAnsi="Arial" w:cs="Arial"/>
        <w:color w:val="808080" w:themeColor="background1" w:themeShade="80"/>
        <w:sz w:val="13"/>
        <w:szCs w:val="13"/>
        <w:lang w:val="sv-SE"/>
      </w:rPr>
      <w:tab/>
    </w:r>
    <w:r w:rsidR="00547BA4" w:rsidRPr="00A34BC4">
      <w:rPr>
        <w:rFonts w:ascii="Arial" w:hAnsi="Arial" w:cs="Arial"/>
        <w:color w:val="808080" w:themeColor="background1" w:themeShade="80"/>
        <w:sz w:val="13"/>
        <w:szCs w:val="13"/>
        <w:lang w:val="sv-SE"/>
      </w:rPr>
      <w:t>http://www.ip-solutions.se</w:t>
    </w:r>
    <w:r w:rsidR="00547BA4" w:rsidRPr="00A34BC4">
      <w:rPr>
        <w:rFonts w:ascii="Arial" w:hAnsi="Arial" w:cs="Arial"/>
        <w:color w:val="808080" w:themeColor="background1" w:themeShade="80"/>
        <w:sz w:val="13"/>
        <w:szCs w:val="13"/>
        <w:lang w:val="sv-SE"/>
      </w:rPr>
      <w:br/>
    </w:r>
    <w:r w:rsidRPr="00A34BC4">
      <w:rPr>
        <w:rFonts w:ascii="Arial" w:hAnsi="Arial" w:cs="Arial"/>
        <w:color w:val="808080" w:themeColor="background1" w:themeShade="80"/>
        <w:sz w:val="13"/>
        <w:szCs w:val="13"/>
        <w:lang w:val="sv-SE"/>
      </w:rPr>
      <w:t>112 46 STOCKHOLM</w:t>
    </w:r>
    <w:r w:rsidR="00B95C0F" w:rsidRPr="00A34BC4">
      <w:rPr>
        <w:rFonts w:ascii="Arial" w:hAnsi="Arial" w:cs="Arial"/>
        <w:color w:val="808080" w:themeColor="background1" w:themeShade="80"/>
        <w:sz w:val="13"/>
        <w:szCs w:val="13"/>
        <w:lang w:val="sv-SE"/>
      </w:rPr>
      <w:tab/>
    </w:r>
    <w:r w:rsidR="00B95C0F" w:rsidRPr="00A34BC4">
      <w:rPr>
        <w:rFonts w:ascii="Arial" w:hAnsi="Arial" w:cs="Arial"/>
        <w:color w:val="808080" w:themeColor="background1" w:themeShade="80"/>
        <w:sz w:val="13"/>
        <w:szCs w:val="13"/>
        <w:lang w:val="sv-SE"/>
      </w:rPr>
      <w:tab/>
    </w:r>
  </w:p>
  <w:p w14:paraId="7A46955F" w14:textId="77777777" w:rsidR="00B95C0F" w:rsidRPr="00B95C0F" w:rsidRDefault="00B95C0F">
    <w:pPr>
      <w:pStyle w:val="Footer"/>
      <w:rPr>
        <w:rFonts w:ascii="Arial" w:hAnsi="Arial" w:cs="Arial"/>
        <w:color w:val="44546A" w:themeColor="text2"/>
        <w:sz w:val="13"/>
        <w:szCs w:val="13"/>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99A41" w14:textId="77777777" w:rsidR="000E4842" w:rsidRDefault="000E4842" w:rsidP="00764CC9">
      <w:r>
        <w:separator/>
      </w:r>
    </w:p>
  </w:footnote>
  <w:footnote w:type="continuationSeparator" w:id="0">
    <w:p w14:paraId="5D7A785A" w14:textId="77777777" w:rsidR="000E4842" w:rsidRDefault="000E4842" w:rsidP="00764CC9">
      <w:r>
        <w:continuationSeparator/>
      </w:r>
    </w:p>
  </w:footnote>
  <w:footnote w:type="continuationNotice" w:id="1">
    <w:p w14:paraId="345C2DC3" w14:textId="77777777" w:rsidR="000E4842" w:rsidRDefault="000E48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5684F" w14:textId="77777777" w:rsidR="00FE1D22" w:rsidRDefault="00FE1D22">
    <w:pPr>
      <w:pStyle w:val="Header"/>
    </w:pPr>
    <w:r w:rsidRPr="007D3609">
      <w:rPr>
        <w:noProof/>
      </w:rPr>
      <w:drawing>
        <wp:inline distT="0" distB="0" distL="0" distR="0" wp14:anchorId="64B789D5" wp14:editId="702F8C17">
          <wp:extent cx="1685585" cy="397661"/>
          <wp:effectExtent l="0" t="0" r="3810" b="0"/>
          <wp:docPr id="5" name="Picture 5" descr="A black and white logo&#10;&#10;Description automatically generated">
            <a:extLst xmlns:a="http://schemas.openxmlformats.org/drawingml/2006/main">
              <a:ext uri="{FF2B5EF4-FFF2-40B4-BE49-F238E27FC236}">
                <a16:creationId xmlns:a16="http://schemas.microsoft.com/office/drawing/2014/main" id="{CD81B5E8-BB46-1F43-AE1E-C3F3457C5C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4" descr="A black and white logo&#10;&#10;Description automatically generated">
                    <a:extLst>
                      <a:ext uri="{FF2B5EF4-FFF2-40B4-BE49-F238E27FC236}">
                        <a16:creationId xmlns:a16="http://schemas.microsoft.com/office/drawing/2014/main" id="{CD81B5E8-BB46-1F43-AE1E-C3F3457C5C91}"/>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85585" cy="3976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37B0F"/>
    <w:multiLevelType w:val="hybridMultilevel"/>
    <w:tmpl w:val="297A722E"/>
    <w:lvl w:ilvl="0" w:tplc="5380D984">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50851"/>
    <w:multiLevelType w:val="hybridMultilevel"/>
    <w:tmpl w:val="163EC962"/>
    <w:lvl w:ilvl="0" w:tplc="119CCB48">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ECB14AF"/>
    <w:multiLevelType w:val="multilevel"/>
    <w:tmpl w:val="7F789E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ECD2A24"/>
    <w:multiLevelType w:val="hybridMultilevel"/>
    <w:tmpl w:val="25629B3A"/>
    <w:lvl w:ilvl="0" w:tplc="13E0BBEE">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E56950"/>
    <w:multiLevelType w:val="hybridMultilevel"/>
    <w:tmpl w:val="6C92AFB0"/>
    <w:lvl w:ilvl="0" w:tplc="17CC42C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985802"/>
    <w:multiLevelType w:val="hybridMultilevel"/>
    <w:tmpl w:val="C682FC6C"/>
    <w:lvl w:ilvl="0" w:tplc="8ABE4538">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825D4"/>
    <w:multiLevelType w:val="hybridMultilevel"/>
    <w:tmpl w:val="7DD0FADE"/>
    <w:lvl w:ilvl="0" w:tplc="2980A0E8">
      <w:start w:val="940"/>
      <w:numFmt w:val="bullet"/>
      <w:lvlText w:val="-"/>
      <w:lvlJc w:val="left"/>
      <w:pPr>
        <w:ind w:left="420" w:hanging="360"/>
      </w:pPr>
      <w:rPr>
        <w:rFonts w:ascii="Times New Roman" w:eastAsiaTheme="minorHAnsi"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7" w15:restartNumberingAfterBreak="0">
    <w:nsid w:val="4EB42761"/>
    <w:multiLevelType w:val="hybridMultilevel"/>
    <w:tmpl w:val="A8FA0294"/>
    <w:lvl w:ilvl="0" w:tplc="E6A86680">
      <w:start w:val="94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8C64B9"/>
    <w:multiLevelType w:val="hybridMultilevel"/>
    <w:tmpl w:val="A9940424"/>
    <w:lvl w:ilvl="0" w:tplc="5380D984">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881D25"/>
    <w:multiLevelType w:val="hybridMultilevel"/>
    <w:tmpl w:val="91BEAA24"/>
    <w:lvl w:ilvl="0" w:tplc="3250930A">
      <w:start w:val="14"/>
      <w:numFmt w:val="bullet"/>
      <w:lvlText w:val=""/>
      <w:lvlJc w:val="left"/>
      <w:pPr>
        <w:ind w:left="720" w:hanging="360"/>
      </w:pPr>
      <w:rPr>
        <w:rFonts w:ascii="Symbol" w:eastAsiaTheme="minorHAnsi" w:hAnsi="Symbol" w:cs="Times New Roman (Body C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F71C40"/>
    <w:multiLevelType w:val="hybridMultilevel"/>
    <w:tmpl w:val="C5F4B38E"/>
    <w:lvl w:ilvl="0" w:tplc="F8CEC0B0">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A547AF"/>
    <w:multiLevelType w:val="hybridMultilevel"/>
    <w:tmpl w:val="0226CD64"/>
    <w:lvl w:ilvl="0" w:tplc="21F29A0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25170717">
    <w:abstractNumId w:val="5"/>
  </w:num>
  <w:num w:numId="2" w16cid:durableId="2081049658">
    <w:abstractNumId w:val="3"/>
  </w:num>
  <w:num w:numId="3" w16cid:durableId="2048143132">
    <w:abstractNumId w:val="10"/>
  </w:num>
  <w:num w:numId="4" w16cid:durableId="1292978060">
    <w:abstractNumId w:val="11"/>
  </w:num>
  <w:num w:numId="5" w16cid:durableId="139886450">
    <w:abstractNumId w:val="2"/>
  </w:num>
  <w:num w:numId="6" w16cid:durableId="1476487832">
    <w:abstractNumId w:val="9"/>
  </w:num>
  <w:num w:numId="7" w16cid:durableId="1860504643">
    <w:abstractNumId w:val="0"/>
  </w:num>
  <w:num w:numId="8" w16cid:durableId="1481311880">
    <w:abstractNumId w:val="8"/>
  </w:num>
  <w:num w:numId="9" w16cid:durableId="1501656402">
    <w:abstractNumId w:val="6"/>
  </w:num>
  <w:num w:numId="10" w16cid:durableId="225772629">
    <w:abstractNumId w:val="7"/>
  </w:num>
  <w:num w:numId="11" w16cid:durableId="1634290696">
    <w:abstractNumId w:val="1"/>
  </w:num>
  <w:num w:numId="12" w16cid:durableId="850795111">
    <w:abstractNumId w:val="4"/>
  </w:num>
  <w:num w:numId="13" w16cid:durableId="1762097684">
    <w:abstractNumId w:val="2"/>
    <w:lvlOverride w:ilvl="0">
      <w:startOverride w:val="8"/>
    </w:lvlOverride>
    <w:lvlOverride w:ilv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293"/>
    <w:rsid w:val="00001292"/>
    <w:rsid w:val="00001529"/>
    <w:rsid w:val="000020F6"/>
    <w:rsid w:val="000059C4"/>
    <w:rsid w:val="0001156C"/>
    <w:rsid w:val="000125B2"/>
    <w:rsid w:val="00016D53"/>
    <w:rsid w:val="00017861"/>
    <w:rsid w:val="00020D70"/>
    <w:rsid w:val="00020D76"/>
    <w:rsid w:val="00021BED"/>
    <w:rsid w:val="00023457"/>
    <w:rsid w:val="0002372F"/>
    <w:rsid w:val="0002384E"/>
    <w:rsid w:val="00024A14"/>
    <w:rsid w:val="000351FD"/>
    <w:rsid w:val="000365B5"/>
    <w:rsid w:val="00036958"/>
    <w:rsid w:val="00044096"/>
    <w:rsid w:val="00045DEB"/>
    <w:rsid w:val="00045F37"/>
    <w:rsid w:val="0004673C"/>
    <w:rsid w:val="00046C29"/>
    <w:rsid w:val="00053843"/>
    <w:rsid w:val="00054411"/>
    <w:rsid w:val="000553C7"/>
    <w:rsid w:val="000569BA"/>
    <w:rsid w:val="00057F27"/>
    <w:rsid w:val="00061F60"/>
    <w:rsid w:val="00064994"/>
    <w:rsid w:val="00065932"/>
    <w:rsid w:val="000662E5"/>
    <w:rsid w:val="00066B56"/>
    <w:rsid w:val="000672B2"/>
    <w:rsid w:val="00071078"/>
    <w:rsid w:val="000716CB"/>
    <w:rsid w:val="00071A6B"/>
    <w:rsid w:val="000755C3"/>
    <w:rsid w:val="0008260C"/>
    <w:rsid w:val="0008288D"/>
    <w:rsid w:val="00082C94"/>
    <w:rsid w:val="000857B4"/>
    <w:rsid w:val="00085FD2"/>
    <w:rsid w:val="000862E8"/>
    <w:rsid w:val="000879BD"/>
    <w:rsid w:val="00091152"/>
    <w:rsid w:val="00091EC0"/>
    <w:rsid w:val="0009202E"/>
    <w:rsid w:val="00096608"/>
    <w:rsid w:val="00096CCC"/>
    <w:rsid w:val="000A085E"/>
    <w:rsid w:val="000A4AD1"/>
    <w:rsid w:val="000B1DB6"/>
    <w:rsid w:val="000B3BEA"/>
    <w:rsid w:val="000B44A8"/>
    <w:rsid w:val="000B48EE"/>
    <w:rsid w:val="000B5275"/>
    <w:rsid w:val="000B55AF"/>
    <w:rsid w:val="000B62FD"/>
    <w:rsid w:val="000B6770"/>
    <w:rsid w:val="000C320F"/>
    <w:rsid w:val="000C3B3D"/>
    <w:rsid w:val="000C61D2"/>
    <w:rsid w:val="000C72BD"/>
    <w:rsid w:val="000D07B4"/>
    <w:rsid w:val="000D24CE"/>
    <w:rsid w:val="000D3B4D"/>
    <w:rsid w:val="000D4DFC"/>
    <w:rsid w:val="000D5261"/>
    <w:rsid w:val="000D602C"/>
    <w:rsid w:val="000D608E"/>
    <w:rsid w:val="000D6268"/>
    <w:rsid w:val="000D6677"/>
    <w:rsid w:val="000D6A57"/>
    <w:rsid w:val="000D7DA2"/>
    <w:rsid w:val="000D7F0B"/>
    <w:rsid w:val="000E13B0"/>
    <w:rsid w:val="000E2779"/>
    <w:rsid w:val="000E2C99"/>
    <w:rsid w:val="000E3939"/>
    <w:rsid w:val="000E4842"/>
    <w:rsid w:val="000F017F"/>
    <w:rsid w:val="000F2939"/>
    <w:rsid w:val="000F3946"/>
    <w:rsid w:val="000F3A7E"/>
    <w:rsid w:val="000F4371"/>
    <w:rsid w:val="000F4FEF"/>
    <w:rsid w:val="000F536F"/>
    <w:rsid w:val="000F5F5F"/>
    <w:rsid w:val="001012A3"/>
    <w:rsid w:val="001038DC"/>
    <w:rsid w:val="00106414"/>
    <w:rsid w:val="001068BB"/>
    <w:rsid w:val="00106968"/>
    <w:rsid w:val="00106C17"/>
    <w:rsid w:val="00106FDB"/>
    <w:rsid w:val="00116ADE"/>
    <w:rsid w:val="0012435A"/>
    <w:rsid w:val="001254B2"/>
    <w:rsid w:val="00127F71"/>
    <w:rsid w:val="0013162A"/>
    <w:rsid w:val="0013511F"/>
    <w:rsid w:val="00135E7B"/>
    <w:rsid w:val="00137233"/>
    <w:rsid w:val="001406F7"/>
    <w:rsid w:val="00141317"/>
    <w:rsid w:val="001413BB"/>
    <w:rsid w:val="001429BD"/>
    <w:rsid w:val="0014427A"/>
    <w:rsid w:val="001508D7"/>
    <w:rsid w:val="00150F03"/>
    <w:rsid w:val="001553B4"/>
    <w:rsid w:val="00155C65"/>
    <w:rsid w:val="00155CB7"/>
    <w:rsid w:val="001578F8"/>
    <w:rsid w:val="00164DF6"/>
    <w:rsid w:val="00170861"/>
    <w:rsid w:val="00175CC2"/>
    <w:rsid w:val="001778DA"/>
    <w:rsid w:val="00177FF1"/>
    <w:rsid w:val="00183048"/>
    <w:rsid w:val="001832F1"/>
    <w:rsid w:val="00185293"/>
    <w:rsid w:val="00185524"/>
    <w:rsid w:val="00186E8D"/>
    <w:rsid w:val="00190339"/>
    <w:rsid w:val="001904B2"/>
    <w:rsid w:val="00193A2E"/>
    <w:rsid w:val="001951FD"/>
    <w:rsid w:val="00196875"/>
    <w:rsid w:val="0019790B"/>
    <w:rsid w:val="001A128F"/>
    <w:rsid w:val="001A4B7B"/>
    <w:rsid w:val="001A6DD7"/>
    <w:rsid w:val="001B2D71"/>
    <w:rsid w:val="001B335A"/>
    <w:rsid w:val="001B5354"/>
    <w:rsid w:val="001B7D6B"/>
    <w:rsid w:val="001B7F3F"/>
    <w:rsid w:val="001C028A"/>
    <w:rsid w:val="001C6CCD"/>
    <w:rsid w:val="001C6D07"/>
    <w:rsid w:val="001D0274"/>
    <w:rsid w:val="001D23E2"/>
    <w:rsid w:val="001D2550"/>
    <w:rsid w:val="001D26DD"/>
    <w:rsid w:val="001D2DC8"/>
    <w:rsid w:val="001D53B3"/>
    <w:rsid w:val="001E2865"/>
    <w:rsid w:val="001E321D"/>
    <w:rsid w:val="001E3310"/>
    <w:rsid w:val="001E5CA6"/>
    <w:rsid w:val="001E6499"/>
    <w:rsid w:val="001E7B4A"/>
    <w:rsid w:val="001E7F4D"/>
    <w:rsid w:val="001F0226"/>
    <w:rsid w:val="001F0895"/>
    <w:rsid w:val="001F17C6"/>
    <w:rsid w:val="001F5748"/>
    <w:rsid w:val="001F7F0D"/>
    <w:rsid w:val="00200EE6"/>
    <w:rsid w:val="002022A7"/>
    <w:rsid w:val="00203294"/>
    <w:rsid w:val="00204593"/>
    <w:rsid w:val="00205814"/>
    <w:rsid w:val="00207C35"/>
    <w:rsid w:val="002125D4"/>
    <w:rsid w:val="00212DCD"/>
    <w:rsid w:val="00217FE3"/>
    <w:rsid w:val="00220821"/>
    <w:rsid w:val="00220F94"/>
    <w:rsid w:val="00224CEB"/>
    <w:rsid w:val="0022684B"/>
    <w:rsid w:val="00230493"/>
    <w:rsid w:val="002317C4"/>
    <w:rsid w:val="00232352"/>
    <w:rsid w:val="002326B7"/>
    <w:rsid w:val="00233C83"/>
    <w:rsid w:val="002361AA"/>
    <w:rsid w:val="00242AC4"/>
    <w:rsid w:val="00242F12"/>
    <w:rsid w:val="002459BB"/>
    <w:rsid w:val="00251EEC"/>
    <w:rsid w:val="002525FD"/>
    <w:rsid w:val="00253A43"/>
    <w:rsid w:val="00253C76"/>
    <w:rsid w:val="00256BF3"/>
    <w:rsid w:val="00262317"/>
    <w:rsid w:val="002624A6"/>
    <w:rsid w:val="00263434"/>
    <w:rsid w:val="00263841"/>
    <w:rsid w:val="00265486"/>
    <w:rsid w:val="002662D8"/>
    <w:rsid w:val="0026669E"/>
    <w:rsid w:val="0027133A"/>
    <w:rsid w:val="0027237F"/>
    <w:rsid w:val="0027446C"/>
    <w:rsid w:val="00274753"/>
    <w:rsid w:val="00287468"/>
    <w:rsid w:val="002910F9"/>
    <w:rsid w:val="002926B2"/>
    <w:rsid w:val="00292E23"/>
    <w:rsid w:val="00292FB5"/>
    <w:rsid w:val="00294173"/>
    <w:rsid w:val="002962EF"/>
    <w:rsid w:val="002A12E2"/>
    <w:rsid w:val="002A5241"/>
    <w:rsid w:val="002A763C"/>
    <w:rsid w:val="002B1ABC"/>
    <w:rsid w:val="002B7E35"/>
    <w:rsid w:val="002C081B"/>
    <w:rsid w:val="002C1722"/>
    <w:rsid w:val="002C4E2A"/>
    <w:rsid w:val="002C5F97"/>
    <w:rsid w:val="002D0416"/>
    <w:rsid w:val="002D28CB"/>
    <w:rsid w:val="002D75CA"/>
    <w:rsid w:val="002D7FC9"/>
    <w:rsid w:val="002E1316"/>
    <w:rsid w:val="002E3947"/>
    <w:rsid w:val="002E520C"/>
    <w:rsid w:val="002E6C01"/>
    <w:rsid w:val="002F11F6"/>
    <w:rsid w:val="002F2EE8"/>
    <w:rsid w:val="002F72DC"/>
    <w:rsid w:val="00303965"/>
    <w:rsid w:val="00306C7A"/>
    <w:rsid w:val="003105D6"/>
    <w:rsid w:val="003126F8"/>
    <w:rsid w:val="00312CEF"/>
    <w:rsid w:val="00313225"/>
    <w:rsid w:val="00313DF5"/>
    <w:rsid w:val="003163CD"/>
    <w:rsid w:val="00320321"/>
    <w:rsid w:val="00323D90"/>
    <w:rsid w:val="00324B6F"/>
    <w:rsid w:val="003253E7"/>
    <w:rsid w:val="00325DE7"/>
    <w:rsid w:val="00327BB7"/>
    <w:rsid w:val="00330A48"/>
    <w:rsid w:val="003427E2"/>
    <w:rsid w:val="00344592"/>
    <w:rsid w:val="003452D2"/>
    <w:rsid w:val="003516AF"/>
    <w:rsid w:val="00351B78"/>
    <w:rsid w:val="00353C4F"/>
    <w:rsid w:val="00355B50"/>
    <w:rsid w:val="00356EA9"/>
    <w:rsid w:val="0036091B"/>
    <w:rsid w:val="003609F0"/>
    <w:rsid w:val="0036124F"/>
    <w:rsid w:val="00361CF9"/>
    <w:rsid w:val="0036498A"/>
    <w:rsid w:val="00374E94"/>
    <w:rsid w:val="0037520C"/>
    <w:rsid w:val="00377708"/>
    <w:rsid w:val="003831ED"/>
    <w:rsid w:val="003850AD"/>
    <w:rsid w:val="00386ED1"/>
    <w:rsid w:val="00387A3D"/>
    <w:rsid w:val="00390D4F"/>
    <w:rsid w:val="00391665"/>
    <w:rsid w:val="00392DB5"/>
    <w:rsid w:val="00393FFB"/>
    <w:rsid w:val="003A31CA"/>
    <w:rsid w:val="003A53E5"/>
    <w:rsid w:val="003B0F93"/>
    <w:rsid w:val="003B15AC"/>
    <w:rsid w:val="003B1C8D"/>
    <w:rsid w:val="003B5FA7"/>
    <w:rsid w:val="003C1A8B"/>
    <w:rsid w:val="003C1E4E"/>
    <w:rsid w:val="003C2474"/>
    <w:rsid w:val="003D1D9D"/>
    <w:rsid w:val="003D51D0"/>
    <w:rsid w:val="003D7655"/>
    <w:rsid w:val="003E17BA"/>
    <w:rsid w:val="003E1FB3"/>
    <w:rsid w:val="003E7117"/>
    <w:rsid w:val="003F05A4"/>
    <w:rsid w:val="003F1677"/>
    <w:rsid w:val="003F370F"/>
    <w:rsid w:val="003F3AAD"/>
    <w:rsid w:val="003F46DD"/>
    <w:rsid w:val="003F6D23"/>
    <w:rsid w:val="003F7342"/>
    <w:rsid w:val="00400C10"/>
    <w:rsid w:val="00401BFA"/>
    <w:rsid w:val="00404FC8"/>
    <w:rsid w:val="00406AA2"/>
    <w:rsid w:val="00415D81"/>
    <w:rsid w:val="00416622"/>
    <w:rsid w:val="00421FF9"/>
    <w:rsid w:val="00422356"/>
    <w:rsid w:val="004243B7"/>
    <w:rsid w:val="00424911"/>
    <w:rsid w:val="00424FFD"/>
    <w:rsid w:val="0042525C"/>
    <w:rsid w:val="00427562"/>
    <w:rsid w:val="00435DB6"/>
    <w:rsid w:val="0043625C"/>
    <w:rsid w:val="00437A1F"/>
    <w:rsid w:val="00442428"/>
    <w:rsid w:val="004452FC"/>
    <w:rsid w:val="004470E6"/>
    <w:rsid w:val="004471FA"/>
    <w:rsid w:val="004512BC"/>
    <w:rsid w:val="00457690"/>
    <w:rsid w:val="00457D87"/>
    <w:rsid w:val="00457E0A"/>
    <w:rsid w:val="00460D4D"/>
    <w:rsid w:val="00460D63"/>
    <w:rsid w:val="004676F1"/>
    <w:rsid w:val="0047013A"/>
    <w:rsid w:val="00473763"/>
    <w:rsid w:val="00474CDE"/>
    <w:rsid w:val="00476B4C"/>
    <w:rsid w:val="00477495"/>
    <w:rsid w:val="00480DF1"/>
    <w:rsid w:val="00482483"/>
    <w:rsid w:val="00484B60"/>
    <w:rsid w:val="00485D8F"/>
    <w:rsid w:val="00487834"/>
    <w:rsid w:val="00490AEE"/>
    <w:rsid w:val="004977AE"/>
    <w:rsid w:val="004B123B"/>
    <w:rsid w:val="004B2640"/>
    <w:rsid w:val="004B36FB"/>
    <w:rsid w:val="004B511C"/>
    <w:rsid w:val="004B69A8"/>
    <w:rsid w:val="004B6EDB"/>
    <w:rsid w:val="004B7A26"/>
    <w:rsid w:val="004C31C9"/>
    <w:rsid w:val="004C53F3"/>
    <w:rsid w:val="004D0DF9"/>
    <w:rsid w:val="004D1C60"/>
    <w:rsid w:val="004D23D1"/>
    <w:rsid w:val="004D4A50"/>
    <w:rsid w:val="004D5059"/>
    <w:rsid w:val="004D702E"/>
    <w:rsid w:val="004E448A"/>
    <w:rsid w:val="004E56E6"/>
    <w:rsid w:val="004E6E5E"/>
    <w:rsid w:val="004F0818"/>
    <w:rsid w:val="004F09C1"/>
    <w:rsid w:val="004F1300"/>
    <w:rsid w:val="004F381B"/>
    <w:rsid w:val="004F3EF0"/>
    <w:rsid w:val="004F6066"/>
    <w:rsid w:val="004F609B"/>
    <w:rsid w:val="00503E0C"/>
    <w:rsid w:val="005062ED"/>
    <w:rsid w:val="005109E2"/>
    <w:rsid w:val="00510FA4"/>
    <w:rsid w:val="00511121"/>
    <w:rsid w:val="005202F2"/>
    <w:rsid w:val="0052064D"/>
    <w:rsid w:val="00521D8F"/>
    <w:rsid w:val="00521DF9"/>
    <w:rsid w:val="005223B2"/>
    <w:rsid w:val="00522EE1"/>
    <w:rsid w:val="0052474E"/>
    <w:rsid w:val="005253C6"/>
    <w:rsid w:val="0054554E"/>
    <w:rsid w:val="00547BA4"/>
    <w:rsid w:val="00547EEA"/>
    <w:rsid w:val="00550379"/>
    <w:rsid w:val="005509AC"/>
    <w:rsid w:val="00552D3C"/>
    <w:rsid w:val="00553E3E"/>
    <w:rsid w:val="00553F91"/>
    <w:rsid w:val="00556453"/>
    <w:rsid w:val="005576A3"/>
    <w:rsid w:val="005602E8"/>
    <w:rsid w:val="00562532"/>
    <w:rsid w:val="005637D6"/>
    <w:rsid w:val="00563CCE"/>
    <w:rsid w:val="0056742C"/>
    <w:rsid w:val="00571273"/>
    <w:rsid w:val="00571297"/>
    <w:rsid w:val="00575792"/>
    <w:rsid w:val="00576100"/>
    <w:rsid w:val="005832E8"/>
    <w:rsid w:val="0058574A"/>
    <w:rsid w:val="00585F20"/>
    <w:rsid w:val="005861BE"/>
    <w:rsid w:val="00587CA2"/>
    <w:rsid w:val="00590642"/>
    <w:rsid w:val="0059082C"/>
    <w:rsid w:val="005924E9"/>
    <w:rsid w:val="00592514"/>
    <w:rsid w:val="00594ABF"/>
    <w:rsid w:val="00597B5F"/>
    <w:rsid w:val="005A06A1"/>
    <w:rsid w:val="005A270B"/>
    <w:rsid w:val="005A599E"/>
    <w:rsid w:val="005A6804"/>
    <w:rsid w:val="005A7AFC"/>
    <w:rsid w:val="005B3C21"/>
    <w:rsid w:val="005B47F0"/>
    <w:rsid w:val="005C31E1"/>
    <w:rsid w:val="005C35DD"/>
    <w:rsid w:val="005C49DA"/>
    <w:rsid w:val="005C4CCD"/>
    <w:rsid w:val="005C75BC"/>
    <w:rsid w:val="005D0189"/>
    <w:rsid w:val="005D242F"/>
    <w:rsid w:val="005D45E7"/>
    <w:rsid w:val="005D4663"/>
    <w:rsid w:val="005D6066"/>
    <w:rsid w:val="005D7D09"/>
    <w:rsid w:val="005E4222"/>
    <w:rsid w:val="005F5107"/>
    <w:rsid w:val="006042A9"/>
    <w:rsid w:val="006064BB"/>
    <w:rsid w:val="00606CB6"/>
    <w:rsid w:val="00607FA7"/>
    <w:rsid w:val="006108E0"/>
    <w:rsid w:val="00610EDD"/>
    <w:rsid w:val="00611B7F"/>
    <w:rsid w:val="0061364D"/>
    <w:rsid w:val="00613D43"/>
    <w:rsid w:val="006155B4"/>
    <w:rsid w:val="00615765"/>
    <w:rsid w:val="00615F58"/>
    <w:rsid w:val="00620623"/>
    <w:rsid w:val="006314AA"/>
    <w:rsid w:val="0063686C"/>
    <w:rsid w:val="0063697D"/>
    <w:rsid w:val="006424FE"/>
    <w:rsid w:val="006454E7"/>
    <w:rsid w:val="006474C9"/>
    <w:rsid w:val="00651F48"/>
    <w:rsid w:val="00652B70"/>
    <w:rsid w:val="00653188"/>
    <w:rsid w:val="0065450D"/>
    <w:rsid w:val="00657283"/>
    <w:rsid w:val="00661EBF"/>
    <w:rsid w:val="00664B81"/>
    <w:rsid w:val="00667837"/>
    <w:rsid w:val="006678D7"/>
    <w:rsid w:val="006703E7"/>
    <w:rsid w:val="00670715"/>
    <w:rsid w:val="00670F1C"/>
    <w:rsid w:val="00672C5B"/>
    <w:rsid w:val="00672D71"/>
    <w:rsid w:val="00673FC0"/>
    <w:rsid w:val="00691EE5"/>
    <w:rsid w:val="006928BB"/>
    <w:rsid w:val="006958F6"/>
    <w:rsid w:val="00695946"/>
    <w:rsid w:val="006A076B"/>
    <w:rsid w:val="006A0BB7"/>
    <w:rsid w:val="006A0BD9"/>
    <w:rsid w:val="006A209B"/>
    <w:rsid w:val="006A2958"/>
    <w:rsid w:val="006A3763"/>
    <w:rsid w:val="006A5DF2"/>
    <w:rsid w:val="006B440A"/>
    <w:rsid w:val="006C2B16"/>
    <w:rsid w:val="006C5A43"/>
    <w:rsid w:val="006C6234"/>
    <w:rsid w:val="006C7301"/>
    <w:rsid w:val="006C7928"/>
    <w:rsid w:val="006D31C7"/>
    <w:rsid w:val="006D6B74"/>
    <w:rsid w:val="006D7C56"/>
    <w:rsid w:val="006E2EAC"/>
    <w:rsid w:val="006E5CFE"/>
    <w:rsid w:val="006E6C1D"/>
    <w:rsid w:val="006F1C38"/>
    <w:rsid w:val="006F2C30"/>
    <w:rsid w:val="006F2E93"/>
    <w:rsid w:val="006F3687"/>
    <w:rsid w:val="006F3948"/>
    <w:rsid w:val="006F4F71"/>
    <w:rsid w:val="006F790C"/>
    <w:rsid w:val="0070068A"/>
    <w:rsid w:val="00703916"/>
    <w:rsid w:val="00705584"/>
    <w:rsid w:val="00706F7F"/>
    <w:rsid w:val="0070794A"/>
    <w:rsid w:val="007106D5"/>
    <w:rsid w:val="007107FF"/>
    <w:rsid w:val="0071330A"/>
    <w:rsid w:val="007139A2"/>
    <w:rsid w:val="0071455E"/>
    <w:rsid w:val="00716248"/>
    <w:rsid w:val="00721115"/>
    <w:rsid w:val="00723BCA"/>
    <w:rsid w:val="00730630"/>
    <w:rsid w:val="00734F42"/>
    <w:rsid w:val="0073523F"/>
    <w:rsid w:val="00741627"/>
    <w:rsid w:val="00742950"/>
    <w:rsid w:val="00742E77"/>
    <w:rsid w:val="00750062"/>
    <w:rsid w:val="007536DA"/>
    <w:rsid w:val="00756596"/>
    <w:rsid w:val="007572D0"/>
    <w:rsid w:val="00764CC9"/>
    <w:rsid w:val="00764EF6"/>
    <w:rsid w:val="007652DB"/>
    <w:rsid w:val="00765706"/>
    <w:rsid w:val="00766066"/>
    <w:rsid w:val="00770798"/>
    <w:rsid w:val="00772417"/>
    <w:rsid w:val="0077616A"/>
    <w:rsid w:val="00780486"/>
    <w:rsid w:val="00781E68"/>
    <w:rsid w:val="0078389C"/>
    <w:rsid w:val="0078654F"/>
    <w:rsid w:val="00790F3E"/>
    <w:rsid w:val="0079117D"/>
    <w:rsid w:val="00796437"/>
    <w:rsid w:val="00796482"/>
    <w:rsid w:val="00796BAF"/>
    <w:rsid w:val="00797A1D"/>
    <w:rsid w:val="007A492C"/>
    <w:rsid w:val="007A6B95"/>
    <w:rsid w:val="007B2A48"/>
    <w:rsid w:val="007B3E48"/>
    <w:rsid w:val="007B6918"/>
    <w:rsid w:val="007C1272"/>
    <w:rsid w:val="007D09A6"/>
    <w:rsid w:val="007D1BBE"/>
    <w:rsid w:val="007D27BE"/>
    <w:rsid w:val="007D2EE5"/>
    <w:rsid w:val="007D3609"/>
    <w:rsid w:val="007D64A1"/>
    <w:rsid w:val="007D7BB4"/>
    <w:rsid w:val="007E0B59"/>
    <w:rsid w:val="007E2AC9"/>
    <w:rsid w:val="007E2E9B"/>
    <w:rsid w:val="007E5A7E"/>
    <w:rsid w:val="007E5F19"/>
    <w:rsid w:val="007E70C0"/>
    <w:rsid w:val="007F0D4A"/>
    <w:rsid w:val="007F2885"/>
    <w:rsid w:val="007F29B3"/>
    <w:rsid w:val="007F2D35"/>
    <w:rsid w:val="007F2F7C"/>
    <w:rsid w:val="007F4EDF"/>
    <w:rsid w:val="007F5540"/>
    <w:rsid w:val="007F7352"/>
    <w:rsid w:val="007F7F67"/>
    <w:rsid w:val="008000E7"/>
    <w:rsid w:val="00800266"/>
    <w:rsid w:val="00800D4C"/>
    <w:rsid w:val="00800F8B"/>
    <w:rsid w:val="00801AC9"/>
    <w:rsid w:val="008021A6"/>
    <w:rsid w:val="00804474"/>
    <w:rsid w:val="00806E71"/>
    <w:rsid w:val="00810048"/>
    <w:rsid w:val="008135BA"/>
    <w:rsid w:val="00820BB5"/>
    <w:rsid w:val="00821C7F"/>
    <w:rsid w:val="00822E1F"/>
    <w:rsid w:val="00825FFC"/>
    <w:rsid w:val="00832826"/>
    <w:rsid w:val="00836971"/>
    <w:rsid w:val="0084023E"/>
    <w:rsid w:val="0084219D"/>
    <w:rsid w:val="00842DDD"/>
    <w:rsid w:val="008470F5"/>
    <w:rsid w:val="0085256D"/>
    <w:rsid w:val="00854D11"/>
    <w:rsid w:val="00861D42"/>
    <w:rsid w:val="00865247"/>
    <w:rsid w:val="00866C17"/>
    <w:rsid w:val="0086755B"/>
    <w:rsid w:val="008735BA"/>
    <w:rsid w:val="0087754A"/>
    <w:rsid w:val="00877BAF"/>
    <w:rsid w:val="00881794"/>
    <w:rsid w:val="008843B9"/>
    <w:rsid w:val="00884E23"/>
    <w:rsid w:val="008857BF"/>
    <w:rsid w:val="00885858"/>
    <w:rsid w:val="0089003C"/>
    <w:rsid w:val="00892B2F"/>
    <w:rsid w:val="00894556"/>
    <w:rsid w:val="00894D26"/>
    <w:rsid w:val="00897C4D"/>
    <w:rsid w:val="00897E86"/>
    <w:rsid w:val="008A01EE"/>
    <w:rsid w:val="008A1E6F"/>
    <w:rsid w:val="008A368D"/>
    <w:rsid w:val="008A3F5D"/>
    <w:rsid w:val="008A423D"/>
    <w:rsid w:val="008A426D"/>
    <w:rsid w:val="008A5F52"/>
    <w:rsid w:val="008A632E"/>
    <w:rsid w:val="008B297E"/>
    <w:rsid w:val="008B5029"/>
    <w:rsid w:val="008B6D63"/>
    <w:rsid w:val="008C11B9"/>
    <w:rsid w:val="008C3C07"/>
    <w:rsid w:val="008C4035"/>
    <w:rsid w:val="008C4211"/>
    <w:rsid w:val="008C4972"/>
    <w:rsid w:val="008C6C09"/>
    <w:rsid w:val="008C73A1"/>
    <w:rsid w:val="008D04E3"/>
    <w:rsid w:val="008D4ECA"/>
    <w:rsid w:val="008E6103"/>
    <w:rsid w:val="008E6147"/>
    <w:rsid w:val="008E6569"/>
    <w:rsid w:val="008F51B6"/>
    <w:rsid w:val="008F60A7"/>
    <w:rsid w:val="008F6F89"/>
    <w:rsid w:val="00901A9B"/>
    <w:rsid w:val="00901EFE"/>
    <w:rsid w:val="0090227D"/>
    <w:rsid w:val="00902625"/>
    <w:rsid w:val="0090314D"/>
    <w:rsid w:val="0090390F"/>
    <w:rsid w:val="00904EE7"/>
    <w:rsid w:val="00910E22"/>
    <w:rsid w:val="009112C2"/>
    <w:rsid w:val="00911AEE"/>
    <w:rsid w:val="009133D1"/>
    <w:rsid w:val="00914190"/>
    <w:rsid w:val="00914732"/>
    <w:rsid w:val="00914E1B"/>
    <w:rsid w:val="009179B6"/>
    <w:rsid w:val="00917E48"/>
    <w:rsid w:val="009207BA"/>
    <w:rsid w:val="009220EF"/>
    <w:rsid w:val="00924B89"/>
    <w:rsid w:val="0093028F"/>
    <w:rsid w:val="009369A6"/>
    <w:rsid w:val="009426AE"/>
    <w:rsid w:val="00942B21"/>
    <w:rsid w:val="009439E9"/>
    <w:rsid w:val="00943F46"/>
    <w:rsid w:val="00943FB1"/>
    <w:rsid w:val="009447B8"/>
    <w:rsid w:val="00945A70"/>
    <w:rsid w:val="00945FC5"/>
    <w:rsid w:val="00946AF9"/>
    <w:rsid w:val="00946E5C"/>
    <w:rsid w:val="00950066"/>
    <w:rsid w:val="009519C1"/>
    <w:rsid w:val="00955D4A"/>
    <w:rsid w:val="00957E3B"/>
    <w:rsid w:val="00961724"/>
    <w:rsid w:val="009622EE"/>
    <w:rsid w:val="0096281A"/>
    <w:rsid w:val="00963895"/>
    <w:rsid w:val="00964351"/>
    <w:rsid w:val="00964549"/>
    <w:rsid w:val="00966BDB"/>
    <w:rsid w:val="00967D8D"/>
    <w:rsid w:val="0097461F"/>
    <w:rsid w:val="00975473"/>
    <w:rsid w:val="00977150"/>
    <w:rsid w:val="00977A55"/>
    <w:rsid w:val="00982E7F"/>
    <w:rsid w:val="00991DF9"/>
    <w:rsid w:val="00992EE5"/>
    <w:rsid w:val="00993734"/>
    <w:rsid w:val="00993A45"/>
    <w:rsid w:val="00993B34"/>
    <w:rsid w:val="00995478"/>
    <w:rsid w:val="00996540"/>
    <w:rsid w:val="0099731C"/>
    <w:rsid w:val="00997321"/>
    <w:rsid w:val="009A02B4"/>
    <w:rsid w:val="009A24F1"/>
    <w:rsid w:val="009A310B"/>
    <w:rsid w:val="009A58FB"/>
    <w:rsid w:val="009A6AA7"/>
    <w:rsid w:val="009A6F69"/>
    <w:rsid w:val="009A79CD"/>
    <w:rsid w:val="009A7ACA"/>
    <w:rsid w:val="009B0C15"/>
    <w:rsid w:val="009B0D77"/>
    <w:rsid w:val="009B1A2A"/>
    <w:rsid w:val="009B1C0F"/>
    <w:rsid w:val="009B4A6C"/>
    <w:rsid w:val="009C5C90"/>
    <w:rsid w:val="009D1D31"/>
    <w:rsid w:val="009D1E68"/>
    <w:rsid w:val="009D374B"/>
    <w:rsid w:val="009D3DC0"/>
    <w:rsid w:val="009D769E"/>
    <w:rsid w:val="009E123C"/>
    <w:rsid w:val="009E2A6A"/>
    <w:rsid w:val="009F559F"/>
    <w:rsid w:val="00A03AB0"/>
    <w:rsid w:val="00A07879"/>
    <w:rsid w:val="00A10A6D"/>
    <w:rsid w:val="00A11073"/>
    <w:rsid w:val="00A12B5B"/>
    <w:rsid w:val="00A1353D"/>
    <w:rsid w:val="00A13A47"/>
    <w:rsid w:val="00A2203C"/>
    <w:rsid w:val="00A23BCF"/>
    <w:rsid w:val="00A24E75"/>
    <w:rsid w:val="00A3039B"/>
    <w:rsid w:val="00A33131"/>
    <w:rsid w:val="00A34BC4"/>
    <w:rsid w:val="00A366EF"/>
    <w:rsid w:val="00A4183B"/>
    <w:rsid w:val="00A42412"/>
    <w:rsid w:val="00A4506F"/>
    <w:rsid w:val="00A46077"/>
    <w:rsid w:val="00A46775"/>
    <w:rsid w:val="00A46D95"/>
    <w:rsid w:val="00A51870"/>
    <w:rsid w:val="00A519FB"/>
    <w:rsid w:val="00A52442"/>
    <w:rsid w:val="00A52E7D"/>
    <w:rsid w:val="00A53B68"/>
    <w:rsid w:val="00A54AA5"/>
    <w:rsid w:val="00A61537"/>
    <w:rsid w:val="00A63C21"/>
    <w:rsid w:val="00A706D4"/>
    <w:rsid w:val="00A7349F"/>
    <w:rsid w:val="00A74F7C"/>
    <w:rsid w:val="00A77989"/>
    <w:rsid w:val="00A83F18"/>
    <w:rsid w:val="00A83FDC"/>
    <w:rsid w:val="00A91505"/>
    <w:rsid w:val="00A91DC4"/>
    <w:rsid w:val="00A92DF5"/>
    <w:rsid w:val="00AA11BC"/>
    <w:rsid w:val="00AA2881"/>
    <w:rsid w:val="00AA2CDE"/>
    <w:rsid w:val="00AA3D09"/>
    <w:rsid w:val="00AA4F1E"/>
    <w:rsid w:val="00AB29AD"/>
    <w:rsid w:val="00AB5397"/>
    <w:rsid w:val="00AB5EF9"/>
    <w:rsid w:val="00AB602F"/>
    <w:rsid w:val="00AB750B"/>
    <w:rsid w:val="00AC016B"/>
    <w:rsid w:val="00AC07DB"/>
    <w:rsid w:val="00AC15E0"/>
    <w:rsid w:val="00AC21BA"/>
    <w:rsid w:val="00AC3496"/>
    <w:rsid w:val="00AC5A77"/>
    <w:rsid w:val="00AD0033"/>
    <w:rsid w:val="00AD2C6A"/>
    <w:rsid w:val="00AE09A8"/>
    <w:rsid w:val="00AE1E93"/>
    <w:rsid w:val="00AE5490"/>
    <w:rsid w:val="00AE5547"/>
    <w:rsid w:val="00AE7677"/>
    <w:rsid w:val="00AF01AE"/>
    <w:rsid w:val="00B019C8"/>
    <w:rsid w:val="00B0394F"/>
    <w:rsid w:val="00B042BE"/>
    <w:rsid w:val="00B04BD9"/>
    <w:rsid w:val="00B074DA"/>
    <w:rsid w:val="00B16FB0"/>
    <w:rsid w:val="00B1799E"/>
    <w:rsid w:val="00B2190E"/>
    <w:rsid w:val="00B2295A"/>
    <w:rsid w:val="00B23257"/>
    <w:rsid w:val="00B26234"/>
    <w:rsid w:val="00B26362"/>
    <w:rsid w:val="00B27478"/>
    <w:rsid w:val="00B27AFD"/>
    <w:rsid w:val="00B402A7"/>
    <w:rsid w:val="00B41AF5"/>
    <w:rsid w:val="00B45300"/>
    <w:rsid w:val="00B460C7"/>
    <w:rsid w:val="00B462C3"/>
    <w:rsid w:val="00B472EB"/>
    <w:rsid w:val="00B50816"/>
    <w:rsid w:val="00B51F0E"/>
    <w:rsid w:val="00B5606C"/>
    <w:rsid w:val="00B57D3F"/>
    <w:rsid w:val="00B57D51"/>
    <w:rsid w:val="00B57D8B"/>
    <w:rsid w:val="00B6057C"/>
    <w:rsid w:val="00B67A5C"/>
    <w:rsid w:val="00B7173D"/>
    <w:rsid w:val="00B71A6B"/>
    <w:rsid w:val="00B734DB"/>
    <w:rsid w:val="00B7461B"/>
    <w:rsid w:val="00B75381"/>
    <w:rsid w:val="00B7565B"/>
    <w:rsid w:val="00B7735C"/>
    <w:rsid w:val="00B774EA"/>
    <w:rsid w:val="00B80B3B"/>
    <w:rsid w:val="00B81E1B"/>
    <w:rsid w:val="00B84A07"/>
    <w:rsid w:val="00B84D05"/>
    <w:rsid w:val="00B85894"/>
    <w:rsid w:val="00B85C10"/>
    <w:rsid w:val="00B86048"/>
    <w:rsid w:val="00B901AC"/>
    <w:rsid w:val="00B919CA"/>
    <w:rsid w:val="00B932C7"/>
    <w:rsid w:val="00B9387F"/>
    <w:rsid w:val="00B9441A"/>
    <w:rsid w:val="00B954A4"/>
    <w:rsid w:val="00B95C0F"/>
    <w:rsid w:val="00B95F34"/>
    <w:rsid w:val="00BA0A0A"/>
    <w:rsid w:val="00BA1C17"/>
    <w:rsid w:val="00BA2865"/>
    <w:rsid w:val="00BA3C06"/>
    <w:rsid w:val="00BA5031"/>
    <w:rsid w:val="00BB3842"/>
    <w:rsid w:val="00BB4B34"/>
    <w:rsid w:val="00BC1558"/>
    <w:rsid w:val="00BC3577"/>
    <w:rsid w:val="00BC4C81"/>
    <w:rsid w:val="00BD10E0"/>
    <w:rsid w:val="00BD3034"/>
    <w:rsid w:val="00BD37A2"/>
    <w:rsid w:val="00BD3EFF"/>
    <w:rsid w:val="00BD425D"/>
    <w:rsid w:val="00BD789A"/>
    <w:rsid w:val="00BE32E4"/>
    <w:rsid w:val="00BF0112"/>
    <w:rsid w:val="00BF0337"/>
    <w:rsid w:val="00BF140B"/>
    <w:rsid w:val="00BF30A7"/>
    <w:rsid w:val="00BF49AD"/>
    <w:rsid w:val="00C003B3"/>
    <w:rsid w:val="00C00C3F"/>
    <w:rsid w:val="00C016DE"/>
    <w:rsid w:val="00C03A10"/>
    <w:rsid w:val="00C12BC2"/>
    <w:rsid w:val="00C159B7"/>
    <w:rsid w:val="00C16318"/>
    <w:rsid w:val="00C209C7"/>
    <w:rsid w:val="00C2243C"/>
    <w:rsid w:val="00C224A8"/>
    <w:rsid w:val="00C22783"/>
    <w:rsid w:val="00C22D63"/>
    <w:rsid w:val="00C24E4E"/>
    <w:rsid w:val="00C2622F"/>
    <w:rsid w:val="00C301A5"/>
    <w:rsid w:val="00C4196A"/>
    <w:rsid w:val="00C41BE6"/>
    <w:rsid w:val="00C425DA"/>
    <w:rsid w:val="00C429B7"/>
    <w:rsid w:val="00C4389D"/>
    <w:rsid w:val="00C43CBB"/>
    <w:rsid w:val="00C45431"/>
    <w:rsid w:val="00C46ADA"/>
    <w:rsid w:val="00C479B8"/>
    <w:rsid w:val="00C5025B"/>
    <w:rsid w:val="00C544A8"/>
    <w:rsid w:val="00C615C7"/>
    <w:rsid w:val="00C61ABE"/>
    <w:rsid w:val="00C621E8"/>
    <w:rsid w:val="00C7027F"/>
    <w:rsid w:val="00C71400"/>
    <w:rsid w:val="00C71962"/>
    <w:rsid w:val="00C72157"/>
    <w:rsid w:val="00C73FD2"/>
    <w:rsid w:val="00C76C4A"/>
    <w:rsid w:val="00C77427"/>
    <w:rsid w:val="00C80E9B"/>
    <w:rsid w:val="00C84453"/>
    <w:rsid w:val="00C85093"/>
    <w:rsid w:val="00C87F53"/>
    <w:rsid w:val="00C916FC"/>
    <w:rsid w:val="00C935BE"/>
    <w:rsid w:val="00C957E4"/>
    <w:rsid w:val="00C96C06"/>
    <w:rsid w:val="00CA43CE"/>
    <w:rsid w:val="00CA523A"/>
    <w:rsid w:val="00CA559B"/>
    <w:rsid w:val="00CA67AD"/>
    <w:rsid w:val="00CA72BC"/>
    <w:rsid w:val="00CA7D86"/>
    <w:rsid w:val="00CB0AA7"/>
    <w:rsid w:val="00CB4DE1"/>
    <w:rsid w:val="00CB7F81"/>
    <w:rsid w:val="00CC1143"/>
    <w:rsid w:val="00CC1682"/>
    <w:rsid w:val="00CC2C61"/>
    <w:rsid w:val="00CC326E"/>
    <w:rsid w:val="00CC4442"/>
    <w:rsid w:val="00CC46CA"/>
    <w:rsid w:val="00CD0542"/>
    <w:rsid w:val="00CD3BB5"/>
    <w:rsid w:val="00CD3F01"/>
    <w:rsid w:val="00CD5B46"/>
    <w:rsid w:val="00CE0681"/>
    <w:rsid w:val="00CE1296"/>
    <w:rsid w:val="00CE174E"/>
    <w:rsid w:val="00CE41B2"/>
    <w:rsid w:val="00CE6ECF"/>
    <w:rsid w:val="00CF34E8"/>
    <w:rsid w:val="00CF388C"/>
    <w:rsid w:val="00D00EF0"/>
    <w:rsid w:val="00D01548"/>
    <w:rsid w:val="00D01606"/>
    <w:rsid w:val="00D02D83"/>
    <w:rsid w:val="00D06C17"/>
    <w:rsid w:val="00D10B3A"/>
    <w:rsid w:val="00D1106D"/>
    <w:rsid w:val="00D12B41"/>
    <w:rsid w:val="00D13C29"/>
    <w:rsid w:val="00D13FA3"/>
    <w:rsid w:val="00D21449"/>
    <w:rsid w:val="00D219BB"/>
    <w:rsid w:val="00D222FB"/>
    <w:rsid w:val="00D22443"/>
    <w:rsid w:val="00D234D0"/>
    <w:rsid w:val="00D244C4"/>
    <w:rsid w:val="00D250FA"/>
    <w:rsid w:val="00D25B04"/>
    <w:rsid w:val="00D44AF9"/>
    <w:rsid w:val="00D4612E"/>
    <w:rsid w:val="00D46324"/>
    <w:rsid w:val="00D50958"/>
    <w:rsid w:val="00D53A6A"/>
    <w:rsid w:val="00D54206"/>
    <w:rsid w:val="00D54E7E"/>
    <w:rsid w:val="00D55064"/>
    <w:rsid w:val="00D5522E"/>
    <w:rsid w:val="00D55495"/>
    <w:rsid w:val="00D55FD7"/>
    <w:rsid w:val="00D57A91"/>
    <w:rsid w:val="00D6151B"/>
    <w:rsid w:val="00D6190D"/>
    <w:rsid w:val="00D6486F"/>
    <w:rsid w:val="00D65529"/>
    <w:rsid w:val="00D67517"/>
    <w:rsid w:val="00D75A5E"/>
    <w:rsid w:val="00D76233"/>
    <w:rsid w:val="00D77183"/>
    <w:rsid w:val="00D77191"/>
    <w:rsid w:val="00D774C1"/>
    <w:rsid w:val="00D81ECB"/>
    <w:rsid w:val="00D84593"/>
    <w:rsid w:val="00D8632E"/>
    <w:rsid w:val="00D876D4"/>
    <w:rsid w:val="00D87B51"/>
    <w:rsid w:val="00D90E2C"/>
    <w:rsid w:val="00D911D9"/>
    <w:rsid w:val="00D9175C"/>
    <w:rsid w:val="00D9596F"/>
    <w:rsid w:val="00D95C1A"/>
    <w:rsid w:val="00DA0512"/>
    <w:rsid w:val="00DA502F"/>
    <w:rsid w:val="00DB0FBA"/>
    <w:rsid w:val="00DB1778"/>
    <w:rsid w:val="00DB315A"/>
    <w:rsid w:val="00DB5E1D"/>
    <w:rsid w:val="00DB766A"/>
    <w:rsid w:val="00DC1F0E"/>
    <w:rsid w:val="00DC5F0E"/>
    <w:rsid w:val="00DC6962"/>
    <w:rsid w:val="00DC6A25"/>
    <w:rsid w:val="00DC6A39"/>
    <w:rsid w:val="00DC7BEB"/>
    <w:rsid w:val="00DD00D1"/>
    <w:rsid w:val="00DD2D48"/>
    <w:rsid w:val="00DD795B"/>
    <w:rsid w:val="00DE1064"/>
    <w:rsid w:val="00DE1866"/>
    <w:rsid w:val="00DE539B"/>
    <w:rsid w:val="00DE5408"/>
    <w:rsid w:val="00DE68D5"/>
    <w:rsid w:val="00DE6D83"/>
    <w:rsid w:val="00DE7CC1"/>
    <w:rsid w:val="00DF0DB8"/>
    <w:rsid w:val="00DF0F4D"/>
    <w:rsid w:val="00DF155A"/>
    <w:rsid w:val="00DF3005"/>
    <w:rsid w:val="00DF3C27"/>
    <w:rsid w:val="00DF3E66"/>
    <w:rsid w:val="00DF4E19"/>
    <w:rsid w:val="00DF65E1"/>
    <w:rsid w:val="00DF7299"/>
    <w:rsid w:val="00E0239C"/>
    <w:rsid w:val="00E0288F"/>
    <w:rsid w:val="00E044EE"/>
    <w:rsid w:val="00E0525F"/>
    <w:rsid w:val="00E05614"/>
    <w:rsid w:val="00E1188A"/>
    <w:rsid w:val="00E12093"/>
    <w:rsid w:val="00E15298"/>
    <w:rsid w:val="00E15FD6"/>
    <w:rsid w:val="00E21443"/>
    <w:rsid w:val="00E21FA6"/>
    <w:rsid w:val="00E23B03"/>
    <w:rsid w:val="00E24825"/>
    <w:rsid w:val="00E24880"/>
    <w:rsid w:val="00E24A45"/>
    <w:rsid w:val="00E2603A"/>
    <w:rsid w:val="00E277DE"/>
    <w:rsid w:val="00E33B04"/>
    <w:rsid w:val="00E35818"/>
    <w:rsid w:val="00E41BA4"/>
    <w:rsid w:val="00E4590D"/>
    <w:rsid w:val="00E50D6D"/>
    <w:rsid w:val="00E53933"/>
    <w:rsid w:val="00E548F8"/>
    <w:rsid w:val="00E57065"/>
    <w:rsid w:val="00E615B0"/>
    <w:rsid w:val="00E61AE0"/>
    <w:rsid w:val="00E620E1"/>
    <w:rsid w:val="00E65C11"/>
    <w:rsid w:val="00E65FE7"/>
    <w:rsid w:val="00E70B50"/>
    <w:rsid w:val="00E70DBF"/>
    <w:rsid w:val="00E710C1"/>
    <w:rsid w:val="00E7458E"/>
    <w:rsid w:val="00E7674F"/>
    <w:rsid w:val="00E76B9C"/>
    <w:rsid w:val="00E7771D"/>
    <w:rsid w:val="00E808C0"/>
    <w:rsid w:val="00E83F85"/>
    <w:rsid w:val="00E847D1"/>
    <w:rsid w:val="00E91448"/>
    <w:rsid w:val="00E93A40"/>
    <w:rsid w:val="00E94282"/>
    <w:rsid w:val="00E9623B"/>
    <w:rsid w:val="00E97A70"/>
    <w:rsid w:val="00EA206E"/>
    <w:rsid w:val="00EA3B86"/>
    <w:rsid w:val="00EA4CB8"/>
    <w:rsid w:val="00EB58F5"/>
    <w:rsid w:val="00EC3C48"/>
    <w:rsid w:val="00EC5C7C"/>
    <w:rsid w:val="00EC6E8D"/>
    <w:rsid w:val="00EC7087"/>
    <w:rsid w:val="00ED38EC"/>
    <w:rsid w:val="00ED414D"/>
    <w:rsid w:val="00ED452E"/>
    <w:rsid w:val="00ED59A0"/>
    <w:rsid w:val="00ED67E1"/>
    <w:rsid w:val="00ED78D2"/>
    <w:rsid w:val="00ED7982"/>
    <w:rsid w:val="00EE4130"/>
    <w:rsid w:val="00EE6B17"/>
    <w:rsid w:val="00EE70D6"/>
    <w:rsid w:val="00EE765D"/>
    <w:rsid w:val="00EE788C"/>
    <w:rsid w:val="00EE7DEF"/>
    <w:rsid w:val="00EF1130"/>
    <w:rsid w:val="00EF25CC"/>
    <w:rsid w:val="00EF4DFE"/>
    <w:rsid w:val="00F02402"/>
    <w:rsid w:val="00F025D0"/>
    <w:rsid w:val="00F061C4"/>
    <w:rsid w:val="00F07226"/>
    <w:rsid w:val="00F12CFD"/>
    <w:rsid w:val="00F13FCC"/>
    <w:rsid w:val="00F14DD8"/>
    <w:rsid w:val="00F20025"/>
    <w:rsid w:val="00F203DD"/>
    <w:rsid w:val="00F22349"/>
    <w:rsid w:val="00F25776"/>
    <w:rsid w:val="00F26A5D"/>
    <w:rsid w:val="00F30B4D"/>
    <w:rsid w:val="00F3364F"/>
    <w:rsid w:val="00F337B2"/>
    <w:rsid w:val="00F4202B"/>
    <w:rsid w:val="00F46C53"/>
    <w:rsid w:val="00F46C81"/>
    <w:rsid w:val="00F470EB"/>
    <w:rsid w:val="00F502EF"/>
    <w:rsid w:val="00F525A6"/>
    <w:rsid w:val="00F53A80"/>
    <w:rsid w:val="00F54D00"/>
    <w:rsid w:val="00F62B21"/>
    <w:rsid w:val="00F635A6"/>
    <w:rsid w:val="00F6585A"/>
    <w:rsid w:val="00F72E05"/>
    <w:rsid w:val="00F73A61"/>
    <w:rsid w:val="00F746F8"/>
    <w:rsid w:val="00F7688C"/>
    <w:rsid w:val="00F8021D"/>
    <w:rsid w:val="00F81133"/>
    <w:rsid w:val="00F81357"/>
    <w:rsid w:val="00F84527"/>
    <w:rsid w:val="00F90F84"/>
    <w:rsid w:val="00F91D4A"/>
    <w:rsid w:val="00F92021"/>
    <w:rsid w:val="00F952BF"/>
    <w:rsid w:val="00FA06D6"/>
    <w:rsid w:val="00FA4886"/>
    <w:rsid w:val="00FA4992"/>
    <w:rsid w:val="00FA5820"/>
    <w:rsid w:val="00FA6E0F"/>
    <w:rsid w:val="00FA74BF"/>
    <w:rsid w:val="00FA7592"/>
    <w:rsid w:val="00FA774F"/>
    <w:rsid w:val="00FB044B"/>
    <w:rsid w:val="00FB1959"/>
    <w:rsid w:val="00FB3232"/>
    <w:rsid w:val="00FB59F1"/>
    <w:rsid w:val="00FC146F"/>
    <w:rsid w:val="00FC5348"/>
    <w:rsid w:val="00FC7F67"/>
    <w:rsid w:val="00FD0033"/>
    <w:rsid w:val="00FD6A07"/>
    <w:rsid w:val="00FE0143"/>
    <w:rsid w:val="00FE08B0"/>
    <w:rsid w:val="00FE1D22"/>
    <w:rsid w:val="00FE21BF"/>
    <w:rsid w:val="00FE2259"/>
    <w:rsid w:val="00FE4005"/>
    <w:rsid w:val="00FE661F"/>
    <w:rsid w:val="00FF0AB5"/>
    <w:rsid w:val="00FF2692"/>
    <w:rsid w:val="00FF3348"/>
    <w:rsid w:val="00FF3D20"/>
    <w:rsid w:val="00FF70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BC230"/>
  <w15:chartTrackingRefBased/>
  <w15:docId w15:val="{9A97BCF2-58E6-47A0-B33F-8BDB781C7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Body CS)"/>
        <w:color w:val="000000" w:themeColor="text1"/>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30A"/>
    <w:pPr>
      <w:spacing w:after="240" w:line="276" w:lineRule="auto"/>
    </w:pPr>
  </w:style>
  <w:style w:type="paragraph" w:styleId="Heading1">
    <w:name w:val="heading 1"/>
    <w:basedOn w:val="Normal"/>
    <w:next w:val="Normal"/>
    <w:link w:val="Heading1Char"/>
    <w:uiPriority w:val="9"/>
    <w:qFormat/>
    <w:rsid w:val="00963895"/>
    <w:pPr>
      <w:keepNext/>
      <w:keepLines/>
      <w:numPr>
        <w:numId w:val="5"/>
      </w:numPr>
      <w:spacing w:before="360" w:after="120"/>
      <w:ind w:left="431" w:hanging="431"/>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87754A"/>
    <w:pPr>
      <w:keepNext/>
      <w:keepLines/>
      <w:numPr>
        <w:ilvl w:val="1"/>
        <w:numId w:val="5"/>
      </w:numPr>
      <w:spacing w:before="40" w:after="120"/>
      <w:outlineLvl w:val="1"/>
    </w:pPr>
    <w:rPr>
      <w:rFonts w:ascii="Arial" w:eastAsiaTheme="majorEastAsia" w:hAnsi="Arial" w:cstheme="majorBidi"/>
      <w:b/>
      <w:sz w:val="28"/>
      <w:szCs w:val="26"/>
    </w:rPr>
  </w:style>
  <w:style w:type="paragraph" w:styleId="Heading3">
    <w:name w:val="heading 3"/>
    <w:basedOn w:val="Heading2"/>
    <w:next w:val="Normal"/>
    <w:link w:val="Heading3Char"/>
    <w:uiPriority w:val="9"/>
    <w:unhideWhenUsed/>
    <w:qFormat/>
    <w:rsid w:val="00DF65E1"/>
    <w:pPr>
      <w:numPr>
        <w:ilvl w:val="2"/>
      </w:numPr>
      <w:outlineLvl w:val="2"/>
    </w:pPr>
    <w:rPr>
      <w:sz w:val="24"/>
    </w:rPr>
  </w:style>
  <w:style w:type="paragraph" w:styleId="Heading4">
    <w:name w:val="heading 4"/>
    <w:basedOn w:val="Normal"/>
    <w:next w:val="Normal"/>
    <w:link w:val="Heading4Char"/>
    <w:uiPriority w:val="9"/>
    <w:semiHidden/>
    <w:unhideWhenUsed/>
    <w:qFormat/>
    <w:rsid w:val="00DF65E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65E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65E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65E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65E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65E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44C4"/>
    <w:pPr>
      <w:spacing w:before="600" w:after="600"/>
      <w:contextualSpacing/>
    </w:pPr>
    <w:rPr>
      <w:rFonts w:ascii="Arial" w:eastAsiaTheme="majorEastAsia" w:hAnsi="Arial" w:cstheme="majorBidi"/>
      <w:b/>
      <w:color w:val="auto"/>
      <w:spacing w:val="-10"/>
      <w:kern w:val="28"/>
      <w:sz w:val="56"/>
      <w:szCs w:val="56"/>
    </w:rPr>
  </w:style>
  <w:style w:type="character" w:customStyle="1" w:styleId="TitleChar">
    <w:name w:val="Title Char"/>
    <w:basedOn w:val="DefaultParagraphFont"/>
    <w:link w:val="Title"/>
    <w:uiPriority w:val="10"/>
    <w:rsid w:val="00D244C4"/>
    <w:rPr>
      <w:rFonts w:ascii="Arial" w:eastAsiaTheme="majorEastAsia" w:hAnsi="Arial" w:cstheme="majorBidi"/>
      <w:b/>
      <w:color w:val="auto"/>
      <w:spacing w:val="-10"/>
      <w:kern w:val="28"/>
      <w:sz w:val="56"/>
      <w:szCs w:val="56"/>
    </w:rPr>
  </w:style>
  <w:style w:type="character" w:customStyle="1" w:styleId="Heading1Char">
    <w:name w:val="Heading 1 Char"/>
    <w:basedOn w:val="DefaultParagraphFont"/>
    <w:link w:val="Heading1"/>
    <w:uiPriority w:val="9"/>
    <w:rsid w:val="00963895"/>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7754A"/>
    <w:rPr>
      <w:rFonts w:ascii="Arial" w:eastAsiaTheme="majorEastAsia" w:hAnsi="Arial" w:cstheme="majorBidi"/>
      <w:b/>
      <w:sz w:val="28"/>
      <w:szCs w:val="26"/>
    </w:rPr>
  </w:style>
  <w:style w:type="paragraph" w:styleId="ListParagraph">
    <w:name w:val="List Paragraph"/>
    <w:basedOn w:val="Normal"/>
    <w:uiPriority w:val="34"/>
    <w:qFormat/>
    <w:rsid w:val="002962EF"/>
    <w:pPr>
      <w:spacing w:before="120" w:after="120"/>
      <w:ind w:left="720"/>
    </w:pPr>
  </w:style>
  <w:style w:type="paragraph" w:styleId="Header">
    <w:name w:val="header"/>
    <w:basedOn w:val="Normal"/>
    <w:link w:val="HeaderChar"/>
    <w:uiPriority w:val="99"/>
    <w:unhideWhenUsed/>
    <w:rsid w:val="00764CC9"/>
    <w:pPr>
      <w:tabs>
        <w:tab w:val="center" w:pos="4513"/>
        <w:tab w:val="right" w:pos="9026"/>
      </w:tabs>
    </w:pPr>
  </w:style>
  <w:style w:type="character" w:customStyle="1" w:styleId="HeaderChar">
    <w:name w:val="Header Char"/>
    <w:basedOn w:val="DefaultParagraphFont"/>
    <w:link w:val="Header"/>
    <w:uiPriority w:val="99"/>
    <w:rsid w:val="00764CC9"/>
  </w:style>
  <w:style w:type="paragraph" w:styleId="Footer">
    <w:name w:val="footer"/>
    <w:basedOn w:val="Normal"/>
    <w:link w:val="FooterChar"/>
    <w:uiPriority w:val="99"/>
    <w:unhideWhenUsed/>
    <w:rsid w:val="00764CC9"/>
    <w:pPr>
      <w:tabs>
        <w:tab w:val="center" w:pos="4513"/>
        <w:tab w:val="right" w:pos="9026"/>
      </w:tabs>
    </w:pPr>
  </w:style>
  <w:style w:type="character" w:customStyle="1" w:styleId="FooterChar">
    <w:name w:val="Footer Char"/>
    <w:basedOn w:val="DefaultParagraphFont"/>
    <w:link w:val="Footer"/>
    <w:uiPriority w:val="99"/>
    <w:rsid w:val="00764CC9"/>
  </w:style>
  <w:style w:type="character" w:styleId="Hyperlink">
    <w:name w:val="Hyperlink"/>
    <w:basedOn w:val="DefaultParagraphFont"/>
    <w:uiPriority w:val="99"/>
    <w:unhideWhenUsed/>
    <w:rsid w:val="00B95C0F"/>
    <w:rPr>
      <w:color w:val="0563C1" w:themeColor="hyperlink"/>
      <w:u w:val="single"/>
    </w:rPr>
  </w:style>
  <w:style w:type="character" w:styleId="UnresolvedMention">
    <w:name w:val="Unresolved Mention"/>
    <w:basedOn w:val="DefaultParagraphFont"/>
    <w:uiPriority w:val="99"/>
    <w:semiHidden/>
    <w:unhideWhenUsed/>
    <w:rsid w:val="00B95C0F"/>
    <w:rPr>
      <w:color w:val="605E5C"/>
      <w:shd w:val="clear" w:color="auto" w:fill="E1DFDD"/>
    </w:rPr>
  </w:style>
  <w:style w:type="character" w:styleId="FollowedHyperlink">
    <w:name w:val="FollowedHyperlink"/>
    <w:basedOn w:val="DefaultParagraphFont"/>
    <w:uiPriority w:val="99"/>
    <w:semiHidden/>
    <w:unhideWhenUsed/>
    <w:rsid w:val="00FE1D22"/>
    <w:rPr>
      <w:color w:val="954F72" w:themeColor="followedHyperlink"/>
      <w:u w:val="single"/>
    </w:rPr>
  </w:style>
  <w:style w:type="table" w:styleId="TableGridLight">
    <w:name w:val="Grid Table Light"/>
    <w:basedOn w:val="TableNormal"/>
    <w:uiPriority w:val="40"/>
    <w:rsid w:val="00A91DC4"/>
    <w:pPr>
      <w:spacing w:after="240"/>
    </w:pPr>
    <w:tblPr>
      <w:tblBorders>
        <w:top w:val="single" w:sz="4" w:space="0" w:color="000000" w:themeColor="text1"/>
        <w:bottom w:val="single" w:sz="4" w:space="0" w:color="000000" w:themeColor="text1"/>
      </w:tblBorders>
      <w:tblCellMar>
        <w:top w:w="85" w:type="dxa"/>
        <w:bottom w:w="85" w:type="dxa"/>
      </w:tblCellMar>
    </w:tblPr>
    <w:trPr>
      <w:cantSplit/>
    </w:trPr>
    <w:tcPr>
      <w:shd w:val="clear" w:color="auto" w:fill="auto"/>
      <w:vAlign w:val="center"/>
    </w:tcPr>
    <w:tblStylePr w:type="firstRow">
      <w:rPr>
        <w:rFonts w:ascii="Times New Roman" w:hAnsi="Times New Roman"/>
        <w:i/>
        <w:sz w:val="24"/>
      </w:rPr>
      <w:tblPr/>
      <w:trPr>
        <w:tblHeader/>
      </w:trPr>
      <w:tcPr>
        <w:tcBorders>
          <w:bottom w:val="single" w:sz="4" w:space="0" w:color="000000" w:themeColor="text1"/>
        </w:tcBorders>
        <w:vAlign w:val="top"/>
      </w:tcPr>
    </w:tblStylePr>
  </w:style>
  <w:style w:type="paragraph" w:customStyle="1" w:styleId="NormalTable">
    <w:name w:val="NormalTable"/>
    <w:basedOn w:val="Normal"/>
    <w:qFormat/>
    <w:rsid w:val="00914732"/>
    <w:pPr>
      <w:spacing w:after="0"/>
    </w:pPr>
    <w:rPr>
      <w:i/>
      <w:lang w:val="sv-SE"/>
    </w:rPr>
  </w:style>
  <w:style w:type="character" w:customStyle="1" w:styleId="Heading3Char">
    <w:name w:val="Heading 3 Char"/>
    <w:basedOn w:val="DefaultParagraphFont"/>
    <w:link w:val="Heading3"/>
    <w:uiPriority w:val="9"/>
    <w:rsid w:val="00DF65E1"/>
    <w:rPr>
      <w:rFonts w:ascii="Arial" w:eastAsiaTheme="majorEastAsia" w:hAnsi="Arial" w:cstheme="majorBidi"/>
      <w:b/>
      <w:szCs w:val="26"/>
    </w:rPr>
  </w:style>
  <w:style w:type="character" w:customStyle="1" w:styleId="Heading4Char">
    <w:name w:val="Heading 4 Char"/>
    <w:basedOn w:val="DefaultParagraphFont"/>
    <w:link w:val="Heading4"/>
    <w:uiPriority w:val="9"/>
    <w:semiHidden/>
    <w:rsid w:val="00DF65E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F65E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F65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F65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F65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65E1"/>
    <w:rPr>
      <w:rFonts w:asciiTheme="majorHAnsi" w:eastAsiaTheme="majorEastAsia" w:hAnsiTheme="majorHAnsi" w:cstheme="majorBidi"/>
      <w:i/>
      <w:iCs/>
      <w:color w:val="272727" w:themeColor="text1" w:themeTint="D8"/>
      <w:sz w:val="21"/>
      <w:szCs w:val="21"/>
    </w:rPr>
  </w:style>
  <w:style w:type="table" w:styleId="PlainTable1">
    <w:name w:val="Plain Table 1"/>
    <w:basedOn w:val="TableNormal"/>
    <w:uiPriority w:val="41"/>
    <w:rsid w:val="00D12B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06C17"/>
  </w:style>
  <w:style w:type="paragraph" w:styleId="FootnoteText">
    <w:name w:val="footnote text"/>
    <w:basedOn w:val="Normal"/>
    <w:link w:val="FootnoteTextChar"/>
    <w:uiPriority w:val="99"/>
    <w:semiHidden/>
    <w:unhideWhenUsed/>
    <w:rsid w:val="001968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6875"/>
    <w:rPr>
      <w:sz w:val="20"/>
      <w:szCs w:val="20"/>
    </w:rPr>
  </w:style>
  <w:style w:type="character" w:styleId="FootnoteReference">
    <w:name w:val="footnote reference"/>
    <w:basedOn w:val="DefaultParagraphFont"/>
    <w:uiPriority w:val="99"/>
    <w:semiHidden/>
    <w:unhideWhenUsed/>
    <w:rsid w:val="00196875"/>
    <w:rPr>
      <w:vertAlign w:val="superscript"/>
    </w:rPr>
  </w:style>
  <w:style w:type="paragraph" w:styleId="TOCHeading">
    <w:name w:val="TOC Heading"/>
    <w:basedOn w:val="Heading1"/>
    <w:next w:val="Normal"/>
    <w:uiPriority w:val="39"/>
    <w:unhideWhenUsed/>
    <w:qFormat/>
    <w:rsid w:val="00914E1B"/>
    <w:pPr>
      <w:numPr>
        <w:numId w:val="0"/>
      </w:numPr>
      <w:spacing w:before="480" w:after="0"/>
      <w:outlineLvl w:val="9"/>
    </w:pPr>
    <w:rPr>
      <w:b w:val="0"/>
      <w:bCs/>
      <w:kern w:val="0"/>
      <w:sz w:val="28"/>
      <w:szCs w:val="28"/>
      <w14:ligatures w14:val="none"/>
    </w:rPr>
  </w:style>
  <w:style w:type="paragraph" w:styleId="TOC1">
    <w:name w:val="toc 1"/>
    <w:basedOn w:val="Normal"/>
    <w:next w:val="Normal"/>
    <w:autoRedefine/>
    <w:uiPriority w:val="39"/>
    <w:unhideWhenUsed/>
    <w:rsid w:val="00914E1B"/>
    <w:pPr>
      <w:spacing w:before="120" w:after="0"/>
    </w:pPr>
    <w:rPr>
      <w:rFonts w:cstheme="minorHAnsi"/>
      <w:bCs/>
      <w:i/>
      <w:iCs/>
    </w:rPr>
  </w:style>
  <w:style w:type="paragraph" w:styleId="TOC2">
    <w:name w:val="toc 2"/>
    <w:basedOn w:val="Normal"/>
    <w:next w:val="Normal"/>
    <w:autoRedefine/>
    <w:uiPriority w:val="39"/>
    <w:unhideWhenUsed/>
    <w:rsid w:val="00914E1B"/>
    <w:pPr>
      <w:spacing w:before="120" w:after="0"/>
      <w:ind w:left="240"/>
    </w:pPr>
    <w:rPr>
      <w:rFonts w:cstheme="minorHAnsi"/>
      <w:bCs/>
      <w:sz w:val="22"/>
      <w:szCs w:val="22"/>
    </w:rPr>
  </w:style>
  <w:style w:type="paragraph" w:styleId="TOC3">
    <w:name w:val="toc 3"/>
    <w:basedOn w:val="Normal"/>
    <w:next w:val="Normal"/>
    <w:autoRedefine/>
    <w:uiPriority w:val="39"/>
    <w:unhideWhenUsed/>
    <w:rsid w:val="00914E1B"/>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14E1B"/>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14E1B"/>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14E1B"/>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14E1B"/>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14E1B"/>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14E1B"/>
    <w:pPr>
      <w:spacing w:after="0"/>
      <w:ind w:left="1920"/>
    </w:pPr>
    <w:rPr>
      <w:rFonts w:asciiTheme="minorHAnsi" w:hAnsiTheme="minorHAnsi" w:cstheme="minorHAnsi"/>
      <w:sz w:val="20"/>
      <w:szCs w:val="20"/>
    </w:rPr>
  </w:style>
  <w:style w:type="table" w:styleId="TableGrid">
    <w:name w:val="Table Grid"/>
    <w:basedOn w:val="TableNormal"/>
    <w:uiPriority w:val="39"/>
    <w:rsid w:val="008F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tyle">
    <w:name w:val="CodeStyle"/>
    <w:basedOn w:val="Normal"/>
    <w:qFormat/>
    <w:rsid w:val="00B0394F"/>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ind w:left="1134" w:right="1134"/>
      <w:contextualSpacing/>
    </w:pPr>
    <w:rPr>
      <w:rFonts w:ascii="Courier New" w:hAnsi="Courier New"/>
      <w:sz w:val="18"/>
      <w:lang w:val="en-GB"/>
    </w:rPr>
  </w:style>
  <w:style w:type="paragraph" w:customStyle="1" w:styleId="Severity">
    <w:name w:val="Severity"/>
    <w:basedOn w:val="Normal"/>
    <w:qFormat/>
    <w:rsid w:val="00950066"/>
    <w:rPr>
      <w:rFonts w:ascii="Arial Narrow" w:hAnsi="Arial Narrow"/>
      <w:sz w:val="22"/>
    </w:rPr>
  </w:style>
  <w:style w:type="paragraph" w:customStyle="1" w:styleId="Default">
    <w:name w:val="Default"/>
    <w:rsid w:val="000F4FEF"/>
    <w:pPr>
      <w:autoSpaceDE w:val="0"/>
      <w:autoSpaceDN w:val="0"/>
      <w:adjustRightInd w:val="0"/>
    </w:pPr>
    <w:rPr>
      <w:rFonts w:cs="Times New Roman"/>
      <w:color w:val="000000"/>
      <w:kern w:val="0"/>
      <w:lang w:val="en-SE"/>
    </w:rPr>
  </w:style>
  <w:style w:type="character" w:customStyle="1" w:styleId="f1">
    <w:name w:val="f1"/>
    <w:basedOn w:val="DefaultParagraphFont"/>
    <w:rsid w:val="00670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17391">
      <w:bodyDiv w:val="1"/>
      <w:marLeft w:val="0"/>
      <w:marRight w:val="0"/>
      <w:marTop w:val="0"/>
      <w:marBottom w:val="0"/>
      <w:divBdr>
        <w:top w:val="none" w:sz="0" w:space="0" w:color="auto"/>
        <w:left w:val="none" w:sz="0" w:space="0" w:color="auto"/>
        <w:bottom w:val="none" w:sz="0" w:space="0" w:color="auto"/>
        <w:right w:val="none" w:sz="0" w:space="0" w:color="auto"/>
      </w:divBdr>
    </w:div>
    <w:div w:id="159857396">
      <w:bodyDiv w:val="1"/>
      <w:marLeft w:val="0"/>
      <w:marRight w:val="0"/>
      <w:marTop w:val="0"/>
      <w:marBottom w:val="0"/>
      <w:divBdr>
        <w:top w:val="none" w:sz="0" w:space="0" w:color="auto"/>
        <w:left w:val="none" w:sz="0" w:space="0" w:color="auto"/>
        <w:bottom w:val="none" w:sz="0" w:space="0" w:color="auto"/>
        <w:right w:val="none" w:sz="0" w:space="0" w:color="auto"/>
      </w:divBdr>
    </w:div>
    <w:div w:id="184247980">
      <w:bodyDiv w:val="1"/>
      <w:marLeft w:val="0"/>
      <w:marRight w:val="0"/>
      <w:marTop w:val="0"/>
      <w:marBottom w:val="0"/>
      <w:divBdr>
        <w:top w:val="none" w:sz="0" w:space="0" w:color="auto"/>
        <w:left w:val="none" w:sz="0" w:space="0" w:color="auto"/>
        <w:bottom w:val="none" w:sz="0" w:space="0" w:color="auto"/>
        <w:right w:val="none" w:sz="0" w:space="0" w:color="auto"/>
      </w:divBdr>
    </w:div>
    <w:div w:id="345713823">
      <w:bodyDiv w:val="1"/>
      <w:marLeft w:val="0"/>
      <w:marRight w:val="0"/>
      <w:marTop w:val="0"/>
      <w:marBottom w:val="0"/>
      <w:divBdr>
        <w:top w:val="none" w:sz="0" w:space="0" w:color="auto"/>
        <w:left w:val="none" w:sz="0" w:space="0" w:color="auto"/>
        <w:bottom w:val="none" w:sz="0" w:space="0" w:color="auto"/>
        <w:right w:val="none" w:sz="0" w:space="0" w:color="auto"/>
      </w:divBdr>
    </w:div>
    <w:div w:id="846794197">
      <w:bodyDiv w:val="1"/>
      <w:marLeft w:val="0"/>
      <w:marRight w:val="0"/>
      <w:marTop w:val="0"/>
      <w:marBottom w:val="0"/>
      <w:divBdr>
        <w:top w:val="none" w:sz="0" w:space="0" w:color="auto"/>
        <w:left w:val="none" w:sz="0" w:space="0" w:color="auto"/>
        <w:bottom w:val="none" w:sz="0" w:space="0" w:color="auto"/>
        <w:right w:val="none" w:sz="0" w:space="0" w:color="auto"/>
      </w:divBdr>
    </w:div>
    <w:div w:id="919674687">
      <w:bodyDiv w:val="1"/>
      <w:marLeft w:val="0"/>
      <w:marRight w:val="0"/>
      <w:marTop w:val="0"/>
      <w:marBottom w:val="0"/>
      <w:divBdr>
        <w:top w:val="none" w:sz="0" w:space="0" w:color="auto"/>
        <w:left w:val="none" w:sz="0" w:space="0" w:color="auto"/>
        <w:bottom w:val="none" w:sz="0" w:space="0" w:color="auto"/>
        <w:right w:val="none" w:sz="0" w:space="0" w:color="auto"/>
      </w:divBdr>
    </w:div>
    <w:div w:id="1010449370">
      <w:bodyDiv w:val="1"/>
      <w:marLeft w:val="0"/>
      <w:marRight w:val="0"/>
      <w:marTop w:val="0"/>
      <w:marBottom w:val="0"/>
      <w:divBdr>
        <w:top w:val="none" w:sz="0" w:space="0" w:color="auto"/>
        <w:left w:val="none" w:sz="0" w:space="0" w:color="auto"/>
        <w:bottom w:val="none" w:sz="0" w:space="0" w:color="auto"/>
        <w:right w:val="none" w:sz="0" w:space="0" w:color="auto"/>
      </w:divBdr>
    </w:div>
    <w:div w:id="1045448322">
      <w:bodyDiv w:val="1"/>
      <w:marLeft w:val="0"/>
      <w:marRight w:val="0"/>
      <w:marTop w:val="0"/>
      <w:marBottom w:val="0"/>
      <w:divBdr>
        <w:top w:val="none" w:sz="0" w:space="0" w:color="auto"/>
        <w:left w:val="none" w:sz="0" w:space="0" w:color="auto"/>
        <w:bottom w:val="none" w:sz="0" w:space="0" w:color="auto"/>
        <w:right w:val="none" w:sz="0" w:space="0" w:color="auto"/>
      </w:divBdr>
    </w:div>
    <w:div w:id="1071806463">
      <w:bodyDiv w:val="1"/>
      <w:marLeft w:val="0"/>
      <w:marRight w:val="0"/>
      <w:marTop w:val="0"/>
      <w:marBottom w:val="0"/>
      <w:divBdr>
        <w:top w:val="none" w:sz="0" w:space="0" w:color="auto"/>
        <w:left w:val="none" w:sz="0" w:space="0" w:color="auto"/>
        <w:bottom w:val="none" w:sz="0" w:space="0" w:color="auto"/>
        <w:right w:val="none" w:sz="0" w:space="0" w:color="auto"/>
      </w:divBdr>
    </w:div>
    <w:div w:id="1087536325">
      <w:bodyDiv w:val="1"/>
      <w:marLeft w:val="0"/>
      <w:marRight w:val="0"/>
      <w:marTop w:val="0"/>
      <w:marBottom w:val="0"/>
      <w:divBdr>
        <w:top w:val="none" w:sz="0" w:space="0" w:color="auto"/>
        <w:left w:val="none" w:sz="0" w:space="0" w:color="auto"/>
        <w:bottom w:val="none" w:sz="0" w:space="0" w:color="auto"/>
        <w:right w:val="none" w:sz="0" w:space="0" w:color="auto"/>
      </w:divBdr>
    </w:div>
    <w:div w:id="1322277243">
      <w:bodyDiv w:val="1"/>
      <w:marLeft w:val="0"/>
      <w:marRight w:val="0"/>
      <w:marTop w:val="0"/>
      <w:marBottom w:val="0"/>
      <w:divBdr>
        <w:top w:val="none" w:sz="0" w:space="0" w:color="auto"/>
        <w:left w:val="none" w:sz="0" w:space="0" w:color="auto"/>
        <w:bottom w:val="none" w:sz="0" w:space="0" w:color="auto"/>
        <w:right w:val="none" w:sz="0" w:space="0" w:color="auto"/>
      </w:divBdr>
    </w:div>
    <w:div w:id="1491016754">
      <w:bodyDiv w:val="1"/>
      <w:marLeft w:val="0"/>
      <w:marRight w:val="0"/>
      <w:marTop w:val="0"/>
      <w:marBottom w:val="0"/>
      <w:divBdr>
        <w:top w:val="none" w:sz="0" w:space="0" w:color="auto"/>
        <w:left w:val="none" w:sz="0" w:space="0" w:color="auto"/>
        <w:bottom w:val="none" w:sz="0" w:space="0" w:color="auto"/>
        <w:right w:val="none" w:sz="0" w:space="0" w:color="auto"/>
      </w:divBdr>
    </w:div>
    <w:div w:id="1900480806">
      <w:bodyDiv w:val="1"/>
      <w:marLeft w:val="0"/>
      <w:marRight w:val="0"/>
      <w:marTop w:val="0"/>
      <w:marBottom w:val="0"/>
      <w:divBdr>
        <w:top w:val="none" w:sz="0" w:space="0" w:color="auto"/>
        <w:left w:val="none" w:sz="0" w:space="0" w:color="auto"/>
        <w:bottom w:val="none" w:sz="0" w:space="0" w:color="auto"/>
        <w:right w:val="none" w:sz="0" w:space="0" w:color="auto"/>
      </w:divBdr>
    </w:div>
    <w:div w:id="1973052576">
      <w:bodyDiv w:val="1"/>
      <w:marLeft w:val="0"/>
      <w:marRight w:val="0"/>
      <w:marTop w:val="0"/>
      <w:marBottom w:val="0"/>
      <w:divBdr>
        <w:top w:val="none" w:sz="0" w:space="0" w:color="auto"/>
        <w:left w:val="none" w:sz="0" w:space="0" w:color="auto"/>
        <w:bottom w:val="none" w:sz="0" w:space="0" w:color="auto"/>
        <w:right w:val="none" w:sz="0" w:space="0" w:color="auto"/>
      </w:divBdr>
    </w:div>
    <w:div w:id="205823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wisskyrepo/PayloadsAllTheThings/tree/master/Server%20Side%20Template%20Injection" TargetMode="External"/><Relationship Id="rId18" Type="http://schemas.openxmlformats.org/officeDocument/2006/relationships/hyperlink" Target="https://developer.mozilla.org/en-US/docs/Web/API/XMLHttpRequest" TargetMode="External"/><Relationship Id="rId26" Type="http://schemas.openxmlformats.org/officeDocument/2006/relationships/image" Target="media/image14.png"/><Relationship Id="rId39" Type="http://schemas.openxmlformats.org/officeDocument/2006/relationships/hyperlink" Target="https://developer.mozilla.org/en-US/docs/Web/HTTP/Headers/Access-Control-Allow-Origin"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hyperlink" Target="https://developer.mozilla.org/en-US/docs/Web/HTTP/Headers/Access-Control-Allow-Origin" TargetMode="External"/><Relationship Id="rId50" Type="http://schemas.openxmlformats.org/officeDocument/2006/relationships/hyperlink" Target="https://github.com/TIBCOSoftware/jasperreports/releases/tag/6.2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portswigger.net/burp/communitydownload"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hyperlink" Target="https://owasp.org/www-community/SameSite"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exiftool.org/" TargetMode="External"/><Relationship Id="rId44" Type="http://schemas.openxmlformats.org/officeDocument/2006/relationships/hyperlink" Target="https://developer.mozilla.org/en-US/docs/Web/HTTP/Headers/Set-Cookie"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freemarker.apache.org/docs/api/freemarker/template/utility/package-summary.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owasp.org/www-community/SameSite" TargetMode="External"/><Relationship Id="rId48" Type="http://schemas.openxmlformats.org/officeDocument/2006/relationships/hyperlink" Target="https://github.com/cure53/DOMPurify" TargetMode="External"/><Relationship Id="rId8" Type="http://schemas.openxmlformats.org/officeDocument/2006/relationships/hyperlink" Target="https://pfsw.com/bbe/"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github.com/swisskyrepo/PayloadsAllTheThings/tree/master/XSS%20Injection" TargetMode="External"/><Relationship Id="rId33" Type="http://schemas.openxmlformats.org/officeDocument/2006/relationships/hyperlink" Target="https://nvd.nist.gov/vuln/detail/CVE-2017-9096" TargetMode="External"/><Relationship Id="rId38" Type="http://schemas.openxmlformats.org/officeDocument/2006/relationships/hyperlink" Target="https://nvd.nist.gov/vuln/detail/CVE-2021-25770" TargetMode="External"/><Relationship Id="rId46" Type="http://schemas.openxmlformats.org/officeDocument/2006/relationships/hyperlink" Target="https://owasp.org/www-community/SameSite" TargetMode="External"/><Relationship Id="rId20" Type="http://schemas.openxmlformats.org/officeDocument/2006/relationships/image" Target="media/image9.png"/><Relationship Id="rId41" Type="http://schemas.openxmlformats.org/officeDocument/2006/relationships/hyperlink" Target="https://owasp.org/www-community/SameSit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developer.mozilla.org/en-US/docs/Web/HTTP/Headers/Content-Security-Policy/script-sr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ksandarMilosavlje\OneDrive%20-%20IP-Solutions%20AB\Desktop\Packet%20Front\Penetration%20Test%20Report%20-%20Mal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246BC-DC61-7C45-95AD-4A76B9CF4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Penetration Test Report - Mall.dotx</Template>
  <TotalTime>494</TotalTime>
  <Pages>17</Pages>
  <Words>3378</Words>
  <Characters>19257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Milosavljevic</dc:creator>
  <cp:keywords/>
  <dc:description/>
  <cp:lastModifiedBy>Aleksandar Milosavljevic</cp:lastModifiedBy>
  <cp:revision>431</cp:revision>
  <cp:lastPrinted>2024-05-29T08:03:00Z</cp:lastPrinted>
  <dcterms:created xsi:type="dcterms:W3CDTF">2024-04-30T09:02:00Z</dcterms:created>
  <dcterms:modified xsi:type="dcterms:W3CDTF">2024-05-29T08:03:00Z</dcterms:modified>
</cp:coreProperties>
</file>