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CE4C4" w14:textId="77777777" w:rsidR="00460D63" w:rsidRDefault="00460D63">
      <w:pPr>
        <w:pStyle w:val="TOCHeading"/>
        <w:rPr>
          <w:b/>
          <w:bCs w:val="0"/>
          <w:color w:val="auto"/>
          <w:spacing w:val="-10"/>
          <w:kern w:val="28"/>
          <w:sz w:val="56"/>
          <w:szCs w:val="56"/>
          <w:lang w:val="en-GB"/>
          <w14:ligatures w14:val="standardContextual"/>
        </w:rPr>
      </w:pPr>
      <w:proofErr w:type="spellStart"/>
      <w:r w:rsidRPr="00460D63">
        <w:rPr>
          <w:b/>
          <w:bCs w:val="0"/>
          <w:color w:val="auto"/>
          <w:spacing w:val="-10"/>
          <w:kern w:val="28"/>
          <w:sz w:val="56"/>
          <w:szCs w:val="56"/>
          <w:lang w:val="en-GB"/>
          <w14:ligatures w14:val="standardContextual"/>
        </w:rPr>
        <w:t>Pentesting</w:t>
      </w:r>
      <w:proofErr w:type="spellEnd"/>
      <w:r w:rsidRPr="00460D63">
        <w:rPr>
          <w:b/>
          <w:bCs w:val="0"/>
          <w:color w:val="auto"/>
          <w:spacing w:val="-10"/>
          <w:kern w:val="28"/>
          <w:sz w:val="56"/>
          <w:szCs w:val="56"/>
          <w:lang w:val="en-GB"/>
          <w14:ligatures w14:val="standardContextual"/>
        </w:rPr>
        <w:t xml:space="preserve"> Report</w:t>
      </w:r>
    </w:p>
    <w:sdt>
      <w:sdtPr>
        <w:rPr>
          <w:rFonts w:ascii="Times New Roman" w:eastAsiaTheme="minorHAnsi" w:hAnsi="Times New Roman" w:cs="Times New Roman (Body CS)"/>
          <w:bCs w:val="0"/>
          <w:kern w:val="2"/>
          <w:sz w:val="24"/>
          <w:szCs w:val="24"/>
          <w14:ligatures w14:val="standardContextual"/>
        </w:rPr>
        <w:id w:val="-1372058012"/>
        <w:docPartObj>
          <w:docPartGallery w:val="Table of Contents"/>
          <w:docPartUnique/>
        </w:docPartObj>
      </w:sdtPr>
      <w:sdtEndPr>
        <w:rPr>
          <w:b/>
          <w:noProof/>
        </w:rPr>
      </w:sdtEndPr>
      <w:sdtContent>
        <w:p w14:paraId="6D610625" w14:textId="77777777" w:rsidR="00914E1B" w:rsidRDefault="00914E1B">
          <w:pPr>
            <w:pStyle w:val="TOCHeading"/>
          </w:pPr>
          <w:r>
            <w:t>Table of Contents</w:t>
          </w:r>
        </w:p>
        <w:p w14:paraId="7CB0EEBF" w14:textId="4E00FE88" w:rsidR="0095654D" w:rsidRDefault="00914E1B">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r>
            <w:rPr>
              <w:bCs w:val="0"/>
            </w:rPr>
            <w:fldChar w:fldCharType="begin"/>
          </w:r>
          <w:r>
            <w:instrText xml:space="preserve"> TOC \o "1-3" \h \z \u </w:instrText>
          </w:r>
          <w:r>
            <w:rPr>
              <w:bCs w:val="0"/>
            </w:rPr>
            <w:fldChar w:fldCharType="separate"/>
          </w:r>
          <w:hyperlink w:anchor="_Toc167870037" w:history="1">
            <w:r w:rsidR="0095654D" w:rsidRPr="00153144">
              <w:rPr>
                <w:rStyle w:val="Hyperlink"/>
                <w:noProof/>
                <w:lang w:val="en-GB"/>
              </w:rPr>
              <w:t>1</w:t>
            </w:r>
            <w:r w:rsidR="0095654D">
              <w:rPr>
                <w:rFonts w:asciiTheme="minorHAnsi" w:eastAsiaTheme="minorEastAsia" w:hAnsiTheme="minorHAnsi" w:cstheme="minorBidi"/>
                <w:bCs w:val="0"/>
                <w:i w:val="0"/>
                <w:iCs w:val="0"/>
                <w:noProof/>
                <w:color w:val="auto"/>
                <w:lang w:val="en-SE" w:eastAsia="en-SE"/>
              </w:rPr>
              <w:tab/>
            </w:r>
            <w:r w:rsidR="0095654D" w:rsidRPr="00153144">
              <w:rPr>
                <w:rStyle w:val="Hyperlink"/>
                <w:noProof/>
                <w:lang w:val="en-GB"/>
              </w:rPr>
              <w:t>Executive summary</w:t>
            </w:r>
            <w:r w:rsidR="0095654D">
              <w:rPr>
                <w:noProof/>
                <w:webHidden/>
              </w:rPr>
              <w:tab/>
            </w:r>
            <w:r w:rsidR="0095654D">
              <w:rPr>
                <w:noProof/>
                <w:webHidden/>
              </w:rPr>
              <w:fldChar w:fldCharType="begin"/>
            </w:r>
            <w:r w:rsidR="0095654D">
              <w:rPr>
                <w:noProof/>
                <w:webHidden/>
              </w:rPr>
              <w:instrText xml:space="preserve"> PAGEREF _Toc167870037 \h </w:instrText>
            </w:r>
            <w:r w:rsidR="0095654D">
              <w:rPr>
                <w:noProof/>
                <w:webHidden/>
              </w:rPr>
            </w:r>
            <w:r w:rsidR="0095654D">
              <w:rPr>
                <w:noProof/>
                <w:webHidden/>
              </w:rPr>
              <w:fldChar w:fldCharType="separate"/>
            </w:r>
            <w:r w:rsidR="004634AC">
              <w:rPr>
                <w:noProof/>
                <w:webHidden/>
              </w:rPr>
              <w:t>2</w:t>
            </w:r>
            <w:r w:rsidR="0095654D">
              <w:rPr>
                <w:noProof/>
                <w:webHidden/>
              </w:rPr>
              <w:fldChar w:fldCharType="end"/>
            </w:r>
          </w:hyperlink>
        </w:p>
        <w:p w14:paraId="2AC402A2" w14:textId="6DB9F806" w:rsidR="0095654D" w:rsidRDefault="004634AC">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70038" w:history="1">
            <w:r w:rsidR="0095654D" w:rsidRPr="00153144">
              <w:rPr>
                <w:rStyle w:val="Hyperlink"/>
                <w:noProof/>
                <w:lang w:val="en-GB"/>
              </w:rPr>
              <w:t>2</w:t>
            </w:r>
            <w:r w:rsidR="0095654D">
              <w:rPr>
                <w:rFonts w:asciiTheme="minorHAnsi" w:eastAsiaTheme="minorEastAsia" w:hAnsiTheme="minorHAnsi" w:cstheme="minorBidi"/>
                <w:bCs w:val="0"/>
                <w:i w:val="0"/>
                <w:iCs w:val="0"/>
                <w:noProof/>
                <w:color w:val="auto"/>
                <w:lang w:val="en-SE" w:eastAsia="en-SE"/>
              </w:rPr>
              <w:tab/>
            </w:r>
            <w:r w:rsidR="0095654D" w:rsidRPr="00153144">
              <w:rPr>
                <w:rStyle w:val="Hyperlink"/>
                <w:noProof/>
                <w:lang w:val="en-GB"/>
              </w:rPr>
              <w:t>Customer contacts</w:t>
            </w:r>
            <w:r w:rsidR="0095654D">
              <w:rPr>
                <w:noProof/>
                <w:webHidden/>
              </w:rPr>
              <w:tab/>
            </w:r>
            <w:r w:rsidR="0095654D">
              <w:rPr>
                <w:noProof/>
                <w:webHidden/>
              </w:rPr>
              <w:fldChar w:fldCharType="begin"/>
            </w:r>
            <w:r w:rsidR="0095654D">
              <w:rPr>
                <w:noProof/>
                <w:webHidden/>
              </w:rPr>
              <w:instrText xml:space="preserve"> PAGEREF _Toc167870038 \h </w:instrText>
            </w:r>
            <w:r w:rsidR="0095654D">
              <w:rPr>
                <w:noProof/>
                <w:webHidden/>
              </w:rPr>
            </w:r>
            <w:r w:rsidR="0095654D">
              <w:rPr>
                <w:noProof/>
                <w:webHidden/>
              </w:rPr>
              <w:fldChar w:fldCharType="separate"/>
            </w:r>
            <w:r>
              <w:rPr>
                <w:noProof/>
                <w:webHidden/>
              </w:rPr>
              <w:t>2</w:t>
            </w:r>
            <w:r w:rsidR="0095654D">
              <w:rPr>
                <w:noProof/>
                <w:webHidden/>
              </w:rPr>
              <w:fldChar w:fldCharType="end"/>
            </w:r>
          </w:hyperlink>
        </w:p>
        <w:p w14:paraId="3CA5D466" w14:textId="7950F3F7" w:rsidR="0095654D" w:rsidRDefault="004634AC">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70039" w:history="1">
            <w:r w:rsidR="0095654D" w:rsidRPr="00153144">
              <w:rPr>
                <w:rStyle w:val="Hyperlink"/>
                <w:noProof/>
                <w:lang w:val="en-GB"/>
              </w:rPr>
              <w:t>3</w:t>
            </w:r>
            <w:r w:rsidR="0095654D">
              <w:rPr>
                <w:rFonts w:asciiTheme="minorHAnsi" w:eastAsiaTheme="minorEastAsia" w:hAnsiTheme="minorHAnsi" w:cstheme="minorBidi"/>
                <w:bCs w:val="0"/>
                <w:i w:val="0"/>
                <w:iCs w:val="0"/>
                <w:noProof/>
                <w:color w:val="auto"/>
                <w:lang w:val="en-SE" w:eastAsia="en-SE"/>
              </w:rPr>
              <w:tab/>
            </w:r>
            <w:r w:rsidR="0095654D" w:rsidRPr="00153144">
              <w:rPr>
                <w:rStyle w:val="Hyperlink"/>
                <w:noProof/>
                <w:lang w:val="en-GB"/>
              </w:rPr>
              <w:t>IPS contacts</w:t>
            </w:r>
            <w:r w:rsidR="0095654D">
              <w:rPr>
                <w:noProof/>
                <w:webHidden/>
              </w:rPr>
              <w:tab/>
            </w:r>
            <w:r w:rsidR="0095654D">
              <w:rPr>
                <w:noProof/>
                <w:webHidden/>
              </w:rPr>
              <w:fldChar w:fldCharType="begin"/>
            </w:r>
            <w:r w:rsidR="0095654D">
              <w:rPr>
                <w:noProof/>
                <w:webHidden/>
              </w:rPr>
              <w:instrText xml:space="preserve"> PAGEREF _Toc167870039 \h </w:instrText>
            </w:r>
            <w:r w:rsidR="0095654D">
              <w:rPr>
                <w:noProof/>
                <w:webHidden/>
              </w:rPr>
            </w:r>
            <w:r w:rsidR="0095654D">
              <w:rPr>
                <w:noProof/>
                <w:webHidden/>
              </w:rPr>
              <w:fldChar w:fldCharType="separate"/>
            </w:r>
            <w:r>
              <w:rPr>
                <w:noProof/>
                <w:webHidden/>
              </w:rPr>
              <w:t>2</w:t>
            </w:r>
            <w:r w:rsidR="0095654D">
              <w:rPr>
                <w:noProof/>
                <w:webHidden/>
              </w:rPr>
              <w:fldChar w:fldCharType="end"/>
            </w:r>
          </w:hyperlink>
        </w:p>
        <w:p w14:paraId="40D214D6" w14:textId="387333C7" w:rsidR="0095654D" w:rsidRDefault="004634AC">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70040" w:history="1">
            <w:r w:rsidR="0095654D" w:rsidRPr="00153144">
              <w:rPr>
                <w:rStyle w:val="Hyperlink"/>
                <w:noProof/>
                <w:lang w:val="en-GB"/>
              </w:rPr>
              <w:t>4</w:t>
            </w:r>
            <w:r w:rsidR="0095654D">
              <w:rPr>
                <w:rFonts w:asciiTheme="minorHAnsi" w:eastAsiaTheme="minorEastAsia" w:hAnsiTheme="minorHAnsi" w:cstheme="minorBidi"/>
                <w:bCs w:val="0"/>
                <w:i w:val="0"/>
                <w:iCs w:val="0"/>
                <w:noProof/>
                <w:color w:val="auto"/>
                <w:lang w:val="en-SE" w:eastAsia="en-SE"/>
              </w:rPr>
              <w:tab/>
            </w:r>
            <w:r w:rsidR="0095654D" w:rsidRPr="00153144">
              <w:rPr>
                <w:rStyle w:val="Hyperlink"/>
                <w:noProof/>
                <w:lang w:val="en-GB"/>
              </w:rPr>
              <w:t>Method</w:t>
            </w:r>
            <w:r w:rsidR="0095654D">
              <w:rPr>
                <w:noProof/>
                <w:webHidden/>
              </w:rPr>
              <w:tab/>
            </w:r>
            <w:r w:rsidR="0095654D">
              <w:rPr>
                <w:noProof/>
                <w:webHidden/>
              </w:rPr>
              <w:fldChar w:fldCharType="begin"/>
            </w:r>
            <w:r w:rsidR="0095654D">
              <w:rPr>
                <w:noProof/>
                <w:webHidden/>
              </w:rPr>
              <w:instrText xml:space="preserve"> PAGEREF _Toc167870040 \h </w:instrText>
            </w:r>
            <w:r w:rsidR="0095654D">
              <w:rPr>
                <w:noProof/>
                <w:webHidden/>
              </w:rPr>
            </w:r>
            <w:r w:rsidR="0095654D">
              <w:rPr>
                <w:noProof/>
                <w:webHidden/>
              </w:rPr>
              <w:fldChar w:fldCharType="separate"/>
            </w:r>
            <w:r>
              <w:rPr>
                <w:noProof/>
                <w:webHidden/>
              </w:rPr>
              <w:t>2</w:t>
            </w:r>
            <w:r w:rsidR="0095654D">
              <w:rPr>
                <w:noProof/>
                <w:webHidden/>
              </w:rPr>
              <w:fldChar w:fldCharType="end"/>
            </w:r>
          </w:hyperlink>
        </w:p>
        <w:p w14:paraId="56763008" w14:textId="3ABE9654" w:rsidR="0095654D" w:rsidRDefault="004634AC">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70041" w:history="1">
            <w:r w:rsidR="0095654D" w:rsidRPr="00153144">
              <w:rPr>
                <w:rStyle w:val="Hyperlink"/>
                <w:noProof/>
                <w:lang w:val="en-GB"/>
              </w:rPr>
              <w:t>5</w:t>
            </w:r>
            <w:r w:rsidR="0095654D">
              <w:rPr>
                <w:rFonts w:asciiTheme="minorHAnsi" w:eastAsiaTheme="minorEastAsia" w:hAnsiTheme="minorHAnsi" w:cstheme="minorBidi"/>
                <w:bCs w:val="0"/>
                <w:i w:val="0"/>
                <w:iCs w:val="0"/>
                <w:noProof/>
                <w:color w:val="auto"/>
                <w:lang w:val="en-SE" w:eastAsia="en-SE"/>
              </w:rPr>
              <w:tab/>
            </w:r>
            <w:r w:rsidR="0095654D" w:rsidRPr="00153144">
              <w:rPr>
                <w:rStyle w:val="Hyperlink"/>
                <w:noProof/>
                <w:lang w:val="en-GB"/>
              </w:rPr>
              <w:t>Scope</w:t>
            </w:r>
            <w:r w:rsidR="0095654D">
              <w:rPr>
                <w:noProof/>
                <w:webHidden/>
              </w:rPr>
              <w:tab/>
            </w:r>
            <w:r w:rsidR="0095654D">
              <w:rPr>
                <w:noProof/>
                <w:webHidden/>
              </w:rPr>
              <w:fldChar w:fldCharType="begin"/>
            </w:r>
            <w:r w:rsidR="0095654D">
              <w:rPr>
                <w:noProof/>
                <w:webHidden/>
              </w:rPr>
              <w:instrText xml:space="preserve"> PAGEREF _Toc167870041 \h </w:instrText>
            </w:r>
            <w:r w:rsidR="0095654D">
              <w:rPr>
                <w:noProof/>
                <w:webHidden/>
              </w:rPr>
            </w:r>
            <w:r w:rsidR="0095654D">
              <w:rPr>
                <w:noProof/>
                <w:webHidden/>
              </w:rPr>
              <w:fldChar w:fldCharType="separate"/>
            </w:r>
            <w:r>
              <w:rPr>
                <w:noProof/>
                <w:webHidden/>
              </w:rPr>
              <w:t>3</w:t>
            </w:r>
            <w:r w:rsidR="0095654D">
              <w:rPr>
                <w:noProof/>
                <w:webHidden/>
              </w:rPr>
              <w:fldChar w:fldCharType="end"/>
            </w:r>
          </w:hyperlink>
        </w:p>
        <w:p w14:paraId="0F1D7807" w14:textId="74DBF2F3" w:rsidR="0095654D" w:rsidRDefault="004634AC">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70042" w:history="1">
            <w:r w:rsidR="0095654D" w:rsidRPr="00153144">
              <w:rPr>
                <w:rStyle w:val="Hyperlink"/>
                <w:noProof/>
                <w:lang w:val="en-GB"/>
              </w:rPr>
              <w:t>6</w:t>
            </w:r>
            <w:r w:rsidR="0095654D">
              <w:rPr>
                <w:rFonts w:asciiTheme="minorHAnsi" w:eastAsiaTheme="minorEastAsia" w:hAnsiTheme="minorHAnsi" w:cstheme="minorBidi"/>
                <w:bCs w:val="0"/>
                <w:i w:val="0"/>
                <w:iCs w:val="0"/>
                <w:noProof/>
                <w:color w:val="auto"/>
                <w:lang w:val="en-SE" w:eastAsia="en-SE"/>
              </w:rPr>
              <w:tab/>
            </w:r>
            <w:r w:rsidR="0095654D" w:rsidRPr="00153144">
              <w:rPr>
                <w:rStyle w:val="Hyperlink"/>
                <w:noProof/>
                <w:lang w:val="en-GB"/>
              </w:rPr>
              <w:t>Assessment</w:t>
            </w:r>
            <w:r w:rsidR="0095654D">
              <w:rPr>
                <w:noProof/>
                <w:webHidden/>
              </w:rPr>
              <w:tab/>
            </w:r>
            <w:r w:rsidR="0095654D">
              <w:rPr>
                <w:noProof/>
                <w:webHidden/>
              </w:rPr>
              <w:fldChar w:fldCharType="begin"/>
            </w:r>
            <w:r w:rsidR="0095654D">
              <w:rPr>
                <w:noProof/>
                <w:webHidden/>
              </w:rPr>
              <w:instrText xml:space="preserve"> PAGEREF _Toc167870042 \h </w:instrText>
            </w:r>
            <w:r w:rsidR="0095654D">
              <w:rPr>
                <w:noProof/>
                <w:webHidden/>
              </w:rPr>
            </w:r>
            <w:r w:rsidR="0095654D">
              <w:rPr>
                <w:noProof/>
                <w:webHidden/>
              </w:rPr>
              <w:fldChar w:fldCharType="separate"/>
            </w:r>
            <w:r>
              <w:rPr>
                <w:noProof/>
                <w:webHidden/>
              </w:rPr>
              <w:t>3</w:t>
            </w:r>
            <w:r w:rsidR="0095654D">
              <w:rPr>
                <w:noProof/>
                <w:webHidden/>
              </w:rPr>
              <w:fldChar w:fldCharType="end"/>
            </w:r>
          </w:hyperlink>
        </w:p>
        <w:p w14:paraId="78926534" w14:textId="7EB18C77"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43" w:history="1">
            <w:r w:rsidR="0095654D" w:rsidRPr="00153144">
              <w:rPr>
                <w:rStyle w:val="Hyperlink"/>
                <w:noProof/>
                <w:lang w:val="en-GB"/>
              </w:rPr>
              <w:t>6.1</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noProof/>
                <w:lang w:val="en-GB"/>
              </w:rPr>
              <w:t>Summary of findings</w:t>
            </w:r>
            <w:r w:rsidR="0095654D">
              <w:rPr>
                <w:noProof/>
                <w:webHidden/>
              </w:rPr>
              <w:tab/>
            </w:r>
            <w:r w:rsidR="0095654D">
              <w:rPr>
                <w:noProof/>
                <w:webHidden/>
              </w:rPr>
              <w:fldChar w:fldCharType="begin"/>
            </w:r>
            <w:r w:rsidR="0095654D">
              <w:rPr>
                <w:noProof/>
                <w:webHidden/>
              </w:rPr>
              <w:instrText xml:space="preserve"> PAGEREF _Toc167870043 \h </w:instrText>
            </w:r>
            <w:r w:rsidR="0095654D">
              <w:rPr>
                <w:noProof/>
                <w:webHidden/>
              </w:rPr>
            </w:r>
            <w:r w:rsidR="0095654D">
              <w:rPr>
                <w:noProof/>
                <w:webHidden/>
              </w:rPr>
              <w:fldChar w:fldCharType="separate"/>
            </w:r>
            <w:r>
              <w:rPr>
                <w:noProof/>
                <w:webHidden/>
              </w:rPr>
              <w:t>3</w:t>
            </w:r>
            <w:r w:rsidR="0095654D">
              <w:rPr>
                <w:noProof/>
                <w:webHidden/>
              </w:rPr>
              <w:fldChar w:fldCharType="end"/>
            </w:r>
          </w:hyperlink>
        </w:p>
        <w:p w14:paraId="234172BB" w14:textId="0813FF48"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44" w:history="1">
            <w:r w:rsidR="0095654D" w:rsidRPr="00153144">
              <w:rPr>
                <w:rStyle w:val="Hyperlink"/>
                <w:noProof/>
                <w:lang w:val="en-GB"/>
              </w:rPr>
              <w:t>6.2</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noProof/>
                <w:lang w:val="en-GB"/>
              </w:rPr>
              <w:t>Identified Devices</w:t>
            </w:r>
            <w:r w:rsidR="0095654D">
              <w:rPr>
                <w:noProof/>
                <w:webHidden/>
              </w:rPr>
              <w:tab/>
            </w:r>
            <w:r w:rsidR="0095654D">
              <w:rPr>
                <w:noProof/>
                <w:webHidden/>
              </w:rPr>
              <w:fldChar w:fldCharType="begin"/>
            </w:r>
            <w:r w:rsidR="0095654D">
              <w:rPr>
                <w:noProof/>
                <w:webHidden/>
              </w:rPr>
              <w:instrText xml:space="preserve"> PAGEREF _Toc167870044 \h </w:instrText>
            </w:r>
            <w:r w:rsidR="0095654D">
              <w:rPr>
                <w:noProof/>
                <w:webHidden/>
              </w:rPr>
            </w:r>
            <w:r w:rsidR="0095654D">
              <w:rPr>
                <w:noProof/>
                <w:webHidden/>
              </w:rPr>
              <w:fldChar w:fldCharType="separate"/>
            </w:r>
            <w:r>
              <w:rPr>
                <w:noProof/>
                <w:webHidden/>
              </w:rPr>
              <w:t>4</w:t>
            </w:r>
            <w:r w:rsidR="0095654D">
              <w:rPr>
                <w:noProof/>
                <w:webHidden/>
              </w:rPr>
              <w:fldChar w:fldCharType="end"/>
            </w:r>
          </w:hyperlink>
        </w:p>
        <w:p w14:paraId="20DB26B5" w14:textId="4D651F2D"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45" w:history="1">
            <w:r w:rsidR="0095654D" w:rsidRPr="00153144">
              <w:rPr>
                <w:rStyle w:val="Hyperlink"/>
                <w:noProof/>
                <w:lang w:val="en-GB"/>
              </w:rPr>
              <w:t>6.3</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noProof/>
                <w:lang w:val="en-GB"/>
              </w:rPr>
              <w:t>Overview</w:t>
            </w:r>
            <w:r w:rsidR="0095654D">
              <w:rPr>
                <w:noProof/>
                <w:webHidden/>
              </w:rPr>
              <w:tab/>
            </w:r>
            <w:r w:rsidR="0095654D">
              <w:rPr>
                <w:noProof/>
                <w:webHidden/>
              </w:rPr>
              <w:fldChar w:fldCharType="begin"/>
            </w:r>
            <w:r w:rsidR="0095654D">
              <w:rPr>
                <w:noProof/>
                <w:webHidden/>
              </w:rPr>
              <w:instrText xml:space="preserve"> PAGEREF _Toc167870045 \h </w:instrText>
            </w:r>
            <w:r w:rsidR="0095654D">
              <w:rPr>
                <w:noProof/>
                <w:webHidden/>
              </w:rPr>
            </w:r>
            <w:r w:rsidR="0095654D">
              <w:rPr>
                <w:noProof/>
                <w:webHidden/>
              </w:rPr>
              <w:fldChar w:fldCharType="separate"/>
            </w:r>
            <w:r>
              <w:rPr>
                <w:noProof/>
                <w:webHidden/>
              </w:rPr>
              <w:t>4</w:t>
            </w:r>
            <w:r w:rsidR="0095654D">
              <w:rPr>
                <w:noProof/>
                <w:webHidden/>
              </w:rPr>
              <w:fldChar w:fldCharType="end"/>
            </w:r>
          </w:hyperlink>
        </w:p>
        <w:p w14:paraId="1268BF21" w14:textId="66A8ED82" w:rsidR="0095654D" w:rsidRDefault="004634AC">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70046" w:history="1">
            <w:r w:rsidR="0095654D" w:rsidRPr="00153144">
              <w:rPr>
                <w:rStyle w:val="Hyperlink"/>
                <w:noProof/>
                <w:lang w:val="en-GB"/>
              </w:rPr>
              <w:t>7</w:t>
            </w:r>
            <w:r w:rsidR="0095654D">
              <w:rPr>
                <w:rFonts w:asciiTheme="minorHAnsi" w:eastAsiaTheme="minorEastAsia" w:hAnsiTheme="minorHAnsi" w:cstheme="minorBidi"/>
                <w:bCs w:val="0"/>
                <w:i w:val="0"/>
                <w:iCs w:val="0"/>
                <w:noProof/>
                <w:color w:val="auto"/>
                <w:lang w:val="en-SE" w:eastAsia="en-SE"/>
              </w:rPr>
              <w:tab/>
            </w:r>
            <w:r w:rsidR="0095654D" w:rsidRPr="00153144">
              <w:rPr>
                <w:rStyle w:val="Hyperlink"/>
                <w:noProof/>
                <w:lang w:val="en-GB"/>
              </w:rPr>
              <w:t>Technical findings details</w:t>
            </w:r>
            <w:r w:rsidR="0095654D">
              <w:rPr>
                <w:noProof/>
                <w:webHidden/>
              </w:rPr>
              <w:tab/>
            </w:r>
            <w:r w:rsidR="0095654D">
              <w:rPr>
                <w:noProof/>
                <w:webHidden/>
              </w:rPr>
              <w:fldChar w:fldCharType="begin"/>
            </w:r>
            <w:r w:rsidR="0095654D">
              <w:rPr>
                <w:noProof/>
                <w:webHidden/>
              </w:rPr>
              <w:instrText xml:space="preserve"> PAGEREF _Toc167870046 \h </w:instrText>
            </w:r>
            <w:r w:rsidR="0095654D">
              <w:rPr>
                <w:noProof/>
                <w:webHidden/>
              </w:rPr>
            </w:r>
            <w:r w:rsidR="0095654D">
              <w:rPr>
                <w:noProof/>
                <w:webHidden/>
              </w:rPr>
              <w:fldChar w:fldCharType="separate"/>
            </w:r>
            <w:r>
              <w:rPr>
                <w:noProof/>
                <w:webHidden/>
              </w:rPr>
              <w:t>5</w:t>
            </w:r>
            <w:r w:rsidR="0095654D">
              <w:rPr>
                <w:noProof/>
                <w:webHidden/>
              </w:rPr>
              <w:fldChar w:fldCharType="end"/>
            </w:r>
          </w:hyperlink>
        </w:p>
        <w:p w14:paraId="57791281" w14:textId="695A5913"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47" w:history="1">
            <w:r w:rsidR="0095654D" w:rsidRPr="00153144">
              <w:rPr>
                <w:rStyle w:val="Hyperlink"/>
                <w:noProof/>
                <w:lang w:val="en-GB"/>
              </w:rPr>
              <w:t>7.1</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i/>
                <w:iCs/>
                <w:noProof/>
              </w:rPr>
              <w:t>Improper authorization on BECS frontend</w:t>
            </w:r>
            <w:r w:rsidR="0095654D">
              <w:rPr>
                <w:noProof/>
                <w:webHidden/>
              </w:rPr>
              <w:tab/>
            </w:r>
            <w:r w:rsidR="0095654D">
              <w:rPr>
                <w:noProof/>
                <w:webHidden/>
              </w:rPr>
              <w:fldChar w:fldCharType="begin"/>
            </w:r>
            <w:r w:rsidR="0095654D">
              <w:rPr>
                <w:noProof/>
                <w:webHidden/>
              </w:rPr>
              <w:instrText xml:space="preserve"> PAGEREF _Toc167870047 \h </w:instrText>
            </w:r>
            <w:r w:rsidR="0095654D">
              <w:rPr>
                <w:noProof/>
                <w:webHidden/>
              </w:rPr>
            </w:r>
            <w:r w:rsidR="0095654D">
              <w:rPr>
                <w:noProof/>
                <w:webHidden/>
              </w:rPr>
              <w:fldChar w:fldCharType="separate"/>
            </w:r>
            <w:r>
              <w:rPr>
                <w:noProof/>
                <w:webHidden/>
              </w:rPr>
              <w:t>5</w:t>
            </w:r>
            <w:r w:rsidR="0095654D">
              <w:rPr>
                <w:noProof/>
                <w:webHidden/>
              </w:rPr>
              <w:fldChar w:fldCharType="end"/>
            </w:r>
          </w:hyperlink>
        </w:p>
        <w:p w14:paraId="5AC7BD92" w14:textId="1B4363C7"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48" w:history="1">
            <w:r w:rsidR="0095654D" w:rsidRPr="00153144">
              <w:rPr>
                <w:rStyle w:val="Hyperlink"/>
                <w:noProof/>
                <w:lang w:val="en-GB"/>
              </w:rPr>
              <w:t>7.2</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iCs/>
                <w:noProof/>
              </w:rPr>
              <w:t>Dependency on Vulnerable Third-Party Component</w:t>
            </w:r>
            <w:r w:rsidR="0095654D">
              <w:rPr>
                <w:noProof/>
                <w:webHidden/>
              </w:rPr>
              <w:tab/>
            </w:r>
            <w:r w:rsidR="0095654D">
              <w:rPr>
                <w:noProof/>
                <w:webHidden/>
              </w:rPr>
              <w:fldChar w:fldCharType="begin"/>
            </w:r>
            <w:r w:rsidR="0095654D">
              <w:rPr>
                <w:noProof/>
                <w:webHidden/>
              </w:rPr>
              <w:instrText xml:space="preserve"> PAGEREF _Toc167870048 \h </w:instrText>
            </w:r>
            <w:r w:rsidR="0095654D">
              <w:rPr>
                <w:noProof/>
                <w:webHidden/>
              </w:rPr>
            </w:r>
            <w:r w:rsidR="0095654D">
              <w:rPr>
                <w:noProof/>
                <w:webHidden/>
              </w:rPr>
              <w:fldChar w:fldCharType="separate"/>
            </w:r>
            <w:r>
              <w:rPr>
                <w:noProof/>
                <w:webHidden/>
              </w:rPr>
              <w:t>8</w:t>
            </w:r>
            <w:r w:rsidR="0095654D">
              <w:rPr>
                <w:noProof/>
                <w:webHidden/>
              </w:rPr>
              <w:fldChar w:fldCharType="end"/>
            </w:r>
          </w:hyperlink>
        </w:p>
        <w:p w14:paraId="3BC07AA8" w14:textId="515CC094"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49" w:history="1">
            <w:r w:rsidR="0095654D" w:rsidRPr="00153144">
              <w:rPr>
                <w:rStyle w:val="Hyperlink"/>
                <w:noProof/>
                <w:lang w:val="en-GB"/>
              </w:rPr>
              <w:t>7.3</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iCs/>
                <w:noProof/>
              </w:rPr>
              <w:t>Use of Password Hash with Insufficient Computational Effort</w:t>
            </w:r>
            <w:r w:rsidR="0095654D">
              <w:rPr>
                <w:noProof/>
                <w:webHidden/>
              </w:rPr>
              <w:tab/>
            </w:r>
            <w:r w:rsidR="0095654D">
              <w:rPr>
                <w:noProof/>
                <w:webHidden/>
              </w:rPr>
              <w:fldChar w:fldCharType="begin"/>
            </w:r>
            <w:r w:rsidR="0095654D">
              <w:rPr>
                <w:noProof/>
                <w:webHidden/>
              </w:rPr>
              <w:instrText xml:space="preserve"> PAGEREF _Toc167870049 \h </w:instrText>
            </w:r>
            <w:r w:rsidR="0095654D">
              <w:rPr>
                <w:noProof/>
                <w:webHidden/>
              </w:rPr>
            </w:r>
            <w:r w:rsidR="0095654D">
              <w:rPr>
                <w:noProof/>
                <w:webHidden/>
              </w:rPr>
              <w:fldChar w:fldCharType="separate"/>
            </w:r>
            <w:r>
              <w:rPr>
                <w:noProof/>
                <w:webHidden/>
              </w:rPr>
              <w:t>8</w:t>
            </w:r>
            <w:r w:rsidR="0095654D">
              <w:rPr>
                <w:noProof/>
                <w:webHidden/>
              </w:rPr>
              <w:fldChar w:fldCharType="end"/>
            </w:r>
          </w:hyperlink>
        </w:p>
        <w:p w14:paraId="622E5918" w14:textId="469F89CA"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50" w:history="1">
            <w:r w:rsidR="0095654D" w:rsidRPr="00153144">
              <w:rPr>
                <w:rStyle w:val="Hyperlink"/>
                <w:noProof/>
                <w:lang w:val="en-GB"/>
              </w:rPr>
              <w:t>7.4</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iCs/>
                <w:noProof/>
              </w:rPr>
              <w:t>Cleartext Transmission of Sensitive Information</w:t>
            </w:r>
            <w:r w:rsidR="0095654D">
              <w:rPr>
                <w:noProof/>
                <w:webHidden/>
              </w:rPr>
              <w:tab/>
            </w:r>
            <w:r w:rsidR="0095654D">
              <w:rPr>
                <w:noProof/>
                <w:webHidden/>
              </w:rPr>
              <w:fldChar w:fldCharType="begin"/>
            </w:r>
            <w:r w:rsidR="0095654D">
              <w:rPr>
                <w:noProof/>
                <w:webHidden/>
              </w:rPr>
              <w:instrText xml:space="preserve"> PAGEREF _Toc167870050 \h </w:instrText>
            </w:r>
            <w:r w:rsidR="0095654D">
              <w:rPr>
                <w:noProof/>
                <w:webHidden/>
              </w:rPr>
            </w:r>
            <w:r w:rsidR="0095654D">
              <w:rPr>
                <w:noProof/>
                <w:webHidden/>
              </w:rPr>
              <w:fldChar w:fldCharType="separate"/>
            </w:r>
            <w:r>
              <w:rPr>
                <w:noProof/>
                <w:webHidden/>
              </w:rPr>
              <w:t>13</w:t>
            </w:r>
            <w:r w:rsidR="0095654D">
              <w:rPr>
                <w:noProof/>
                <w:webHidden/>
              </w:rPr>
              <w:fldChar w:fldCharType="end"/>
            </w:r>
          </w:hyperlink>
        </w:p>
        <w:p w14:paraId="271CD44C" w14:textId="52EF2E4F"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51" w:history="1">
            <w:r w:rsidR="0095654D" w:rsidRPr="00153144">
              <w:rPr>
                <w:rStyle w:val="Hyperlink"/>
                <w:iCs/>
                <w:noProof/>
              </w:rPr>
              <w:t>7.5</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iCs/>
                <w:noProof/>
              </w:rPr>
              <w:t>Improperly Controlled Modification of Object Prototype At-tributes ('Prototype Pollution')</w:t>
            </w:r>
            <w:r w:rsidR="0095654D">
              <w:rPr>
                <w:noProof/>
                <w:webHidden/>
              </w:rPr>
              <w:tab/>
            </w:r>
            <w:r w:rsidR="0095654D">
              <w:rPr>
                <w:noProof/>
                <w:webHidden/>
              </w:rPr>
              <w:fldChar w:fldCharType="begin"/>
            </w:r>
            <w:r w:rsidR="0095654D">
              <w:rPr>
                <w:noProof/>
                <w:webHidden/>
              </w:rPr>
              <w:instrText xml:space="preserve"> PAGEREF _Toc167870051 \h </w:instrText>
            </w:r>
            <w:r w:rsidR="0095654D">
              <w:rPr>
                <w:noProof/>
                <w:webHidden/>
              </w:rPr>
            </w:r>
            <w:r w:rsidR="0095654D">
              <w:rPr>
                <w:noProof/>
                <w:webHidden/>
              </w:rPr>
              <w:fldChar w:fldCharType="separate"/>
            </w:r>
            <w:r>
              <w:rPr>
                <w:noProof/>
                <w:webHidden/>
              </w:rPr>
              <w:t>14</w:t>
            </w:r>
            <w:r w:rsidR="0095654D">
              <w:rPr>
                <w:noProof/>
                <w:webHidden/>
              </w:rPr>
              <w:fldChar w:fldCharType="end"/>
            </w:r>
          </w:hyperlink>
        </w:p>
        <w:p w14:paraId="180934A3" w14:textId="238CFBB3"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52" w:history="1">
            <w:r w:rsidR="0095654D" w:rsidRPr="00153144">
              <w:rPr>
                <w:rStyle w:val="Hyperlink"/>
                <w:noProof/>
                <w:lang w:val="en-GB"/>
              </w:rPr>
              <w:t>7.6</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iCs/>
                <w:noProof/>
              </w:rPr>
              <w:t>Missing rate limiting</w:t>
            </w:r>
            <w:r w:rsidR="0095654D">
              <w:rPr>
                <w:noProof/>
                <w:webHidden/>
              </w:rPr>
              <w:tab/>
            </w:r>
            <w:r w:rsidR="0095654D">
              <w:rPr>
                <w:noProof/>
                <w:webHidden/>
              </w:rPr>
              <w:fldChar w:fldCharType="begin"/>
            </w:r>
            <w:r w:rsidR="0095654D">
              <w:rPr>
                <w:noProof/>
                <w:webHidden/>
              </w:rPr>
              <w:instrText xml:space="preserve"> PAGEREF _Toc167870052 \h </w:instrText>
            </w:r>
            <w:r w:rsidR="0095654D">
              <w:rPr>
                <w:noProof/>
                <w:webHidden/>
              </w:rPr>
            </w:r>
            <w:r w:rsidR="0095654D">
              <w:rPr>
                <w:noProof/>
                <w:webHidden/>
              </w:rPr>
              <w:fldChar w:fldCharType="separate"/>
            </w:r>
            <w:r>
              <w:rPr>
                <w:noProof/>
                <w:webHidden/>
              </w:rPr>
              <w:t>15</w:t>
            </w:r>
            <w:r w:rsidR="0095654D">
              <w:rPr>
                <w:noProof/>
                <w:webHidden/>
              </w:rPr>
              <w:fldChar w:fldCharType="end"/>
            </w:r>
          </w:hyperlink>
        </w:p>
        <w:p w14:paraId="34352091" w14:textId="1FD4E8AF" w:rsidR="0095654D" w:rsidRDefault="004634AC">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70053" w:history="1">
            <w:r w:rsidR="0095654D" w:rsidRPr="00153144">
              <w:rPr>
                <w:rStyle w:val="Hyperlink"/>
                <w:noProof/>
                <w:lang w:val="en-GB"/>
              </w:rPr>
              <w:t>8</w:t>
            </w:r>
            <w:r w:rsidR="0095654D">
              <w:rPr>
                <w:rFonts w:asciiTheme="minorHAnsi" w:eastAsiaTheme="minorEastAsia" w:hAnsiTheme="minorHAnsi" w:cstheme="minorBidi"/>
                <w:bCs w:val="0"/>
                <w:i w:val="0"/>
                <w:iCs w:val="0"/>
                <w:noProof/>
                <w:color w:val="auto"/>
                <w:lang w:val="en-SE" w:eastAsia="en-SE"/>
              </w:rPr>
              <w:tab/>
            </w:r>
            <w:r w:rsidR="0095654D" w:rsidRPr="00153144">
              <w:rPr>
                <w:rStyle w:val="Hyperlink"/>
                <w:noProof/>
                <w:lang w:val="en-GB"/>
              </w:rPr>
              <w:t>Recommendations</w:t>
            </w:r>
            <w:r w:rsidR="0095654D">
              <w:rPr>
                <w:noProof/>
                <w:webHidden/>
              </w:rPr>
              <w:tab/>
            </w:r>
            <w:r w:rsidR="0095654D">
              <w:rPr>
                <w:noProof/>
                <w:webHidden/>
              </w:rPr>
              <w:fldChar w:fldCharType="begin"/>
            </w:r>
            <w:r w:rsidR="0095654D">
              <w:rPr>
                <w:noProof/>
                <w:webHidden/>
              </w:rPr>
              <w:instrText xml:space="preserve"> PAGEREF _Toc167870053 \h </w:instrText>
            </w:r>
            <w:r w:rsidR="0095654D">
              <w:rPr>
                <w:noProof/>
                <w:webHidden/>
              </w:rPr>
            </w:r>
            <w:r w:rsidR="0095654D">
              <w:rPr>
                <w:noProof/>
                <w:webHidden/>
              </w:rPr>
              <w:fldChar w:fldCharType="separate"/>
            </w:r>
            <w:r>
              <w:rPr>
                <w:noProof/>
                <w:webHidden/>
              </w:rPr>
              <w:t>15</w:t>
            </w:r>
            <w:r w:rsidR="0095654D">
              <w:rPr>
                <w:noProof/>
                <w:webHidden/>
              </w:rPr>
              <w:fldChar w:fldCharType="end"/>
            </w:r>
          </w:hyperlink>
        </w:p>
        <w:p w14:paraId="752F1BDC" w14:textId="0950D1AB"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54" w:history="1">
            <w:r w:rsidR="0095654D" w:rsidRPr="00153144">
              <w:rPr>
                <w:rStyle w:val="Hyperlink"/>
                <w:noProof/>
                <w:lang w:val="en-GB"/>
              </w:rPr>
              <w:t>8.0</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noProof/>
                <w:lang w:val="en-GB"/>
              </w:rPr>
              <w:t>Overview</w:t>
            </w:r>
            <w:r w:rsidR="0095654D">
              <w:rPr>
                <w:noProof/>
                <w:webHidden/>
              </w:rPr>
              <w:tab/>
            </w:r>
            <w:r w:rsidR="0095654D">
              <w:rPr>
                <w:noProof/>
                <w:webHidden/>
              </w:rPr>
              <w:fldChar w:fldCharType="begin"/>
            </w:r>
            <w:r w:rsidR="0095654D">
              <w:rPr>
                <w:noProof/>
                <w:webHidden/>
              </w:rPr>
              <w:instrText xml:space="preserve"> PAGEREF _Toc167870054 \h </w:instrText>
            </w:r>
            <w:r w:rsidR="0095654D">
              <w:rPr>
                <w:noProof/>
                <w:webHidden/>
              </w:rPr>
            </w:r>
            <w:r w:rsidR="0095654D">
              <w:rPr>
                <w:noProof/>
                <w:webHidden/>
              </w:rPr>
              <w:fldChar w:fldCharType="separate"/>
            </w:r>
            <w:r>
              <w:rPr>
                <w:noProof/>
                <w:webHidden/>
              </w:rPr>
              <w:t>15</w:t>
            </w:r>
            <w:r w:rsidR="0095654D">
              <w:rPr>
                <w:noProof/>
                <w:webHidden/>
              </w:rPr>
              <w:fldChar w:fldCharType="end"/>
            </w:r>
          </w:hyperlink>
        </w:p>
        <w:p w14:paraId="2B4CC82D" w14:textId="123FBDF7" w:rsidR="0095654D" w:rsidRDefault="004634AC">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70055" w:history="1">
            <w:r w:rsidR="0095654D" w:rsidRPr="00153144">
              <w:rPr>
                <w:rStyle w:val="Hyperlink"/>
                <w:noProof/>
                <w:lang w:val="en-GB"/>
              </w:rPr>
              <w:t>8.1</w:t>
            </w:r>
            <w:r w:rsidR="0095654D">
              <w:rPr>
                <w:rFonts w:asciiTheme="minorHAnsi" w:eastAsiaTheme="minorEastAsia" w:hAnsiTheme="minorHAnsi" w:cstheme="minorBidi"/>
                <w:bCs w:val="0"/>
                <w:noProof/>
                <w:color w:val="auto"/>
                <w:sz w:val="24"/>
                <w:szCs w:val="24"/>
                <w:lang w:val="en-SE" w:eastAsia="en-SE"/>
              </w:rPr>
              <w:tab/>
            </w:r>
            <w:r w:rsidR="0095654D" w:rsidRPr="00153144">
              <w:rPr>
                <w:rStyle w:val="Hyperlink"/>
                <w:noProof/>
                <w:lang w:val="en-GB"/>
              </w:rPr>
              <w:t>Remedies</w:t>
            </w:r>
            <w:r w:rsidR="0095654D">
              <w:rPr>
                <w:noProof/>
                <w:webHidden/>
              </w:rPr>
              <w:tab/>
            </w:r>
            <w:r w:rsidR="0095654D">
              <w:rPr>
                <w:noProof/>
                <w:webHidden/>
              </w:rPr>
              <w:fldChar w:fldCharType="begin"/>
            </w:r>
            <w:r w:rsidR="0095654D">
              <w:rPr>
                <w:noProof/>
                <w:webHidden/>
              </w:rPr>
              <w:instrText xml:space="preserve"> PAGEREF _Toc167870055 \h </w:instrText>
            </w:r>
            <w:r w:rsidR="0095654D">
              <w:rPr>
                <w:noProof/>
                <w:webHidden/>
              </w:rPr>
            </w:r>
            <w:r w:rsidR="0095654D">
              <w:rPr>
                <w:noProof/>
                <w:webHidden/>
              </w:rPr>
              <w:fldChar w:fldCharType="separate"/>
            </w:r>
            <w:r>
              <w:rPr>
                <w:noProof/>
                <w:webHidden/>
              </w:rPr>
              <w:t>15</w:t>
            </w:r>
            <w:r w:rsidR="0095654D">
              <w:rPr>
                <w:noProof/>
                <w:webHidden/>
              </w:rPr>
              <w:fldChar w:fldCharType="end"/>
            </w:r>
          </w:hyperlink>
        </w:p>
        <w:p w14:paraId="3BA82690" w14:textId="4264289E" w:rsidR="0095654D" w:rsidRDefault="004634AC">
          <w:pPr>
            <w:pStyle w:val="TOC3"/>
            <w:tabs>
              <w:tab w:val="left" w:pos="1200"/>
              <w:tab w:val="right" w:leader="dot" w:pos="9016"/>
            </w:tabs>
            <w:rPr>
              <w:rFonts w:eastAsiaTheme="minorEastAsia" w:cstheme="minorBidi"/>
              <w:noProof/>
              <w:color w:val="auto"/>
              <w:sz w:val="24"/>
              <w:szCs w:val="24"/>
              <w:lang w:val="en-SE" w:eastAsia="en-SE"/>
            </w:rPr>
          </w:pPr>
          <w:hyperlink w:anchor="_Toc167870056" w:history="1">
            <w:r w:rsidR="0095654D" w:rsidRPr="00153144">
              <w:rPr>
                <w:rStyle w:val="Hyperlink"/>
                <w:noProof/>
              </w:rPr>
              <w:t>8.1.1</w:t>
            </w:r>
            <w:r w:rsidR="0095654D">
              <w:rPr>
                <w:rFonts w:eastAsiaTheme="minorEastAsia" w:cstheme="minorBidi"/>
                <w:noProof/>
                <w:color w:val="auto"/>
                <w:sz w:val="24"/>
                <w:szCs w:val="24"/>
                <w:lang w:val="en-SE" w:eastAsia="en-SE"/>
              </w:rPr>
              <w:tab/>
            </w:r>
            <w:r w:rsidR="0095654D" w:rsidRPr="00153144">
              <w:rPr>
                <w:rStyle w:val="Hyperlink"/>
                <w:noProof/>
                <w:lang w:val="en-GB"/>
              </w:rPr>
              <w:t>Improper authorization on BECS frontend</w:t>
            </w:r>
            <w:r w:rsidR="0095654D">
              <w:rPr>
                <w:noProof/>
                <w:webHidden/>
              </w:rPr>
              <w:tab/>
            </w:r>
            <w:r w:rsidR="0095654D">
              <w:rPr>
                <w:noProof/>
                <w:webHidden/>
              </w:rPr>
              <w:fldChar w:fldCharType="begin"/>
            </w:r>
            <w:r w:rsidR="0095654D">
              <w:rPr>
                <w:noProof/>
                <w:webHidden/>
              </w:rPr>
              <w:instrText xml:space="preserve"> PAGEREF _Toc167870056 \h </w:instrText>
            </w:r>
            <w:r w:rsidR="0095654D">
              <w:rPr>
                <w:noProof/>
                <w:webHidden/>
              </w:rPr>
            </w:r>
            <w:r w:rsidR="0095654D">
              <w:rPr>
                <w:noProof/>
                <w:webHidden/>
              </w:rPr>
              <w:fldChar w:fldCharType="separate"/>
            </w:r>
            <w:r>
              <w:rPr>
                <w:noProof/>
                <w:webHidden/>
              </w:rPr>
              <w:t>15</w:t>
            </w:r>
            <w:r w:rsidR="0095654D">
              <w:rPr>
                <w:noProof/>
                <w:webHidden/>
              </w:rPr>
              <w:fldChar w:fldCharType="end"/>
            </w:r>
          </w:hyperlink>
        </w:p>
        <w:p w14:paraId="3CDC2F57" w14:textId="4BECBBB7" w:rsidR="0095654D" w:rsidRDefault="004634AC">
          <w:pPr>
            <w:pStyle w:val="TOC3"/>
            <w:tabs>
              <w:tab w:val="left" w:pos="1200"/>
              <w:tab w:val="right" w:leader="dot" w:pos="9016"/>
            </w:tabs>
            <w:rPr>
              <w:rFonts w:eastAsiaTheme="minorEastAsia" w:cstheme="minorBidi"/>
              <w:noProof/>
              <w:color w:val="auto"/>
              <w:sz w:val="24"/>
              <w:szCs w:val="24"/>
              <w:lang w:val="en-SE" w:eastAsia="en-SE"/>
            </w:rPr>
          </w:pPr>
          <w:hyperlink w:anchor="_Toc167870057" w:history="1">
            <w:r w:rsidR="0095654D" w:rsidRPr="00153144">
              <w:rPr>
                <w:rStyle w:val="Hyperlink"/>
                <w:noProof/>
              </w:rPr>
              <w:t>8.1.2</w:t>
            </w:r>
            <w:r w:rsidR="0095654D">
              <w:rPr>
                <w:rFonts w:eastAsiaTheme="minorEastAsia" w:cstheme="minorBidi"/>
                <w:noProof/>
                <w:color w:val="auto"/>
                <w:sz w:val="24"/>
                <w:szCs w:val="24"/>
                <w:lang w:val="en-SE" w:eastAsia="en-SE"/>
              </w:rPr>
              <w:tab/>
            </w:r>
            <w:r w:rsidR="0095654D" w:rsidRPr="00153144">
              <w:rPr>
                <w:rStyle w:val="Hyperlink"/>
                <w:noProof/>
              </w:rPr>
              <w:t>Dependency on Vulnerable Third-Party Component</w:t>
            </w:r>
            <w:r w:rsidR="0095654D">
              <w:rPr>
                <w:noProof/>
                <w:webHidden/>
              </w:rPr>
              <w:tab/>
            </w:r>
            <w:r w:rsidR="0095654D">
              <w:rPr>
                <w:noProof/>
                <w:webHidden/>
              </w:rPr>
              <w:fldChar w:fldCharType="begin"/>
            </w:r>
            <w:r w:rsidR="0095654D">
              <w:rPr>
                <w:noProof/>
                <w:webHidden/>
              </w:rPr>
              <w:instrText xml:space="preserve"> PAGEREF _Toc167870057 \h </w:instrText>
            </w:r>
            <w:r w:rsidR="0095654D">
              <w:rPr>
                <w:noProof/>
                <w:webHidden/>
              </w:rPr>
            </w:r>
            <w:r w:rsidR="0095654D">
              <w:rPr>
                <w:noProof/>
                <w:webHidden/>
              </w:rPr>
              <w:fldChar w:fldCharType="separate"/>
            </w:r>
            <w:r>
              <w:rPr>
                <w:noProof/>
                <w:webHidden/>
              </w:rPr>
              <w:t>15</w:t>
            </w:r>
            <w:r w:rsidR="0095654D">
              <w:rPr>
                <w:noProof/>
                <w:webHidden/>
              </w:rPr>
              <w:fldChar w:fldCharType="end"/>
            </w:r>
          </w:hyperlink>
        </w:p>
        <w:p w14:paraId="6610EBF4" w14:textId="59297230" w:rsidR="0095654D" w:rsidRDefault="004634AC">
          <w:pPr>
            <w:pStyle w:val="TOC3"/>
            <w:tabs>
              <w:tab w:val="left" w:pos="1200"/>
              <w:tab w:val="right" w:leader="dot" w:pos="9016"/>
            </w:tabs>
            <w:rPr>
              <w:rFonts w:eastAsiaTheme="minorEastAsia" w:cstheme="minorBidi"/>
              <w:noProof/>
              <w:color w:val="auto"/>
              <w:sz w:val="24"/>
              <w:szCs w:val="24"/>
              <w:lang w:val="en-SE" w:eastAsia="en-SE"/>
            </w:rPr>
          </w:pPr>
          <w:hyperlink w:anchor="_Toc167870058" w:history="1">
            <w:r w:rsidR="0095654D" w:rsidRPr="00153144">
              <w:rPr>
                <w:rStyle w:val="Hyperlink"/>
                <w:noProof/>
              </w:rPr>
              <w:t>8.1.3</w:t>
            </w:r>
            <w:r w:rsidR="0095654D">
              <w:rPr>
                <w:rFonts w:eastAsiaTheme="minorEastAsia" w:cstheme="minorBidi"/>
                <w:noProof/>
                <w:color w:val="auto"/>
                <w:sz w:val="24"/>
                <w:szCs w:val="24"/>
                <w:lang w:val="en-SE" w:eastAsia="en-SE"/>
              </w:rPr>
              <w:tab/>
            </w:r>
            <w:r w:rsidR="0095654D" w:rsidRPr="00153144">
              <w:rPr>
                <w:rStyle w:val="Hyperlink"/>
                <w:noProof/>
                <w:lang w:val="en-GB"/>
              </w:rPr>
              <w:t>Use of Password Hash with Insufficient Computational Effort</w:t>
            </w:r>
            <w:r w:rsidR="0095654D">
              <w:rPr>
                <w:noProof/>
                <w:webHidden/>
              </w:rPr>
              <w:tab/>
            </w:r>
            <w:r w:rsidR="0095654D">
              <w:rPr>
                <w:noProof/>
                <w:webHidden/>
              </w:rPr>
              <w:fldChar w:fldCharType="begin"/>
            </w:r>
            <w:r w:rsidR="0095654D">
              <w:rPr>
                <w:noProof/>
                <w:webHidden/>
              </w:rPr>
              <w:instrText xml:space="preserve"> PAGEREF _Toc167870058 \h </w:instrText>
            </w:r>
            <w:r w:rsidR="0095654D">
              <w:rPr>
                <w:noProof/>
                <w:webHidden/>
              </w:rPr>
            </w:r>
            <w:r w:rsidR="0095654D">
              <w:rPr>
                <w:noProof/>
                <w:webHidden/>
              </w:rPr>
              <w:fldChar w:fldCharType="separate"/>
            </w:r>
            <w:r>
              <w:rPr>
                <w:noProof/>
                <w:webHidden/>
              </w:rPr>
              <w:t>16</w:t>
            </w:r>
            <w:r w:rsidR="0095654D">
              <w:rPr>
                <w:noProof/>
                <w:webHidden/>
              </w:rPr>
              <w:fldChar w:fldCharType="end"/>
            </w:r>
          </w:hyperlink>
        </w:p>
        <w:p w14:paraId="3238D731" w14:textId="13E9B424" w:rsidR="0095654D" w:rsidRDefault="004634AC">
          <w:pPr>
            <w:pStyle w:val="TOC3"/>
            <w:tabs>
              <w:tab w:val="left" w:pos="1200"/>
              <w:tab w:val="right" w:leader="dot" w:pos="9016"/>
            </w:tabs>
            <w:rPr>
              <w:rFonts w:eastAsiaTheme="minorEastAsia" w:cstheme="minorBidi"/>
              <w:noProof/>
              <w:color w:val="auto"/>
              <w:sz w:val="24"/>
              <w:szCs w:val="24"/>
              <w:lang w:val="en-SE" w:eastAsia="en-SE"/>
            </w:rPr>
          </w:pPr>
          <w:hyperlink w:anchor="_Toc167870059" w:history="1">
            <w:r w:rsidR="0095654D" w:rsidRPr="00153144">
              <w:rPr>
                <w:rStyle w:val="Hyperlink"/>
                <w:noProof/>
              </w:rPr>
              <w:t>8.1.4</w:t>
            </w:r>
            <w:r w:rsidR="0095654D">
              <w:rPr>
                <w:rFonts w:eastAsiaTheme="minorEastAsia" w:cstheme="minorBidi"/>
                <w:noProof/>
                <w:color w:val="auto"/>
                <w:sz w:val="24"/>
                <w:szCs w:val="24"/>
                <w:lang w:val="en-SE" w:eastAsia="en-SE"/>
              </w:rPr>
              <w:tab/>
            </w:r>
            <w:r w:rsidR="0095654D" w:rsidRPr="00153144">
              <w:rPr>
                <w:rStyle w:val="Hyperlink"/>
                <w:noProof/>
                <w:lang w:val="en-GB"/>
              </w:rPr>
              <w:t>Cleartext Transmission of Sensitive Information</w:t>
            </w:r>
            <w:r w:rsidR="0095654D">
              <w:rPr>
                <w:noProof/>
                <w:webHidden/>
              </w:rPr>
              <w:tab/>
            </w:r>
            <w:r w:rsidR="0095654D">
              <w:rPr>
                <w:noProof/>
                <w:webHidden/>
              </w:rPr>
              <w:fldChar w:fldCharType="begin"/>
            </w:r>
            <w:r w:rsidR="0095654D">
              <w:rPr>
                <w:noProof/>
                <w:webHidden/>
              </w:rPr>
              <w:instrText xml:space="preserve"> PAGEREF _Toc167870059 \h </w:instrText>
            </w:r>
            <w:r w:rsidR="0095654D">
              <w:rPr>
                <w:noProof/>
                <w:webHidden/>
              </w:rPr>
            </w:r>
            <w:r w:rsidR="0095654D">
              <w:rPr>
                <w:noProof/>
                <w:webHidden/>
              </w:rPr>
              <w:fldChar w:fldCharType="separate"/>
            </w:r>
            <w:r>
              <w:rPr>
                <w:noProof/>
                <w:webHidden/>
              </w:rPr>
              <w:t>16</w:t>
            </w:r>
            <w:r w:rsidR="0095654D">
              <w:rPr>
                <w:noProof/>
                <w:webHidden/>
              </w:rPr>
              <w:fldChar w:fldCharType="end"/>
            </w:r>
          </w:hyperlink>
        </w:p>
        <w:p w14:paraId="49A44DB0" w14:textId="18F7A1A4" w:rsidR="0095654D" w:rsidRDefault="004634AC">
          <w:pPr>
            <w:pStyle w:val="TOC3"/>
            <w:tabs>
              <w:tab w:val="left" w:pos="1200"/>
              <w:tab w:val="right" w:leader="dot" w:pos="9016"/>
            </w:tabs>
            <w:rPr>
              <w:rFonts w:eastAsiaTheme="minorEastAsia" w:cstheme="minorBidi"/>
              <w:noProof/>
              <w:color w:val="auto"/>
              <w:sz w:val="24"/>
              <w:szCs w:val="24"/>
              <w:lang w:val="en-SE" w:eastAsia="en-SE"/>
            </w:rPr>
          </w:pPr>
          <w:hyperlink w:anchor="_Toc167870060" w:history="1">
            <w:r w:rsidR="0095654D" w:rsidRPr="00153144">
              <w:rPr>
                <w:rStyle w:val="Hyperlink"/>
                <w:noProof/>
              </w:rPr>
              <w:t>8.1.5</w:t>
            </w:r>
            <w:r w:rsidR="0095654D">
              <w:rPr>
                <w:rFonts w:eastAsiaTheme="minorEastAsia" w:cstheme="minorBidi"/>
                <w:noProof/>
                <w:color w:val="auto"/>
                <w:sz w:val="24"/>
                <w:szCs w:val="24"/>
                <w:lang w:val="en-SE" w:eastAsia="en-SE"/>
              </w:rPr>
              <w:tab/>
            </w:r>
            <w:r w:rsidR="0095654D" w:rsidRPr="00153144">
              <w:rPr>
                <w:rStyle w:val="Hyperlink"/>
                <w:noProof/>
                <w:lang w:val="en-GB"/>
              </w:rPr>
              <w:t>Improperly Controlled Modification of Object Prototype At-tributes ('Prototype Pollution')</w:t>
            </w:r>
            <w:r w:rsidR="0095654D">
              <w:rPr>
                <w:noProof/>
                <w:webHidden/>
              </w:rPr>
              <w:tab/>
            </w:r>
            <w:r w:rsidR="0095654D">
              <w:rPr>
                <w:noProof/>
                <w:webHidden/>
              </w:rPr>
              <w:fldChar w:fldCharType="begin"/>
            </w:r>
            <w:r w:rsidR="0095654D">
              <w:rPr>
                <w:noProof/>
                <w:webHidden/>
              </w:rPr>
              <w:instrText xml:space="preserve"> PAGEREF _Toc167870060 \h </w:instrText>
            </w:r>
            <w:r w:rsidR="0095654D">
              <w:rPr>
                <w:noProof/>
                <w:webHidden/>
              </w:rPr>
            </w:r>
            <w:r w:rsidR="0095654D">
              <w:rPr>
                <w:noProof/>
                <w:webHidden/>
              </w:rPr>
              <w:fldChar w:fldCharType="separate"/>
            </w:r>
            <w:r>
              <w:rPr>
                <w:noProof/>
                <w:webHidden/>
              </w:rPr>
              <w:t>16</w:t>
            </w:r>
            <w:r w:rsidR="0095654D">
              <w:rPr>
                <w:noProof/>
                <w:webHidden/>
              </w:rPr>
              <w:fldChar w:fldCharType="end"/>
            </w:r>
          </w:hyperlink>
        </w:p>
        <w:p w14:paraId="3F453F71" w14:textId="0B51600E" w:rsidR="0095654D" w:rsidRDefault="004634AC">
          <w:pPr>
            <w:pStyle w:val="TOC3"/>
            <w:tabs>
              <w:tab w:val="left" w:pos="1200"/>
              <w:tab w:val="right" w:leader="dot" w:pos="9016"/>
            </w:tabs>
            <w:rPr>
              <w:rFonts w:eastAsiaTheme="minorEastAsia" w:cstheme="minorBidi"/>
              <w:noProof/>
              <w:color w:val="auto"/>
              <w:sz w:val="24"/>
              <w:szCs w:val="24"/>
              <w:lang w:val="en-SE" w:eastAsia="en-SE"/>
            </w:rPr>
          </w:pPr>
          <w:hyperlink w:anchor="_Toc167870061" w:history="1">
            <w:r w:rsidR="0095654D" w:rsidRPr="00153144">
              <w:rPr>
                <w:rStyle w:val="Hyperlink"/>
                <w:noProof/>
              </w:rPr>
              <w:t>8.1.6</w:t>
            </w:r>
            <w:r w:rsidR="0095654D">
              <w:rPr>
                <w:rFonts w:eastAsiaTheme="minorEastAsia" w:cstheme="minorBidi"/>
                <w:noProof/>
                <w:color w:val="auto"/>
                <w:sz w:val="24"/>
                <w:szCs w:val="24"/>
                <w:lang w:val="en-SE" w:eastAsia="en-SE"/>
              </w:rPr>
              <w:tab/>
            </w:r>
            <w:r w:rsidR="0095654D" w:rsidRPr="00153144">
              <w:rPr>
                <w:rStyle w:val="Hyperlink"/>
                <w:noProof/>
                <w:lang w:val="en-GB"/>
              </w:rPr>
              <w:t>Missing rate limiting</w:t>
            </w:r>
            <w:r w:rsidR="0095654D">
              <w:rPr>
                <w:noProof/>
                <w:webHidden/>
              </w:rPr>
              <w:tab/>
            </w:r>
            <w:r w:rsidR="0095654D">
              <w:rPr>
                <w:noProof/>
                <w:webHidden/>
              </w:rPr>
              <w:fldChar w:fldCharType="begin"/>
            </w:r>
            <w:r w:rsidR="0095654D">
              <w:rPr>
                <w:noProof/>
                <w:webHidden/>
              </w:rPr>
              <w:instrText xml:space="preserve"> PAGEREF _Toc167870061 \h </w:instrText>
            </w:r>
            <w:r w:rsidR="0095654D">
              <w:rPr>
                <w:noProof/>
                <w:webHidden/>
              </w:rPr>
            </w:r>
            <w:r w:rsidR="0095654D">
              <w:rPr>
                <w:noProof/>
                <w:webHidden/>
              </w:rPr>
              <w:fldChar w:fldCharType="separate"/>
            </w:r>
            <w:r>
              <w:rPr>
                <w:noProof/>
                <w:webHidden/>
              </w:rPr>
              <w:t>16</w:t>
            </w:r>
            <w:r w:rsidR="0095654D">
              <w:rPr>
                <w:noProof/>
                <w:webHidden/>
              </w:rPr>
              <w:fldChar w:fldCharType="end"/>
            </w:r>
          </w:hyperlink>
        </w:p>
        <w:p w14:paraId="2DAF2B41" w14:textId="5E9F981B" w:rsidR="00914E1B" w:rsidRPr="005C5751" w:rsidRDefault="00914E1B" w:rsidP="00914E1B">
          <w:pPr>
            <w:rPr>
              <w:b/>
              <w:bCs/>
              <w:noProof/>
            </w:rPr>
          </w:pPr>
          <w:r>
            <w:rPr>
              <w:b/>
              <w:bCs/>
              <w:noProof/>
            </w:rPr>
            <w:fldChar w:fldCharType="end"/>
          </w:r>
        </w:p>
      </w:sdtContent>
    </w:sdt>
    <w:p w14:paraId="1006C7C5" w14:textId="77777777" w:rsidR="005C5751" w:rsidRPr="005C5751" w:rsidRDefault="005C5751" w:rsidP="005C5751">
      <w:pPr>
        <w:rPr>
          <w:lang w:val="en-GB"/>
        </w:rPr>
      </w:pPr>
    </w:p>
    <w:p w14:paraId="341B1928" w14:textId="6A826FB1" w:rsidR="00914E1B" w:rsidRDefault="00914E1B" w:rsidP="00914E1B">
      <w:pPr>
        <w:pStyle w:val="Heading1"/>
        <w:rPr>
          <w:lang w:val="en-GB"/>
        </w:rPr>
      </w:pPr>
      <w:bookmarkStart w:id="0" w:name="_Toc167870037"/>
      <w:r w:rsidRPr="00914E1B">
        <w:rPr>
          <w:lang w:val="en-GB"/>
        </w:rPr>
        <w:lastRenderedPageBreak/>
        <w:t>Executive summary</w:t>
      </w:r>
      <w:bookmarkEnd w:id="0"/>
    </w:p>
    <w:p w14:paraId="13AA7094" w14:textId="3BA8A5B4" w:rsidR="00E123C9" w:rsidRPr="005E1D1E" w:rsidRDefault="00240FC6" w:rsidP="00240FC6">
      <w:proofErr w:type="spellStart"/>
      <w:r w:rsidRPr="005E1D1E">
        <w:t>PacketFront</w:t>
      </w:r>
      <w:proofErr w:type="spellEnd"/>
      <w:r w:rsidRPr="005E1D1E">
        <w:t xml:space="preserve"> Software Solutions AB (“</w:t>
      </w:r>
      <w:proofErr w:type="spellStart"/>
      <w:r w:rsidRPr="005E1D1E">
        <w:t>PacketFront</w:t>
      </w:r>
      <w:proofErr w:type="spellEnd"/>
      <w:r w:rsidRPr="005E1D1E">
        <w:t xml:space="preserve"> Software” herein) contracted IP-Solutions to perform a Penetration Test of the </w:t>
      </w:r>
      <w:hyperlink r:id="rId8" w:history="1">
        <w:r w:rsidRPr="005E1D1E">
          <w:rPr>
            <w:rStyle w:val="Hyperlink"/>
          </w:rPr>
          <w:t>BECS</w:t>
        </w:r>
      </w:hyperlink>
      <w:r w:rsidR="00E123C9" w:rsidRPr="005E1D1E">
        <w:t>*</w:t>
      </w:r>
      <w:r w:rsidR="00993ED0" w:rsidRPr="005E1D1E">
        <w:t xml:space="preserve"> </w:t>
      </w:r>
      <w:r w:rsidRPr="005E1D1E">
        <w:t xml:space="preserve">product </w:t>
      </w:r>
      <w:r w:rsidR="00993ED0" w:rsidRPr="005E1D1E">
        <w:t xml:space="preserve">and its </w:t>
      </w:r>
      <w:r w:rsidR="0016114B" w:rsidRPr="005E1D1E">
        <w:t>backend API</w:t>
      </w:r>
      <w:r w:rsidR="00065E72" w:rsidRPr="005E1D1E">
        <w:t>s</w:t>
      </w:r>
      <w:r w:rsidR="0016114B" w:rsidRPr="005E1D1E">
        <w:t xml:space="preserve"> </w:t>
      </w:r>
      <w:r w:rsidRPr="005E1D1E">
        <w:t xml:space="preserve">to identify security weaknesses, determine the impact to </w:t>
      </w:r>
      <w:proofErr w:type="spellStart"/>
      <w:r w:rsidRPr="005E1D1E">
        <w:t>PacketFront</w:t>
      </w:r>
      <w:proofErr w:type="spellEnd"/>
      <w:r w:rsidRPr="005E1D1E">
        <w:t xml:space="preserve"> Software, document all findings in a clear and repeatable manner, and provide remediation recommendations. </w:t>
      </w:r>
    </w:p>
    <w:p w14:paraId="19E4D8B0" w14:textId="77777777" w:rsidR="00BD7281" w:rsidRPr="00E123C9" w:rsidRDefault="00BD7281" w:rsidP="00240FC6">
      <w:pPr>
        <w:rPr>
          <w:sz w:val="14"/>
          <w:szCs w:val="13"/>
        </w:rPr>
      </w:pPr>
    </w:p>
    <w:p w14:paraId="654D6C95" w14:textId="77777777" w:rsidR="00914E1B" w:rsidRDefault="008F6F89" w:rsidP="00914E1B">
      <w:pPr>
        <w:pStyle w:val="Heading1"/>
        <w:rPr>
          <w:lang w:val="en-GB"/>
        </w:rPr>
      </w:pPr>
      <w:bookmarkStart w:id="1" w:name="_Toc167870038"/>
      <w:r>
        <w:rPr>
          <w:lang w:val="en-GB"/>
        </w:rPr>
        <w:t>Customer c</w:t>
      </w:r>
      <w:r w:rsidR="00914E1B" w:rsidRPr="00914E1B">
        <w:rPr>
          <w:lang w:val="en-GB"/>
        </w:rPr>
        <w:t>ontacts</w:t>
      </w:r>
      <w:bookmarkEnd w:id="1"/>
    </w:p>
    <w:tbl>
      <w:tblPr>
        <w:tblStyle w:val="TableGridLight"/>
        <w:tblW w:w="0" w:type="auto"/>
        <w:tblLook w:val="04A0" w:firstRow="1" w:lastRow="0" w:firstColumn="1" w:lastColumn="0" w:noHBand="0" w:noVBand="1"/>
      </w:tblPr>
      <w:tblGrid>
        <w:gridCol w:w="1843"/>
        <w:gridCol w:w="3544"/>
        <w:gridCol w:w="3629"/>
      </w:tblGrid>
      <w:tr w:rsidR="008F6F89" w:rsidRPr="008F6F89" w14:paraId="2F085424" w14:textId="77777777" w:rsidTr="008F6F89">
        <w:trPr>
          <w:cnfStyle w:val="100000000000" w:firstRow="1" w:lastRow="0" w:firstColumn="0" w:lastColumn="0" w:oddVBand="0" w:evenVBand="0" w:oddHBand="0" w:evenHBand="0" w:firstRowFirstColumn="0" w:firstRowLastColumn="0" w:lastRowFirstColumn="0" w:lastRowLastColumn="0"/>
        </w:trPr>
        <w:tc>
          <w:tcPr>
            <w:tcW w:w="1843" w:type="dxa"/>
          </w:tcPr>
          <w:p w14:paraId="664B7E1F" w14:textId="77777777" w:rsidR="008F6F89" w:rsidRPr="008F6F89" w:rsidRDefault="008F6F89" w:rsidP="008F6F89">
            <w:pPr>
              <w:pStyle w:val="NormalTable"/>
              <w:rPr>
                <w:i/>
                <w:iCs/>
              </w:rPr>
            </w:pPr>
            <w:proofErr w:type="spellStart"/>
            <w:r w:rsidRPr="008F6F89">
              <w:rPr>
                <w:i/>
                <w:iCs/>
              </w:rPr>
              <w:t>Role</w:t>
            </w:r>
            <w:proofErr w:type="spellEnd"/>
          </w:p>
        </w:tc>
        <w:tc>
          <w:tcPr>
            <w:tcW w:w="3544" w:type="dxa"/>
          </w:tcPr>
          <w:p w14:paraId="79325DF9" w14:textId="77777777" w:rsidR="008F6F89" w:rsidRPr="008F6F89" w:rsidRDefault="008F6F89" w:rsidP="008F6F89">
            <w:pPr>
              <w:pStyle w:val="NormalTable"/>
              <w:rPr>
                <w:i/>
                <w:iCs/>
                <w:lang w:val="en-GB"/>
              </w:rPr>
            </w:pPr>
            <w:r w:rsidRPr="008F6F89">
              <w:rPr>
                <w:i/>
                <w:iCs/>
                <w:lang w:val="en-GB"/>
              </w:rPr>
              <w:t>Name</w:t>
            </w:r>
          </w:p>
        </w:tc>
        <w:tc>
          <w:tcPr>
            <w:tcW w:w="3629" w:type="dxa"/>
          </w:tcPr>
          <w:p w14:paraId="1C4C1D2F" w14:textId="77777777" w:rsidR="008F6F89" w:rsidRPr="008F6F89" w:rsidRDefault="008F6F89" w:rsidP="008F6F89">
            <w:pPr>
              <w:pStyle w:val="NormalTable"/>
              <w:rPr>
                <w:i/>
                <w:iCs/>
                <w:lang w:val="en-GB"/>
              </w:rPr>
            </w:pPr>
            <w:r w:rsidRPr="008F6F89">
              <w:rPr>
                <w:i/>
                <w:iCs/>
                <w:lang w:val="en-GB"/>
              </w:rPr>
              <w:t>Contact details</w:t>
            </w:r>
          </w:p>
        </w:tc>
      </w:tr>
      <w:tr w:rsidR="00D85886" w14:paraId="2490A9AD" w14:textId="77777777" w:rsidTr="00DC7E49">
        <w:tc>
          <w:tcPr>
            <w:tcW w:w="1843" w:type="dxa"/>
            <w:vAlign w:val="top"/>
          </w:tcPr>
          <w:p w14:paraId="6D90A82A" w14:textId="42D63D8F" w:rsidR="00D85886" w:rsidRPr="00767CA1" w:rsidRDefault="00D85886" w:rsidP="00D85886">
            <w:pPr>
              <w:pStyle w:val="NormalTable"/>
              <w:rPr>
                <w:i w:val="0"/>
                <w:iCs/>
              </w:rPr>
            </w:pPr>
            <w:r w:rsidRPr="00767CA1">
              <w:rPr>
                <w:i w:val="0"/>
                <w:iCs/>
                <w:sz w:val="23"/>
                <w:szCs w:val="23"/>
              </w:rPr>
              <w:t xml:space="preserve">CTO </w:t>
            </w:r>
          </w:p>
        </w:tc>
        <w:tc>
          <w:tcPr>
            <w:tcW w:w="3544" w:type="dxa"/>
            <w:vAlign w:val="top"/>
          </w:tcPr>
          <w:p w14:paraId="61905136" w14:textId="33459FA1" w:rsidR="00D85886" w:rsidRPr="00767CA1" w:rsidRDefault="00D85886" w:rsidP="00D85886">
            <w:pPr>
              <w:pStyle w:val="NormalTable"/>
              <w:rPr>
                <w:i w:val="0"/>
                <w:iCs/>
              </w:rPr>
            </w:pPr>
            <w:r w:rsidRPr="00767CA1">
              <w:rPr>
                <w:i w:val="0"/>
                <w:iCs/>
                <w:sz w:val="23"/>
                <w:szCs w:val="23"/>
              </w:rPr>
              <w:t xml:space="preserve">Jonas Ohlsson </w:t>
            </w:r>
          </w:p>
        </w:tc>
        <w:tc>
          <w:tcPr>
            <w:tcW w:w="3629" w:type="dxa"/>
            <w:vAlign w:val="top"/>
          </w:tcPr>
          <w:p w14:paraId="78886B7E" w14:textId="3A3BB905" w:rsidR="00D85886" w:rsidRPr="00767CA1" w:rsidRDefault="00D85886" w:rsidP="00D85886">
            <w:pPr>
              <w:pStyle w:val="NormalTable"/>
              <w:rPr>
                <w:i w:val="0"/>
                <w:iCs/>
              </w:rPr>
            </w:pPr>
            <w:r w:rsidRPr="00767CA1">
              <w:rPr>
                <w:i w:val="0"/>
                <w:iCs/>
                <w:color w:val="0462C1"/>
                <w:sz w:val="23"/>
                <w:szCs w:val="23"/>
              </w:rPr>
              <w:t xml:space="preserve">jonas.ohlsson@pfsw.com </w:t>
            </w:r>
          </w:p>
        </w:tc>
      </w:tr>
      <w:tr w:rsidR="00D85886" w14:paraId="3700CD0B" w14:textId="77777777" w:rsidTr="00DC7E49">
        <w:tc>
          <w:tcPr>
            <w:tcW w:w="1843" w:type="dxa"/>
            <w:vAlign w:val="top"/>
          </w:tcPr>
          <w:p w14:paraId="5CCA10B6" w14:textId="4BB30FCA" w:rsidR="00D85886" w:rsidRPr="00767CA1" w:rsidRDefault="00D85886" w:rsidP="00D85886">
            <w:pPr>
              <w:pStyle w:val="NormalTable"/>
              <w:rPr>
                <w:i w:val="0"/>
                <w:iCs/>
              </w:rPr>
            </w:pPr>
            <w:r w:rsidRPr="00767CA1">
              <w:rPr>
                <w:i w:val="0"/>
                <w:iCs/>
                <w:sz w:val="23"/>
                <w:szCs w:val="23"/>
              </w:rPr>
              <w:t>IT-</w:t>
            </w:r>
            <w:proofErr w:type="spellStart"/>
            <w:r w:rsidRPr="00767CA1">
              <w:rPr>
                <w:i w:val="0"/>
                <w:iCs/>
                <w:sz w:val="23"/>
                <w:szCs w:val="23"/>
              </w:rPr>
              <w:t>Architect</w:t>
            </w:r>
            <w:proofErr w:type="spellEnd"/>
            <w:r w:rsidRPr="00767CA1">
              <w:rPr>
                <w:i w:val="0"/>
                <w:iCs/>
                <w:sz w:val="23"/>
                <w:szCs w:val="23"/>
              </w:rPr>
              <w:t xml:space="preserve"> </w:t>
            </w:r>
          </w:p>
        </w:tc>
        <w:tc>
          <w:tcPr>
            <w:tcW w:w="3544" w:type="dxa"/>
            <w:vAlign w:val="top"/>
          </w:tcPr>
          <w:p w14:paraId="4EEFFF2B" w14:textId="32796C96" w:rsidR="00D85886" w:rsidRPr="00767CA1" w:rsidRDefault="00D85886" w:rsidP="00D85886">
            <w:pPr>
              <w:pStyle w:val="NormalTable"/>
              <w:rPr>
                <w:i w:val="0"/>
                <w:iCs/>
              </w:rPr>
            </w:pPr>
            <w:r w:rsidRPr="00767CA1">
              <w:rPr>
                <w:i w:val="0"/>
                <w:iCs/>
                <w:sz w:val="23"/>
                <w:szCs w:val="23"/>
              </w:rPr>
              <w:t xml:space="preserve">Daniel Lundqvist </w:t>
            </w:r>
          </w:p>
        </w:tc>
        <w:tc>
          <w:tcPr>
            <w:tcW w:w="3629" w:type="dxa"/>
            <w:vAlign w:val="top"/>
          </w:tcPr>
          <w:p w14:paraId="681CE16C" w14:textId="104D94FC" w:rsidR="00D85886" w:rsidRPr="00767CA1" w:rsidRDefault="00D85886" w:rsidP="00D85886">
            <w:pPr>
              <w:pStyle w:val="NormalTable"/>
              <w:rPr>
                <w:i w:val="0"/>
                <w:iCs/>
              </w:rPr>
            </w:pPr>
            <w:r w:rsidRPr="00767CA1">
              <w:rPr>
                <w:i w:val="0"/>
                <w:iCs/>
                <w:color w:val="0462C1"/>
                <w:sz w:val="23"/>
                <w:szCs w:val="23"/>
              </w:rPr>
              <w:t xml:space="preserve">daniel.lundqvist@pfsw.com </w:t>
            </w:r>
          </w:p>
        </w:tc>
      </w:tr>
    </w:tbl>
    <w:p w14:paraId="6BAA0262" w14:textId="77777777" w:rsidR="00BD7281" w:rsidRPr="008F6F89" w:rsidRDefault="00BD7281" w:rsidP="008F6F89">
      <w:pPr>
        <w:rPr>
          <w:lang w:val="en-GB"/>
        </w:rPr>
      </w:pPr>
    </w:p>
    <w:p w14:paraId="043130F7" w14:textId="77777777" w:rsidR="008F6F89" w:rsidRDefault="008F6F89" w:rsidP="008F6F89">
      <w:pPr>
        <w:pStyle w:val="Heading1"/>
        <w:rPr>
          <w:lang w:val="en-GB"/>
        </w:rPr>
      </w:pPr>
      <w:bookmarkStart w:id="2" w:name="_Toc167870039"/>
      <w:r>
        <w:rPr>
          <w:lang w:val="en-GB"/>
        </w:rPr>
        <w:t>IPS contacts</w:t>
      </w:r>
      <w:bookmarkEnd w:id="2"/>
    </w:p>
    <w:tbl>
      <w:tblPr>
        <w:tblStyle w:val="TableGridLight"/>
        <w:tblW w:w="0" w:type="auto"/>
        <w:tblLook w:val="04A0" w:firstRow="1" w:lastRow="0" w:firstColumn="1" w:lastColumn="0" w:noHBand="0" w:noVBand="1"/>
      </w:tblPr>
      <w:tblGrid>
        <w:gridCol w:w="1843"/>
        <w:gridCol w:w="3544"/>
        <w:gridCol w:w="3629"/>
      </w:tblGrid>
      <w:tr w:rsidR="008F6F89" w:rsidRPr="008F6F89" w14:paraId="363003C4" w14:textId="77777777" w:rsidTr="000C638B">
        <w:trPr>
          <w:cnfStyle w:val="100000000000" w:firstRow="1" w:lastRow="0" w:firstColumn="0" w:lastColumn="0" w:oddVBand="0" w:evenVBand="0" w:oddHBand="0" w:evenHBand="0" w:firstRowFirstColumn="0" w:firstRowLastColumn="0" w:lastRowFirstColumn="0" w:lastRowLastColumn="0"/>
        </w:trPr>
        <w:tc>
          <w:tcPr>
            <w:tcW w:w="1843" w:type="dxa"/>
          </w:tcPr>
          <w:p w14:paraId="6E3031B2" w14:textId="77777777" w:rsidR="008F6F89" w:rsidRPr="008F6F89" w:rsidRDefault="008F6F89" w:rsidP="000C638B">
            <w:pPr>
              <w:pStyle w:val="NormalTable"/>
              <w:rPr>
                <w:i/>
                <w:iCs/>
              </w:rPr>
            </w:pPr>
            <w:proofErr w:type="spellStart"/>
            <w:r w:rsidRPr="008F6F89">
              <w:rPr>
                <w:i/>
                <w:iCs/>
              </w:rPr>
              <w:t>Role</w:t>
            </w:r>
            <w:proofErr w:type="spellEnd"/>
          </w:p>
        </w:tc>
        <w:tc>
          <w:tcPr>
            <w:tcW w:w="3544" w:type="dxa"/>
          </w:tcPr>
          <w:p w14:paraId="49EF5BD2" w14:textId="77777777" w:rsidR="008F6F89" w:rsidRPr="008F6F89" w:rsidRDefault="008F6F89" w:rsidP="000C638B">
            <w:pPr>
              <w:pStyle w:val="NormalTable"/>
              <w:rPr>
                <w:i/>
                <w:iCs/>
                <w:lang w:val="en-GB"/>
              </w:rPr>
            </w:pPr>
            <w:r w:rsidRPr="008F6F89">
              <w:rPr>
                <w:i/>
                <w:iCs/>
                <w:lang w:val="en-GB"/>
              </w:rPr>
              <w:t>Name</w:t>
            </w:r>
          </w:p>
        </w:tc>
        <w:tc>
          <w:tcPr>
            <w:tcW w:w="3629" w:type="dxa"/>
          </w:tcPr>
          <w:p w14:paraId="7EA25F54" w14:textId="77777777" w:rsidR="008F6F89" w:rsidRPr="008F6F89" w:rsidRDefault="008F6F89" w:rsidP="000C638B">
            <w:pPr>
              <w:pStyle w:val="NormalTable"/>
              <w:rPr>
                <w:i/>
                <w:iCs/>
                <w:lang w:val="en-GB"/>
              </w:rPr>
            </w:pPr>
            <w:r w:rsidRPr="008F6F89">
              <w:rPr>
                <w:i/>
                <w:iCs/>
                <w:lang w:val="en-GB"/>
              </w:rPr>
              <w:t>Contact details</w:t>
            </w:r>
          </w:p>
        </w:tc>
      </w:tr>
      <w:tr w:rsidR="0072071D" w:rsidRPr="00AF718E" w14:paraId="7B7A3705" w14:textId="77777777" w:rsidTr="00834EB6">
        <w:tc>
          <w:tcPr>
            <w:tcW w:w="1843" w:type="dxa"/>
            <w:vAlign w:val="top"/>
          </w:tcPr>
          <w:p w14:paraId="6B0D3F8E" w14:textId="06EA4D94" w:rsidR="0072071D" w:rsidRPr="00767CA1" w:rsidRDefault="0072071D" w:rsidP="0072071D">
            <w:pPr>
              <w:pStyle w:val="NormalTable"/>
              <w:rPr>
                <w:i w:val="0"/>
                <w:iCs/>
              </w:rPr>
            </w:pPr>
            <w:r w:rsidRPr="00767CA1">
              <w:rPr>
                <w:i w:val="0"/>
                <w:iCs/>
                <w:sz w:val="23"/>
                <w:szCs w:val="23"/>
              </w:rPr>
              <w:t xml:space="preserve">IT-Security </w:t>
            </w:r>
            <w:proofErr w:type="spellStart"/>
            <w:r w:rsidRPr="00767CA1">
              <w:rPr>
                <w:i w:val="0"/>
                <w:iCs/>
                <w:sz w:val="23"/>
                <w:szCs w:val="23"/>
              </w:rPr>
              <w:t>Con-sultant</w:t>
            </w:r>
            <w:proofErr w:type="spellEnd"/>
            <w:r w:rsidRPr="00767CA1">
              <w:rPr>
                <w:i w:val="0"/>
                <w:iCs/>
                <w:sz w:val="23"/>
                <w:szCs w:val="23"/>
              </w:rPr>
              <w:t xml:space="preserve"> </w:t>
            </w:r>
          </w:p>
        </w:tc>
        <w:tc>
          <w:tcPr>
            <w:tcW w:w="3544" w:type="dxa"/>
            <w:vAlign w:val="top"/>
          </w:tcPr>
          <w:p w14:paraId="764C241E" w14:textId="00088D6C" w:rsidR="0072071D" w:rsidRPr="00767CA1" w:rsidRDefault="0072071D" w:rsidP="0072071D">
            <w:pPr>
              <w:pStyle w:val="NormalTable"/>
              <w:rPr>
                <w:i w:val="0"/>
                <w:iCs/>
              </w:rPr>
            </w:pPr>
            <w:r w:rsidRPr="00767CA1">
              <w:rPr>
                <w:i w:val="0"/>
                <w:iCs/>
                <w:sz w:val="23"/>
                <w:szCs w:val="23"/>
              </w:rPr>
              <w:t xml:space="preserve">Aleksandar Milosavljevic </w:t>
            </w:r>
          </w:p>
        </w:tc>
        <w:tc>
          <w:tcPr>
            <w:tcW w:w="3629" w:type="dxa"/>
            <w:vAlign w:val="top"/>
          </w:tcPr>
          <w:p w14:paraId="621284B6" w14:textId="49FBD007" w:rsidR="0072071D" w:rsidRPr="00767CA1" w:rsidRDefault="0072071D" w:rsidP="0072071D">
            <w:pPr>
              <w:pStyle w:val="NormalTable"/>
              <w:rPr>
                <w:i w:val="0"/>
                <w:iCs/>
              </w:rPr>
            </w:pPr>
            <w:r w:rsidRPr="00767CA1">
              <w:rPr>
                <w:i w:val="0"/>
                <w:iCs/>
                <w:color w:val="0462C1"/>
                <w:sz w:val="23"/>
                <w:szCs w:val="23"/>
              </w:rPr>
              <w:t xml:space="preserve">aleksandar.milosavljevic@ip-solut-ions.se </w:t>
            </w:r>
          </w:p>
        </w:tc>
      </w:tr>
      <w:tr w:rsidR="0072071D" w:rsidRPr="00AF718E" w14:paraId="78BCB92F" w14:textId="77777777" w:rsidTr="00834EB6">
        <w:tc>
          <w:tcPr>
            <w:tcW w:w="1843" w:type="dxa"/>
            <w:vAlign w:val="top"/>
          </w:tcPr>
          <w:p w14:paraId="1A9DB327" w14:textId="3116424E" w:rsidR="0072071D" w:rsidRPr="00767CA1" w:rsidRDefault="0072071D" w:rsidP="0072071D">
            <w:pPr>
              <w:pStyle w:val="NormalTable"/>
              <w:rPr>
                <w:i w:val="0"/>
                <w:iCs/>
              </w:rPr>
            </w:pPr>
            <w:r w:rsidRPr="00767CA1">
              <w:rPr>
                <w:i w:val="0"/>
                <w:iCs/>
                <w:sz w:val="23"/>
                <w:szCs w:val="23"/>
              </w:rPr>
              <w:t xml:space="preserve">BDM-Security </w:t>
            </w:r>
          </w:p>
        </w:tc>
        <w:tc>
          <w:tcPr>
            <w:tcW w:w="3544" w:type="dxa"/>
            <w:vAlign w:val="top"/>
          </w:tcPr>
          <w:p w14:paraId="2EEEAE38" w14:textId="4E4048EF" w:rsidR="0072071D" w:rsidRPr="00767CA1" w:rsidRDefault="0072071D" w:rsidP="0072071D">
            <w:pPr>
              <w:pStyle w:val="NormalTable"/>
              <w:rPr>
                <w:i w:val="0"/>
                <w:iCs/>
              </w:rPr>
            </w:pPr>
            <w:r w:rsidRPr="00767CA1">
              <w:rPr>
                <w:i w:val="0"/>
                <w:iCs/>
                <w:sz w:val="23"/>
                <w:szCs w:val="23"/>
              </w:rPr>
              <w:t xml:space="preserve">Mattias Paajanen </w:t>
            </w:r>
          </w:p>
        </w:tc>
        <w:tc>
          <w:tcPr>
            <w:tcW w:w="3629" w:type="dxa"/>
            <w:vAlign w:val="top"/>
          </w:tcPr>
          <w:p w14:paraId="159E6606" w14:textId="531810C6" w:rsidR="0072071D" w:rsidRPr="00767CA1" w:rsidRDefault="0072071D" w:rsidP="0072071D">
            <w:pPr>
              <w:pStyle w:val="NormalTable"/>
              <w:rPr>
                <w:i w:val="0"/>
                <w:iCs/>
              </w:rPr>
            </w:pPr>
            <w:r w:rsidRPr="00767CA1">
              <w:rPr>
                <w:i w:val="0"/>
                <w:iCs/>
                <w:color w:val="0462C1"/>
                <w:sz w:val="23"/>
                <w:szCs w:val="23"/>
              </w:rPr>
              <w:t xml:space="preserve">mattias.paajanen@ip-solutions.se </w:t>
            </w:r>
          </w:p>
        </w:tc>
      </w:tr>
    </w:tbl>
    <w:p w14:paraId="7B194B70" w14:textId="77777777" w:rsidR="008F6F89" w:rsidRDefault="008F6F89" w:rsidP="008F6F89">
      <w:pPr>
        <w:rPr>
          <w:b/>
          <w:bCs/>
          <w:lang w:val="sv-SE"/>
        </w:rPr>
      </w:pPr>
    </w:p>
    <w:p w14:paraId="14700233" w14:textId="77777777" w:rsidR="00914E1B" w:rsidRDefault="00914E1B" w:rsidP="00914E1B">
      <w:pPr>
        <w:pStyle w:val="Heading1"/>
        <w:rPr>
          <w:lang w:val="en-GB"/>
        </w:rPr>
      </w:pPr>
      <w:bookmarkStart w:id="3" w:name="_Toc167870040"/>
      <w:r w:rsidRPr="00914E1B">
        <w:rPr>
          <w:lang w:val="en-GB"/>
        </w:rPr>
        <w:t>Method</w:t>
      </w:r>
      <w:bookmarkEnd w:id="3"/>
    </w:p>
    <w:p w14:paraId="23653D35" w14:textId="77777777" w:rsidR="00BC5A04" w:rsidRPr="005E1D1E" w:rsidRDefault="00D10556" w:rsidP="00D10556">
      <w:pPr>
        <w:pStyle w:val="Default"/>
      </w:pPr>
      <w:r w:rsidRPr="005E1D1E">
        <w:t>IP-Solutions performed a testing under “</w:t>
      </w:r>
      <w:r w:rsidR="00871CC7" w:rsidRPr="005E1D1E">
        <w:t>grey</w:t>
      </w:r>
      <w:r w:rsidRPr="005E1D1E">
        <w:t xml:space="preserve"> box” approach during days between 2024-05-</w:t>
      </w:r>
      <w:r w:rsidR="00871CC7" w:rsidRPr="005E1D1E">
        <w:t>14</w:t>
      </w:r>
      <w:r w:rsidRPr="005E1D1E">
        <w:t xml:space="preserve"> to 2024-05-</w:t>
      </w:r>
      <w:r w:rsidR="00871CC7" w:rsidRPr="005E1D1E">
        <w:t>20</w:t>
      </w:r>
      <w:r w:rsidRPr="005E1D1E">
        <w:t xml:space="preserve"> with a limited knowledge of the internal network</w:t>
      </w:r>
      <w:r w:rsidR="00871CC7" w:rsidRPr="005E1D1E">
        <w:t xml:space="preserve"> and the BECS product itself</w:t>
      </w:r>
      <w:r w:rsidRPr="005E1D1E">
        <w:t xml:space="preserve">. </w:t>
      </w:r>
      <w:r w:rsidR="009F19F0" w:rsidRPr="005E1D1E">
        <w:t>In addition, the customer provided a low-privilege account used by the tester to login into the web management portal and</w:t>
      </w:r>
      <w:r w:rsidR="00993ED0" w:rsidRPr="005E1D1E">
        <w:t xml:space="preserve"> a reference </w:t>
      </w:r>
      <w:r w:rsidR="00923268" w:rsidRPr="005E1D1E">
        <w:t>document</w:t>
      </w:r>
      <w:r w:rsidR="00BC5A04" w:rsidRPr="005E1D1E">
        <w:t xml:space="preserve"> </w:t>
      </w:r>
      <w:r w:rsidR="00993ED0" w:rsidRPr="005E1D1E">
        <w:t xml:space="preserve">of the internal API </w:t>
      </w:r>
      <w:r w:rsidR="00BC5A04" w:rsidRPr="005E1D1E">
        <w:t xml:space="preserve">as well. </w:t>
      </w:r>
    </w:p>
    <w:p w14:paraId="3035BA1E" w14:textId="3D3E8AF2" w:rsidR="00D10556" w:rsidRPr="005E1D1E" w:rsidRDefault="00D10556" w:rsidP="00D10556">
      <w:pPr>
        <w:pStyle w:val="Default"/>
      </w:pPr>
      <w:r w:rsidRPr="005E1D1E">
        <w:t xml:space="preserve">Testing was conducted from a “non-evasive” point of view with the primary scope to identify as many vulnerabilities and misconfigurations as possible, without creating any possible disruptions. </w:t>
      </w:r>
    </w:p>
    <w:p w14:paraId="23747805" w14:textId="77777777" w:rsidR="00AD0B71" w:rsidRPr="005E1D1E" w:rsidRDefault="00D10556" w:rsidP="00D10556">
      <w:pPr>
        <w:rPr>
          <w:szCs w:val="25"/>
        </w:rPr>
      </w:pPr>
      <w:r w:rsidRPr="005E1D1E">
        <w:rPr>
          <w:szCs w:val="25"/>
        </w:rPr>
        <w:t>Testing was performed remotely from consultant’s laptop</w:t>
      </w:r>
      <w:r w:rsidR="00983E5B" w:rsidRPr="005E1D1E">
        <w:rPr>
          <w:szCs w:val="25"/>
        </w:rPr>
        <w:t xml:space="preserve"> where IP-Solutions AB public</w:t>
      </w:r>
      <w:r w:rsidR="00DE044F" w:rsidRPr="005E1D1E">
        <w:rPr>
          <w:szCs w:val="25"/>
        </w:rPr>
        <w:t xml:space="preserve"> </w:t>
      </w:r>
      <w:proofErr w:type="spellStart"/>
      <w:r w:rsidR="00DE044F" w:rsidRPr="005E1D1E">
        <w:rPr>
          <w:szCs w:val="25"/>
        </w:rPr>
        <w:t>ip</w:t>
      </w:r>
      <w:proofErr w:type="spellEnd"/>
      <w:r w:rsidR="00DE044F" w:rsidRPr="005E1D1E">
        <w:rPr>
          <w:szCs w:val="25"/>
        </w:rPr>
        <w:t xml:space="preserve"> </w:t>
      </w:r>
      <w:r w:rsidR="00983E5B" w:rsidRPr="005E1D1E">
        <w:rPr>
          <w:szCs w:val="25"/>
        </w:rPr>
        <w:t xml:space="preserve">have been whitelisted </w:t>
      </w:r>
      <w:r w:rsidR="002C040B" w:rsidRPr="005E1D1E">
        <w:rPr>
          <w:szCs w:val="25"/>
        </w:rPr>
        <w:t>for the entire duration of the test</w:t>
      </w:r>
      <w:r w:rsidR="00AD0B71" w:rsidRPr="005E1D1E">
        <w:rPr>
          <w:szCs w:val="25"/>
        </w:rPr>
        <w:t>.</w:t>
      </w:r>
      <w:r w:rsidR="00DE044F" w:rsidRPr="005E1D1E">
        <w:rPr>
          <w:szCs w:val="25"/>
        </w:rPr>
        <w:t xml:space="preserve"> </w:t>
      </w:r>
    </w:p>
    <w:p w14:paraId="2F030304" w14:textId="5FF70B2C" w:rsidR="00D10556" w:rsidRPr="005E1D1E" w:rsidRDefault="00D10556" w:rsidP="00D10556">
      <w:pPr>
        <w:rPr>
          <w:szCs w:val="25"/>
        </w:rPr>
      </w:pPr>
      <w:r w:rsidRPr="005E1D1E">
        <w:rPr>
          <w:szCs w:val="25"/>
        </w:rPr>
        <w:t xml:space="preserve">Each weakness identified was documented and manually investigated to deter-mine the exploitation possibilities, and escalation potential. In the case of successful foothold IP-Solutions weren’t allowed for further testing as lateral movement and horizontal/vertical privilege </w:t>
      </w:r>
      <w:r w:rsidRPr="005E1D1E">
        <w:rPr>
          <w:szCs w:val="25"/>
        </w:rPr>
        <w:lastRenderedPageBreak/>
        <w:t xml:space="preserve">escalation instead, the tester was asked to promptly inform the customer by </w:t>
      </w:r>
      <w:r w:rsidR="0081224C" w:rsidRPr="005E1D1E">
        <w:rPr>
          <w:szCs w:val="25"/>
        </w:rPr>
        <w:t>documenting</w:t>
      </w:r>
      <w:r w:rsidRPr="005E1D1E">
        <w:rPr>
          <w:szCs w:val="25"/>
        </w:rPr>
        <w:t xml:space="preserve"> all the findings. </w:t>
      </w:r>
    </w:p>
    <w:p w14:paraId="4DCF2ED9" w14:textId="77777777" w:rsidR="00D10556" w:rsidRDefault="00D10556" w:rsidP="00D10556">
      <w:pPr>
        <w:rPr>
          <w:sz w:val="23"/>
          <w:szCs w:val="23"/>
        </w:rPr>
      </w:pPr>
    </w:p>
    <w:p w14:paraId="67121D88" w14:textId="487FC847" w:rsidR="00914E1B" w:rsidRDefault="006956AF" w:rsidP="00914E1B">
      <w:pPr>
        <w:pStyle w:val="Heading1"/>
        <w:rPr>
          <w:lang w:val="en-GB"/>
        </w:rPr>
      </w:pPr>
      <w:bookmarkStart w:id="4" w:name="_Toc167870041"/>
      <w:r>
        <w:rPr>
          <w:lang w:val="en-GB"/>
        </w:rPr>
        <w:t>Scope</w:t>
      </w:r>
      <w:bookmarkEnd w:id="4"/>
    </w:p>
    <w:p w14:paraId="6BE49999" w14:textId="77777777" w:rsidR="00B475FF" w:rsidRDefault="00B475FF" w:rsidP="00B475FF">
      <w:pPr>
        <w:rPr>
          <w:lang w:val="en-GB"/>
        </w:rPr>
      </w:pPr>
      <w:r>
        <w:rPr>
          <w:lang w:val="en-GB"/>
        </w:rPr>
        <w:t>The customer provided a list of owned public IPv4 addresses.</w:t>
      </w:r>
    </w:p>
    <w:tbl>
      <w:tblPr>
        <w:tblStyle w:val="TableGridLight"/>
        <w:tblW w:w="5000" w:type="pct"/>
        <w:tblLook w:val="04A0" w:firstRow="1" w:lastRow="0" w:firstColumn="1" w:lastColumn="0" w:noHBand="0" w:noVBand="1"/>
      </w:tblPr>
      <w:tblGrid>
        <w:gridCol w:w="4258"/>
        <w:gridCol w:w="4768"/>
      </w:tblGrid>
      <w:tr w:rsidR="00B475FF" w:rsidRPr="008F6F89" w14:paraId="7B59ECAC" w14:textId="77777777" w:rsidTr="00635E53">
        <w:trPr>
          <w:cnfStyle w:val="100000000000" w:firstRow="1" w:lastRow="0" w:firstColumn="0" w:lastColumn="0" w:oddVBand="0" w:evenVBand="0" w:oddHBand="0" w:evenHBand="0" w:firstRowFirstColumn="0" w:firstRowLastColumn="0" w:lastRowFirstColumn="0" w:lastRowLastColumn="0"/>
        </w:trPr>
        <w:tc>
          <w:tcPr>
            <w:tcW w:w="2359" w:type="pct"/>
          </w:tcPr>
          <w:p w14:paraId="3BE57034" w14:textId="77777777" w:rsidR="00B475FF" w:rsidRPr="008F6F89" w:rsidRDefault="00B475FF" w:rsidP="00635E53">
            <w:pPr>
              <w:pStyle w:val="NormalTable"/>
              <w:rPr>
                <w:i/>
                <w:iCs/>
              </w:rPr>
            </w:pPr>
            <w:r>
              <w:rPr>
                <w:i/>
                <w:iCs/>
              </w:rPr>
              <w:t>IP</w:t>
            </w:r>
          </w:p>
        </w:tc>
        <w:tc>
          <w:tcPr>
            <w:tcW w:w="2641" w:type="pct"/>
          </w:tcPr>
          <w:p w14:paraId="6C0E4AD6" w14:textId="77777777" w:rsidR="00B475FF" w:rsidRPr="008F6F89" w:rsidRDefault="00B475FF" w:rsidP="00635E53">
            <w:pPr>
              <w:pStyle w:val="NormalTable"/>
              <w:rPr>
                <w:i/>
                <w:iCs/>
                <w:lang w:val="en-GB"/>
              </w:rPr>
            </w:pPr>
            <w:r>
              <w:rPr>
                <w:i/>
                <w:iCs/>
                <w:lang w:val="en-GB"/>
              </w:rPr>
              <w:t>Info</w:t>
            </w:r>
          </w:p>
        </w:tc>
      </w:tr>
      <w:tr w:rsidR="00B475FF" w:rsidRPr="000D0ED2" w14:paraId="0A9F5F50" w14:textId="77777777" w:rsidTr="00635E53">
        <w:tc>
          <w:tcPr>
            <w:tcW w:w="2359" w:type="pct"/>
          </w:tcPr>
          <w:p w14:paraId="43D98948" w14:textId="1B2B8471" w:rsidR="00B475FF" w:rsidRPr="007F141A" w:rsidRDefault="00B475FF" w:rsidP="00635E53">
            <w:pPr>
              <w:pStyle w:val="NormalTable"/>
              <w:rPr>
                <w:i w:val="0"/>
                <w:iCs/>
              </w:rPr>
            </w:pPr>
            <w:proofErr w:type="gramStart"/>
            <w:r w:rsidRPr="00EA5BD2">
              <w:rPr>
                <w:i w:val="0"/>
                <w:iCs/>
              </w:rPr>
              <w:t>151.236.205.2</w:t>
            </w:r>
            <w:r>
              <w:rPr>
                <w:i w:val="0"/>
                <w:iCs/>
              </w:rPr>
              <w:t>30</w:t>
            </w:r>
            <w:proofErr w:type="gramEnd"/>
          </w:p>
        </w:tc>
        <w:tc>
          <w:tcPr>
            <w:tcW w:w="2641" w:type="pct"/>
          </w:tcPr>
          <w:p w14:paraId="0B74604F" w14:textId="0AEAEC8E" w:rsidR="00B475FF" w:rsidRPr="00FA116C" w:rsidRDefault="00B475FF" w:rsidP="00635E53">
            <w:pPr>
              <w:pStyle w:val="NormalTable"/>
              <w:rPr>
                <w:i w:val="0"/>
                <w:iCs/>
                <w:lang w:val="en-US"/>
              </w:rPr>
            </w:pPr>
            <w:r w:rsidRPr="00FA116C">
              <w:rPr>
                <w:i w:val="0"/>
                <w:iCs/>
                <w:lang w:val="en-US"/>
              </w:rPr>
              <w:t xml:space="preserve">Used by the BECS </w:t>
            </w:r>
            <w:r w:rsidR="00FA116C">
              <w:rPr>
                <w:i w:val="0"/>
                <w:iCs/>
                <w:lang w:val="en-US"/>
              </w:rPr>
              <w:t xml:space="preserve">demo </w:t>
            </w:r>
            <w:r w:rsidR="00FA116C" w:rsidRPr="00FA116C">
              <w:rPr>
                <w:i w:val="0"/>
                <w:iCs/>
                <w:lang w:val="en-US"/>
              </w:rPr>
              <w:t>instance</w:t>
            </w:r>
            <w:r w:rsidRPr="00FA116C">
              <w:rPr>
                <w:i w:val="0"/>
                <w:iCs/>
                <w:lang w:val="en-US"/>
              </w:rPr>
              <w:t>.</w:t>
            </w:r>
          </w:p>
        </w:tc>
      </w:tr>
      <w:tr w:rsidR="00B475FF" w:rsidRPr="000D0ED2" w14:paraId="571B0914" w14:textId="77777777" w:rsidTr="00635E53">
        <w:tc>
          <w:tcPr>
            <w:tcW w:w="2359" w:type="pct"/>
          </w:tcPr>
          <w:p w14:paraId="1F1844C6" w14:textId="2A5A108D" w:rsidR="00B475FF" w:rsidRPr="007F141A" w:rsidRDefault="00B475FF" w:rsidP="00635E53">
            <w:pPr>
              <w:pStyle w:val="NormalTable"/>
              <w:rPr>
                <w:i w:val="0"/>
                <w:iCs/>
              </w:rPr>
            </w:pPr>
            <w:proofErr w:type="gramStart"/>
            <w:r w:rsidRPr="00EA5BD2">
              <w:rPr>
                <w:i w:val="0"/>
                <w:iCs/>
              </w:rPr>
              <w:t>151.236.205.2</w:t>
            </w:r>
            <w:r>
              <w:rPr>
                <w:i w:val="0"/>
                <w:iCs/>
              </w:rPr>
              <w:t>31</w:t>
            </w:r>
            <w:proofErr w:type="gramEnd"/>
          </w:p>
        </w:tc>
        <w:tc>
          <w:tcPr>
            <w:tcW w:w="2641" w:type="pct"/>
          </w:tcPr>
          <w:p w14:paraId="01132910" w14:textId="6B4D8629" w:rsidR="00B475FF" w:rsidRPr="00395980" w:rsidRDefault="00395980" w:rsidP="00635E53">
            <w:pPr>
              <w:pStyle w:val="NormalTable"/>
              <w:rPr>
                <w:i w:val="0"/>
                <w:iCs/>
                <w:lang w:val="en-US"/>
              </w:rPr>
            </w:pPr>
            <w:r>
              <w:rPr>
                <w:i w:val="0"/>
                <w:iCs/>
                <w:lang w:val="en-US"/>
              </w:rPr>
              <w:t>Not in use during the testing exercise.</w:t>
            </w:r>
          </w:p>
        </w:tc>
      </w:tr>
      <w:tr w:rsidR="00B475FF" w:rsidRPr="000D0ED2" w14:paraId="0C00EC76" w14:textId="77777777" w:rsidTr="00635E53">
        <w:tc>
          <w:tcPr>
            <w:tcW w:w="2359" w:type="pct"/>
          </w:tcPr>
          <w:p w14:paraId="43381BEF" w14:textId="002F8D92" w:rsidR="00B475FF" w:rsidRPr="007F141A" w:rsidRDefault="00B475FF" w:rsidP="00635E53">
            <w:pPr>
              <w:pStyle w:val="NormalTable"/>
              <w:rPr>
                <w:rFonts w:cs="Times New Roman"/>
                <w:i w:val="0"/>
                <w:iCs/>
              </w:rPr>
            </w:pPr>
            <w:proofErr w:type="gramStart"/>
            <w:r w:rsidRPr="00EA5BD2">
              <w:rPr>
                <w:i w:val="0"/>
                <w:iCs/>
              </w:rPr>
              <w:t>151.236.205.2</w:t>
            </w:r>
            <w:r>
              <w:rPr>
                <w:i w:val="0"/>
                <w:iCs/>
              </w:rPr>
              <w:t>32</w:t>
            </w:r>
            <w:proofErr w:type="gramEnd"/>
          </w:p>
        </w:tc>
        <w:tc>
          <w:tcPr>
            <w:tcW w:w="2641" w:type="pct"/>
          </w:tcPr>
          <w:p w14:paraId="5A9472B2" w14:textId="377260DA" w:rsidR="00B475FF" w:rsidRPr="00395980" w:rsidRDefault="00395980" w:rsidP="00635E53">
            <w:pPr>
              <w:pStyle w:val="NormalTable"/>
              <w:rPr>
                <w:rFonts w:cs="Times New Roman"/>
                <w:i w:val="0"/>
                <w:iCs/>
                <w:lang w:val="en-US"/>
              </w:rPr>
            </w:pPr>
            <w:r>
              <w:rPr>
                <w:i w:val="0"/>
                <w:iCs/>
                <w:lang w:val="en-US"/>
              </w:rPr>
              <w:t>Not in use during the testing exercise.</w:t>
            </w:r>
          </w:p>
        </w:tc>
      </w:tr>
    </w:tbl>
    <w:p w14:paraId="64FE34E2" w14:textId="77777777" w:rsidR="008230D1" w:rsidRPr="005118C6" w:rsidRDefault="008230D1" w:rsidP="005118C6">
      <w:pPr>
        <w:rPr>
          <w:lang w:val="en-GB"/>
        </w:rPr>
      </w:pPr>
    </w:p>
    <w:p w14:paraId="389ACAAC" w14:textId="26EB19BB" w:rsidR="00914E1B" w:rsidRDefault="00BA6C56" w:rsidP="00914E1B">
      <w:pPr>
        <w:pStyle w:val="Heading1"/>
        <w:rPr>
          <w:lang w:val="en-GB"/>
        </w:rPr>
      </w:pPr>
      <w:bookmarkStart w:id="5" w:name="_Toc167870042"/>
      <w:r>
        <w:rPr>
          <w:lang w:val="en-GB"/>
        </w:rPr>
        <w:t>Assessment</w:t>
      </w:r>
      <w:bookmarkEnd w:id="5"/>
    </w:p>
    <w:p w14:paraId="446DC89A" w14:textId="10A1E7AB" w:rsidR="00DD7230" w:rsidRPr="004855CA" w:rsidRDefault="00DD7230" w:rsidP="004855CA">
      <w:pPr>
        <w:pStyle w:val="Heading2"/>
        <w:numPr>
          <w:ilvl w:val="1"/>
          <w:numId w:val="13"/>
        </w:numPr>
        <w:rPr>
          <w:lang w:val="en-GB"/>
        </w:rPr>
      </w:pPr>
      <w:bookmarkStart w:id="6" w:name="_Toc165643157"/>
      <w:bookmarkStart w:id="7" w:name="_Toc167870043"/>
      <w:r w:rsidRPr="004855CA">
        <w:rPr>
          <w:lang w:val="en-GB"/>
        </w:rPr>
        <w:t>Summary of findings</w:t>
      </w:r>
      <w:bookmarkEnd w:id="6"/>
      <w:bookmarkEnd w:id="7"/>
    </w:p>
    <w:tbl>
      <w:tblPr>
        <w:tblStyle w:val="TableGridLight"/>
        <w:tblW w:w="0" w:type="auto"/>
        <w:tblLook w:val="04A0" w:firstRow="1" w:lastRow="0" w:firstColumn="1" w:lastColumn="0" w:noHBand="0" w:noVBand="1"/>
      </w:tblPr>
      <w:tblGrid>
        <w:gridCol w:w="1560"/>
        <w:gridCol w:w="1275"/>
        <w:gridCol w:w="6181"/>
      </w:tblGrid>
      <w:tr w:rsidR="003C6A98" w:rsidRPr="008F6F89" w14:paraId="6A2FB387" w14:textId="77777777" w:rsidTr="00635E53">
        <w:trPr>
          <w:cnfStyle w:val="100000000000" w:firstRow="1" w:lastRow="0" w:firstColumn="0" w:lastColumn="0" w:oddVBand="0" w:evenVBand="0" w:oddHBand="0" w:evenHBand="0" w:firstRowFirstColumn="0" w:firstRowLastColumn="0" w:lastRowFirstColumn="0" w:lastRowLastColumn="0"/>
        </w:trPr>
        <w:tc>
          <w:tcPr>
            <w:tcW w:w="1560" w:type="dxa"/>
          </w:tcPr>
          <w:p w14:paraId="136B8078" w14:textId="77777777" w:rsidR="003C6A98" w:rsidRPr="008F6F89" w:rsidRDefault="003C6A98" w:rsidP="00635E53">
            <w:pPr>
              <w:pStyle w:val="NormalTable"/>
              <w:rPr>
                <w:i/>
                <w:iCs/>
              </w:rPr>
            </w:pPr>
            <w:proofErr w:type="spellStart"/>
            <w:r>
              <w:rPr>
                <w:i/>
                <w:iCs/>
              </w:rPr>
              <w:t>Severity</w:t>
            </w:r>
            <w:proofErr w:type="spellEnd"/>
          </w:p>
        </w:tc>
        <w:tc>
          <w:tcPr>
            <w:tcW w:w="1275" w:type="dxa"/>
          </w:tcPr>
          <w:p w14:paraId="1E2C3BBC" w14:textId="77777777" w:rsidR="003C6A98" w:rsidRPr="008F6F89" w:rsidRDefault="003C6A98" w:rsidP="00635E53">
            <w:pPr>
              <w:pStyle w:val="NormalTable"/>
              <w:rPr>
                <w:i/>
                <w:iCs/>
                <w:lang w:val="en-GB"/>
              </w:rPr>
            </w:pPr>
            <w:r>
              <w:rPr>
                <w:i/>
                <w:iCs/>
                <w:lang w:val="en-GB"/>
              </w:rPr>
              <w:t>ID</w:t>
            </w:r>
          </w:p>
        </w:tc>
        <w:tc>
          <w:tcPr>
            <w:tcW w:w="6181" w:type="dxa"/>
          </w:tcPr>
          <w:p w14:paraId="21FC615B" w14:textId="77777777" w:rsidR="003C6A98" w:rsidRPr="008F6F89" w:rsidRDefault="003C6A98" w:rsidP="00635E53">
            <w:pPr>
              <w:pStyle w:val="NormalTable"/>
              <w:rPr>
                <w:i/>
                <w:iCs/>
                <w:lang w:val="en-GB"/>
              </w:rPr>
            </w:pPr>
            <w:r>
              <w:rPr>
                <w:i/>
                <w:iCs/>
                <w:lang w:val="en-GB"/>
              </w:rPr>
              <w:t>Details</w:t>
            </w:r>
          </w:p>
        </w:tc>
      </w:tr>
      <w:tr w:rsidR="003C6A98" w:rsidRPr="00EF64A4" w14:paraId="116F1B1C" w14:textId="77777777" w:rsidTr="00635E53">
        <w:tc>
          <w:tcPr>
            <w:tcW w:w="1560" w:type="dxa"/>
          </w:tcPr>
          <w:p w14:paraId="43072938" w14:textId="32CCD59C" w:rsidR="003C6A98" w:rsidRPr="009B0C15" w:rsidRDefault="00F81AC4" w:rsidP="00635E53">
            <w:pPr>
              <w:pStyle w:val="NormalTable"/>
              <w:rPr>
                <w:i w:val="0"/>
                <w:iCs/>
              </w:rPr>
            </w:pPr>
            <w:r>
              <w:rPr>
                <w:i w:val="0"/>
                <w:iCs/>
              </w:rPr>
              <w:t>Medium</w:t>
            </w:r>
          </w:p>
        </w:tc>
        <w:tc>
          <w:tcPr>
            <w:tcW w:w="1275" w:type="dxa"/>
          </w:tcPr>
          <w:p w14:paraId="04C527C2" w14:textId="7A905963" w:rsidR="003C6A98" w:rsidRPr="009B0C15" w:rsidRDefault="007B3BB9" w:rsidP="00635E53">
            <w:pPr>
              <w:pStyle w:val="NormalTable"/>
              <w:rPr>
                <w:i w:val="0"/>
                <w:iCs/>
              </w:rPr>
            </w:pPr>
            <w:r>
              <w:rPr>
                <w:i w:val="0"/>
                <w:iCs/>
              </w:rPr>
              <w:t>1</w:t>
            </w:r>
          </w:p>
        </w:tc>
        <w:tc>
          <w:tcPr>
            <w:tcW w:w="6181" w:type="dxa"/>
          </w:tcPr>
          <w:p w14:paraId="1A92EBDC" w14:textId="3272E460" w:rsidR="003C6A98" w:rsidRPr="001854A0" w:rsidRDefault="007B3BB9" w:rsidP="00635E53">
            <w:pPr>
              <w:pStyle w:val="NormalTable"/>
              <w:rPr>
                <w:i w:val="0"/>
                <w:iCs/>
                <w:color w:val="auto"/>
                <w:lang w:val="en-US"/>
              </w:rPr>
            </w:pPr>
            <w:r w:rsidRPr="001854A0">
              <w:rPr>
                <w:i w:val="0"/>
                <w:iCs/>
                <w:color w:val="auto"/>
                <w:lang w:val="en-US"/>
              </w:rPr>
              <w:t>Improper authorization on BECS frontend</w:t>
            </w:r>
            <w:r w:rsidR="00BA7130" w:rsidRPr="001854A0">
              <w:rPr>
                <w:i w:val="0"/>
                <w:iCs/>
                <w:color w:val="auto"/>
                <w:lang w:val="en-US"/>
              </w:rPr>
              <w:t xml:space="preserve"> via</w:t>
            </w:r>
            <w:r w:rsidR="00903A29" w:rsidRPr="001854A0">
              <w:rPr>
                <w:i w:val="0"/>
                <w:iCs/>
                <w:color w:val="auto"/>
                <w:lang w:val="en-US"/>
              </w:rPr>
              <w:t xml:space="preserve"> the token</w:t>
            </w:r>
            <w:r w:rsidR="00BA7130" w:rsidRPr="001854A0">
              <w:rPr>
                <w:i w:val="0"/>
                <w:iCs/>
                <w:color w:val="auto"/>
                <w:lang w:val="en-US"/>
              </w:rPr>
              <w:t xml:space="preserve"> </w:t>
            </w:r>
            <w:proofErr w:type="spellStart"/>
            <w:r w:rsidR="00BA7130" w:rsidRPr="001854A0">
              <w:rPr>
                <w:color w:val="auto"/>
                <w:lang w:val="en-US"/>
              </w:rPr>
              <w:t>becsrole</w:t>
            </w:r>
            <w:proofErr w:type="spellEnd"/>
            <w:r w:rsidR="00903A29" w:rsidRPr="001854A0">
              <w:rPr>
                <w:color w:val="auto"/>
                <w:lang w:val="en-US"/>
              </w:rPr>
              <w:t>.</w:t>
            </w:r>
          </w:p>
        </w:tc>
      </w:tr>
      <w:tr w:rsidR="003C6A98" w:rsidRPr="00EF64A4" w14:paraId="72775D76" w14:textId="77777777" w:rsidTr="00635E53">
        <w:tc>
          <w:tcPr>
            <w:tcW w:w="1560" w:type="dxa"/>
          </w:tcPr>
          <w:p w14:paraId="7352AAAC" w14:textId="207864F6" w:rsidR="003C6A98" w:rsidRPr="007B3BB9" w:rsidRDefault="00622394" w:rsidP="00635E53">
            <w:pPr>
              <w:pStyle w:val="NormalTable"/>
              <w:rPr>
                <w:i w:val="0"/>
                <w:iCs/>
                <w:lang w:val="en-US"/>
              </w:rPr>
            </w:pPr>
            <w:r>
              <w:rPr>
                <w:i w:val="0"/>
                <w:iCs/>
                <w:lang w:val="en-US"/>
              </w:rPr>
              <w:t>Medium</w:t>
            </w:r>
          </w:p>
        </w:tc>
        <w:tc>
          <w:tcPr>
            <w:tcW w:w="1275" w:type="dxa"/>
          </w:tcPr>
          <w:p w14:paraId="456A8C6F" w14:textId="45C603B7" w:rsidR="003C6A98" w:rsidRPr="007B3BB9" w:rsidRDefault="00622394" w:rsidP="00635E53">
            <w:pPr>
              <w:pStyle w:val="NormalTable"/>
              <w:rPr>
                <w:i w:val="0"/>
                <w:iCs/>
                <w:lang w:val="en-US"/>
              </w:rPr>
            </w:pPr>
            <w:r>
              <w:rPr>
                <w:i w:val="0"/>
                <w:iCs/>
                <w:lang w:val="en-US"/>
              </w:rPr>
              <w:t>2</w:t>
            </w:r>
          </w:p>
        </w:tc>
        <w:tc>
          <w:tcPr>
            <w:tcW w:w="6181" w:type="dxa"/>
          </w:tcPr>
          <w:p w14:paraId="239A5338" w14:textId="6C581F67" w:rsidR="003C6A98" w:rsidRPr="00EF64A4" w:rsidRDefault="00622394" w:rsidP="00635E53">
            <w:pPr>
              <w:pStyle w:val="NormalTable"/>
              <w:rPr>
                <w:i w:val="0"/>
                <w:iCs/>
                <w:lang w:val="en-US"/>
              </w:rPr>
            </w:pPr>
            <w:r w:rsidRPr="00622394">
              <w:rPr>
                <w:i w:val="0"/>
                <w:iCs/>
                <w:lang w:val="en-US"/>
              </w:rPr>
              <w:t>Dependency on Vulnerable Third-Party Componen</w:t>
            </w:r>
            <w:r>
              <w:rPr>
                <w:i w:val="0"/>
                <w:iCs/>
                <w:lang w:val="en-US"/>
              </w:rPr>
              <w:t xml:space="preserve">t </w:t>
            </w:r>
            <w:r w:rsidR="002D1F17">
              <w:rPr>
                <w:i w:val="0"/>
                <w:iCs/>
                <w:lang w:val="en-US"/>
              </w:rPr>
              <w:t>as</w:t>
            </w:r>
            <w:r>
              <w:rPr>
                <w:i w:val="0"/>
                <w:iCs/>
                <w:lang w:val="en-US"/>
              </w:rPr>
              <w:t xml:space="preserve"> </w:t>
            </w:r>
            <w:proofErr w:type="spellStart"/>
            <w:r>
              <w:rPr>
                <w:i w:val="0"/>
                <w:iCs/>
                <w:lang w:val="en-US"/>
              </w:rPr>
              <w:t>Jquery</w:t>
            </w:r>
            <w:proofErr w:type="spellEnd"/>
            <w:r>
              <w:rPr>
                <w:i w:val="0"/>
                <w:iCs/>
                <w:lang w:val="en-US"/>
              </w:rPr>
              <w:t xml:space="preserve"> </w:t>
            </w:r>
            <w:r w:rsidR="00011ECB">
              <w:rPr>
                <w:i w:val="0"/>
                <w:iCs/>
                <w:lang w:val="en-US"/>
              </w:rPr>
              <w:t>and Bootstrap framework</w:t>
            </w:r>
            <w:r w:rsidR="002D1F17">
              <w:rPr>
                <w:i w:val="0"/>
                <w:iCs/>
                <w:lang w:val="en-US"/>
              </w:rPr>
              <w:t xml:space="preserve"> vulnerable to XSS</w:t>
            </w:r>
            <w:r w:rsidR="00011ECB">
              <w:rPr>
                <w:i w:val="0"/>
                <w:iCs/>
                <w:lang w:val="en-US"/>
              </w:rPr>
              <w:t>.</w:t>
            </w:r>
          </w:p>
        </w:tc>
      </w:tr>
      <w:tr w:rsidR="003C6A98" w:rsidRPr="00EF64A4" w14:paraId="498CAB16" w14:textId="77777777" w:rsidTr="00635E53">
        <w:tc>
          <w:tcPr>
            <w:tcW w:w="1560" w:type="dxa"/>
          </w:tcPr>
          <w:p w14:paraId="067395F5" w14:textId="66971452" w:rsidR="003C6A98" w:rsidRPr="007B3BB9" w:rsidRDefault="00903A29" w:rsidP="00635E53">
            <w:pPr>
              <w:pStyle w:val="NormalTable"/>
              <w:rPr>
                <w:i w:val="0"/>
                <w:iCs/>
                <w:lang w:val="en-US"/>
              </w:rPr>
            </w:pPr>
            <w:r>
              <w:rPr>
                <w:i w:val="0"/>
                <w:iCs/>
                <w:lang w:val="en-US"/>
              </w:rPr>
              <w:t>Mediu</w:t>
            </w:r>
            <w:r w:rsidR="005F47D9">
              <w:rPr>
                <w:i w:val="0"/>
                <w:iCs/>
                <w:lang w:val="en-US"/>
              </w:rPr>
              <w:t>m</w:t>
            </w:r>
          </w:p>
        </w:tc>
        <w:tc>
          <w:tcPr>
            <w:tcW w:w="1275" w:type="dxa"/>
          </w:tcPr>
          <w:p w14:paraId="1B4C8A5C" w14:textId="35F5E811" w:rsidR="003C6A98" w:rsidRPr="007B3BB9" w:rsidRDefault="00453235" w:rsidP="00635E53">
            <w:pPr>
              <w:pStyle w:val="NormalTable"/>
              <w:rPr>
                <w:i w:val="0"/>
                <w:iCs/>
                <w:lang w:val="en-US"/>
              </w:rPr>
            </w:pPr>
            <w:r>
              <w:rPr>
                <w:i w:val="0"/>
                <w:iCs/>
                <w:lang w:val="en-US"/>
              </w:rPr>
              <w:t>3</w:t>
            </w:r>
          </w:p>
        </w:tc>
        <w:tc>
          <w:tcPr>
            <w:tcW w:w="6181" w:type="dxa"/>
          </w:tcPr>
          <w:p w14:paraId="6264A14B" w14:textId="5CE3B285" w:rsidR="00A253FB" w:rsidRPr="00EF64A4" w:rsidRDefault="00B233A9" w:rsidP="00635E53">
            <w:pPr>
              <w:pStyle w:val="NormalTable"/>
              <w:rPr>
                <w:i w:val="0"/>
                <w:iCs/>
                <w:lang w:val="en-US"/>
              </w:rPr>
            </w:pPr>
            <w:r w:rsidRPr="00B233A9">
              <w:rPr>
                <w:i w:val="0"/>
                <w:iCs/>
                <w:lang w:val="en-US"/>
              </w:rPr>
              <w:t xml:space="preserve">Use of Password Hash </w:t>
            </w:r>
            <w:r w:rsidR="00A80E2D" w:rsidRPr="00B233A9">
              <w:rPr>
                <w:i w:val="0"/>
                <w:iCs/>
                <w:lang w:val="en-US"/>
              </w:rPr>
              <w:t>with</w:t>
            </w:r>
            <w:r w:rsidRPr="00B233A9">
              <w:rPr>
                <w:i w:val="0"/>
                <w:iCs/>
                <w:lang w:val="en-US"/>
              </w:rPr>
              <w:t xml:space="preserve"> Insufficient Computational Effort</w:t>
            </w:r>
            <w:r w:rsidR="00484BAF">
              <w:rPr>
                <w:i w:val="0"/>
                <w:iCs/>
                <w:lang w:val="en-US"/>
              </w:rPr>
              <w:t xml:space="preserve"> in xml config files.</w:t>
            </w:r>
          </w:p>
        </w:tc>
      </w:tr>
      <w:tr w:rsidR="00A253FB" w:rsidRPr="00EF64A4" w14:paraId="203128EA" w14:textId="77777777" w:rsidTr="00635E53">
        <w:tc>
          <w:tcPr>
            <w:tcW w:w="1560" w:type="dxa"/>
          </w:tcPr>
          <w:p w14:paraId="5F92F1AB" w14:textId="229B40CB" w:rsidR="00A253FB" w:rsidRDefault="000477D0" w:rsidP="00635E53">
            <w:pPr>
              <w:pStyle w:val="NormalTable"/>
              <w:rPr>
                <w:i w:val="0"/>
                <w:iCs/>
                <w:lang w:val="en-US"/>
              </w:rPr>
            </w:pPr>
            <w:r>
              <w:rPr>
                <w:i w:val="0"/>
                <w:iCs/>
                <w:lang w:val="en-US"/>
              </w:rPr>
              <w:t>Low</w:t>
            </w:r>
          </w:p>
        </w:tc>
        <w:tc>
          <w:tcPr>
            <w:tcW w:w="1275" w:type="dxa"/>
          </w:tcPr>
          <w:p w14:paraId="234E2323" w14:textId="18FB5AA6" w:rsidR="00A253FB" w:rsidRDefault="00A253FB" w:rsidP="00635E53">
            <w:pPr>
              <w:pStyle w:val="NormalTable"/>
              <w:rPr>
                <w:i w:val="0"/>
                <w:iCs/>
                <w:lang w:val="en-US"/>
              </w:rPr>
            </w:pPr>
            <w:r>
              <w:rPr>
                <w:i w:val="0"/>
                <w:iCs/>
                <w:lang w:val="en-US"/>
              </w:rPr>
              <w:t>4</w:t>
            </w:r>
          </w:p>
        </w:tc>
        <w:tc>
          <w:tcPr>
            <w:tcW w:w="6181" w:type="dxa"/>
          </w:tcPr>
          <w:p w14:paraId="07A6AC6B" w14:textId="15CC692B" w:rsidR="00A253FB" w:rsidRPr="00B233A9" w:rsidRDefault="00BA6C56" w:rsidP="00635E53">
            <w:pPr>
              <w:pStyle w:val="NormalTable"/>
              <w:rPr>
                <w:i w:val="0"/>
                <w:iCs/>
                <w:lang w:val="en-US"/>
              </w:rPr>
            </w:pPr>
            <w:r w:rsidRPr="00BA6C56">
              <w:rPr>
                <w:i w:val="0"/>
                <w:iCs/>
                <w:lang w:val="en-US"/>
              </w:rPr>
              <w:t>Cleartext Transmission of Sensitive Information</w:t>
            </w:r>
            <w:r>
              <w:rPr>
                <w:i w:val="0"/>
                <w:iCs/>
                <w:lang w:val="en-US"/>
              </w:rPr>
              <w:t xml:space="preserve"> via obsolete git remote port.</w:t>
            </w:r>
          </w:p>
        </w:tc>
      </w:tr>
      <w:tr w:rsidR="003C6A98" w:rsidRPr="00EF64A4" w14:paraId="58F77C9A" w14:textId="77777777" w:rsidTr="00635E53">
        <w:tc>
          <w:tcPr>
            <w:tcW w:w="1560" w:type="dxa"/>
          </w:tcPr>
          <w:p w14:paraId="4C5054F1" w14:textId="0D4C12BA" w:rsidR="003C6A98" w:rsidRPr="007B3BB9" w:rsidRDefault="00E12E32" w:rsidP="00635E53">
            <w:pPr>
              <w:pStyle w:val="NormalTable"/>
              <w:rPr>
                <w:i w:val="0"/>
                <w:iCs/>
                <w:lang w:val="en-US"/>
              </w:rPr>
            </w:pPr>
            <w:r>
              <w:rPr>
                <w:i w:val="0"/>
                <w:iCs/>
                <w:lang w:val="en-US"/>
              </w:rPr>
              <w:t>Low</w:t>
            </w:r>
          </w:p>
        </w:tc>
        <w:tc>
          <w:tcPr>
            <w:tcW w:w="1275" w:type="dxa"/>
          </w:tcPr>
          <w:p w14:paraId="40D771A6" w14:textId="2CF8A1E4" w:rsidR="003C6A98" w:rsidRPr="007B3BB9" w:rsidRDefault="00A253FB" w:rsidP="00635E53">
            <w:pPr>
              <w:pStyle w:val="NormalTable"/>
              <w:rPr>
                <w:i w:val="0"/>
                <w:iCs/>
                <w:lang w:val="en-US"/>
              </w:rPr>
            </w:pPr>
            <w:r>
              <w:rPr>
                <w:i w:val="0"/>
                <w:iCs/>
                <w:lang w:val="en-US"/>
              </w:rPr>
              <w:t>5</w:t>
            </w:r>
          </w:p>
        </w:tc>
        <w:tc>
          <w:tcPr>
            <w:tcW w:w="6181" w:type="dxa"/>
          </w:tcPr>
          <w:p w14:paraId="242FCDD0" w14:textId="556D8BBF" w:rsidR="003C6A98" w:rsidRPr="00EF64A4" w:rsidRDefault="005F47D9" w:rsidP="00635E53">
            <w:pPr>
              <w:pStyle w:val="NormalTable"/>
              <w:rPr>
                <w:i w:val="0"/>
                <w:iCs/>
                <w:lang w:val="en-US"/>
              </w:rPr>
            </w:pPr>
            <w:r w:rsidRPr="005F47D9">
              <w:rPr>
                <w:i w:val="0"/>
                <w:iCs/>
                <w:lang w:val="en-US"/>
              </w:rPr>
              <w:t>Improperly Controlled Modification of Object Prototype Attributes ('Prototype Pollution')</w:t>
            </w:r>
            <w:r>
              <w:rPr>
                <w:i w:val="0"/>
                <w:iCs/>
                <w:lang w:val="en-US"/>
              </w:rPr>
              <w:t xml:space="preserve"> on </w:t>
            </w:r>
            <w:proofErr w:type="spellStart"/>
            <w:r>
              <w:rPr>
                <w:i w:val="0"/>
                <w:iCs/>
                <w:lang w:val="en-US"/>
              </w:rPr>
              <w:t>RequireJS</w:t>
            </w:r>
            <w:proofErr w:type="spellEnd"/>
            <w:r>
              <w:rPr>
                <w:i w:val="0"/>
                <w:iCs/>
                <w:lang w:val="en-US"/>
              </w:rPr>
              <w:t xml:space="preserve"> library.</w:t>
            </w:r>
          </w:p>
        </w:tc>
      </w:tr>
      <w:tr w:rsidR="003C6A98" w:rsidRPr="00EF64A4" w14:paraId="37DBBAFB" w14:textId="77777777" w:rsidTr="00635E53">
        <w:tc>
          <w:tcPr>
            <w:tcW w:w="1560" w:type="dxa"/>
          </w:tcPr>
          <w:p w14:paraId="7A93AD9F" w14:textId="2474FB0D" w:rsidR="003C6A98" w:rsidRDefault="003C6A98" w:rsidP="003C6A98">
            <w:pPr>
              <w:pStyle w:val="NormalTable"/>
              <w:rPr>
                <w:i w:val="0"/>
                <w:iCs/>
              </w:rPr>
            </w:pPr>
            <w:proofErr w:type="spellStart"/>
            <w:r>
              <w:rPr>
                <w:i w:val="0"/>
                <w:iCs/>
              </w:rPr>
              <w:t>Informational</w:t>
            </w:r>
            <w:proofErr w:type="spellEnd"/>
          </w:p>
        </w:tc>
        <w:tc>
          <w:tcPr>
            <w:tcW w:w="1275" w:type="dxa"/>
          </w:tcPr>
          <w:p w14:paraId="0E7898E3" w14:textId="26914A46" w:rsidR="003C6A98" w:rsidRDefault="00A253FB" w:rsidP="003C6A98">
            <w:pPr>
              <w:pStyle w:val="NormalTable"/>
              <w:rPr>
                <w:i w:val="0"/>
                <w:iCs/>
              </w:rPr>
            </w:pPr>
            <w:r>
              <w:rPr>
                <w:i w:val="0"/>
                <w:iCs/>
              </w:rPr>
              <w:t>6</w:t>
            </w:r>
          </w:p>
        </w:tc>
        <w:tc>
          <w:tcPr>
            <w:tcW w:w="6181" w:type="dxa"/>
          </w:tcPr>
          <w:p w14:paraId="438DF423" w14:textId="11E67F50" w:rsidR="003C6A98" w:rsidRPr="00EF64A4" w:rsidRDefault="003C6A98" w:rsidP="003C6A98">
            <w:pPr>
              <w:pStyle w:val="NormalTable"/>
              <w:rPr>
                <w:i w:val="0"/>
                <w:iCs/>
                <w:lang w:val="en-US"/>
              </w:rPr>
            </w:pPr>
            <w:r>
              <w:rPr>
                <w:i w:val="0"/>
                <w:iCs/>
                <w:lang w:val="en-US"/>
              </w:rPr>
              <w:t xml:space="preserve">Missing rate limiting on </w:t>
            </w:r>
            <w:r w:rsidR="00B915D2">
              <w:rPr>
                <w:i w:val="0"/>
                <w:iCs/>
                <w:lang w:val="en-US"/>
              </w:rPr>
              <w:t>the API backend.</w:t>
            </w:r>
          </w:p>
        </w:tc>
      </w:tr>
    </w:tbl>
    <w:p w14:paraId="583D4C59" w14:textId="4DB67817" w:rsidR="0079311F" w:rsidRDefault="0079311F" w:rsidP="00DD7230"/>
    <w:p w14:paraId="5781D0C9" w14:textId="77777777" w:rsidR="0079311F" w:rsidRDefault="0079311F" w:rsidP="0079311F">
      <w:pPr>
        <w:pStyle w:val="Heading2"/>
        <w:rPr>
          <w:lang w:val="en-GB"/>
        </w:rPr>
      </w:pPr>
      <w:bookmarkStart w:id="8" w:name="_Toc165643158"/>
      <w:bookmarkStart w:id="9" w:name="_Toc167870044"/>
      <w:r>
        <w:rPr>
          <w:lang w:val="en-GB"/>
        </w:rPr>
        <w:lastRenderedPageBreak/>
        <w:t>Identified Devices</w:t>
      </w:r>
      <w:bookmarkEnd w:id="8"/>
      <w:bookmarkEnd w:id="9"/>
    </w:p>
    <w:tbl>
      <w:tblPr>
        <w:tblStyle w:val="TableGridLight"/>
        <w:tblW w:w="0" w:type="auto"/>
        <w:tblLook w:val="04A0" w:firstRow="1" w:lastRow="0" w:firstColumn="1" w:lastColumn="0" w:noHBand="0" w:noVBand="1"/>
      </w:tblPr>
      <w:tblGrid>
        <w:gridCol w:w="1501"/>
        <w:gridCol w:w="1836"/>
        <w:gridCol w:w="5689"/>
      </w:tblGrid>
      <w:tr w:rsidR="001F5818" w:rsidRPr="008F6F89" w14:paraId="54B4A05E" w14:textId="77777777" w:rsidTr="00635E53">
        <w:trPr>
          <w:cnfStyle w:val="100000000000" w:firstRow="1" w:lastRow="0" w:firstColumn="0" w:lastColumn="0" w:oddVBand="0" w:evenVBand="0" w:oddHBand="0" w:evenHBand="0" w:firstRowFirstColumn="0" w:firstRowLastColumn="0" w:lastRowFirstColumn="0" w:lastRowLastColumn="0"/>
        </w:trPr>
        <w:tc>
          <w:tcPr>
            <w:tcW w:w="1560" w:type="dxa"/>
          </w:tcPr>
          <w:p w14:paraId="54592470" w14:textId="77777777" w:rsidR="001F5818" w:rsidRPr="008F6F89" w:rsidRDefault="001F5818" w:rsidP="00635E53">
            <w:pPr>
              <w:pStyle w:val="NormalTable"/>
              <w:rPr>
                <w:i/>
                <w:iCs/>
              </w:rPr>
            </w:pPr>
            <w:proofErr w:type="spellStart"/>
            <w:r>
              <w:rPr>
                <w:i/>
                <w:iCs/>
              </w:rPr>
              <w:t>Hostname</w:t>
            </w:r>
            <w:proofErr w:type="spellEnd"/>
          </w:p>
        </w:tc>
        <w:tc>
          <w:tcPr>
            <w:tcW w:w="1275" w:type="dxa"/>
          </w:tcPr>
          <w:p w14:paraId="7AD7BA58" w14:textId="77777777" w:rsidR="001F5818" w:rsidRPr="008F6F89" w:rsidRDefault="001F5818" w:rsidP="00635E53">
            <w:pPr>
              <w:pStyle w:val="NormalTable"/>
              <w:rPr>
                <w:i/>
                <w:iCs/>
                <w:lang w:val="en-GB"/>
              </w:rPr>
            </w:pPr>
            <w:r>
              <w:rPr>
                <w:i/>
                <w:iCs/>
                <w:lang w:val="en-GB"/>
              </w:rPr>
              <w:t>IP</w:t>
            </w:r>
          </w:p>
        </w:tc>
        <w:tc>
          <w:tcPr>
            <w:tcW w:w="6181" w:type="dxa"/>
          </w:tcPr>
          <w:p w14:paraId="4114C41F" w14:textId="77777777" w:rsidR="001F5818" w:rsidRPr="008F6F89" w:rsidRDefault="001F5818" w:rsidP="00635E53">
            <w:pPr>
              <w:pStyle w:val="NormalTable"/>
              <w:rPr>
                <w:i/>
                <w:iCs/>
                <w:lang w:val="en-GB"/>
              </w:rPr>
            </w:pPr>
            <w:r>
              <w:rPr>
                <w:i/>
                <w:iCs/>
                <w:lang w:val="en-GB"/>
              </w:rPr>
              <w:t>Details</w:t>
            </w:r>
          </w:p>
        </w:tc>
      </w:tr>
      <w:tr w:rsidR="001F5818" w:rsidRPr="007D0B9A" w14:paraId="6317AAAC" w14:textId="77777777" w:rsidTr="00635E53">
        <w:tc>
          <w:tcPr>
            <w:tcW w:w="1560" w:type="dxa"/>
          </w:tcPr>
          <w:p w14:paraId="30791E73" w14:textId="7C0C1598" w:rsidR="001F5818" w:rsidRPr="009B0C15" w:rsidRDefault="007D0B9A" w:rsidP="00635E53">
            <w:pPr>
              <w:pStyle w:val="NormalTable"/>
              <w:rPr>
                <w:i w:val="0"/>
                <w:iCs/>
              </w:rPr>
            </w:pPr>
            <w:proofErr w:type="spellStart"/>
            <w:r>
              <w:rPr>
                <w:i w:val="0"/>
                <w:iCs/>
              </w:rPr>
              <w:t>Becs-tomber-docker-pentest</w:t>
            </w:r>
            <w:proofErr w:type="spellEnd"/>
          </w:p>
        </w:tc>
        <w:tc>
          <w:tcPr>
            <w:tcW w:w="1275" w:type="dxa"/>
          </w:tcPr>
          <w:p w14:paraId="3191F5A0" w14:textId="164819AF" w:rsidR="001F5818" w:rsidRPr="009B0C15" w:rsidRDefault="001F5818" w:rsidP="00635E53">
            <w:pPr>
              <w:pStyle w:val="NormalTable"/>
              <w:rPr>
                <w:i w:val="0"/>
                <w:iCs/>
              </w:rPr>
            </w:pPr>
            <w:proofErr w:type="gramStart"/>
            <w:r w:rsidRPr="00AD1F65">
              <w:rPr>
                <w:i w:val="0"/>
                <w:iCs/>
              </w:rPr>
              <w:t>151.236.205.</w:t>
            </w:r>
            <w:r>
              <w:rPr>
                <w:i w:val="0"/>
                <w:iCs/>
              </w:rPr>
              <w:t>230</w:t>
            </w:r>
            <w:proofErr w:type="gramEnd"/>
          </w:p>
        </w:tc>
        <w:tc>
          <w:tcPr>
            <w:tcW w:w="6181" w:type="dxa"/>
          </w:tcPr>
          <w:p w14:paraId="4788B86B" w14:textId="1318915E" w:rsidR="001F5818" w:rsidRPr="007D0B9A" w:rsidRDefault="007D0B9A" w:rsidP="00635E53">
            <w:pPr>
              <w:pStyle w:val="NormalTable"/>
              <w:rPr>
                <w:i w:val="0"/>
                <w:iCs/>
                <w:lang w:val="it-IT"/>
              </w:rPr>
            </w:pPr>
            <w:r w:rsidRPr="007D0B9A">
              <w:rPr>
                <w:i w:val="0"/>
                <w:iCs/>
                <w:lang w:val="it-IT"/>
              </w:rPr>
              <w:t>BECS demo instance</w:t>
            </w:r>
            <w:r>
              <w:rPr>
                <w:i w:val="0"/>
                <w:iCs/>
                <w:lang w:val="it-IT"/>
              </w:rPr>
              <w:t>.</w:t>
            </w:r>
          </w:p>
        </w:tc>
      </w:tr>
    </w:tbl>
    <w:p w14:paraId="1FF00F25" w14:textId="77777777" w:rsidR="0079311F" w:rsidRPr="007D0B9A" w:rsidRDefault="0079311F" w:rsidP="00DD7230">
      <w:pPr>
        <w:rPr>
          <w:lang w:val="it-IT"/>
        </w:rPr>
      </w:pPr>
    </w:p>
    <w:p w14:paraId="0A156415" w14:textId="77777777" w:rsidR="00936385" w:rsidRDefault="00936385" w:rsidP="00936385">
      <w:pPr>
        <w:pStyle w:val="Heading2"/>
        <w:rPr>
          <w:lang w:val="en-GB"/>
        </w:rPr>
      </w:pPr>
      <w:bookmarkStart w:id="10" w:name="_Toc165643159"/>
      <w:bookmarkStart w:id="11" w:name="_Toc167870045"/>
      <w:r>
        <w:rPr>
          <w:lang w:val="en-GB"/>
        </w:rPr>
        <w:t>Overview</w:t>
      </w:r>
      <w:bookmarkEnd w:id="10"/>
      <w:bookmarkEnd w:id="11"/>
    </w:p>
    <w:p w14:paraId="1BF6962E" w14:textId="6B194BA1" w:rsidR="001F287D" w:rsidRDefault="001F287D" w:rsidP="001F287D">
      <w:pPr>
        <w:rPr>
          <w:lang w:eastAsia="en-GB"/>
        </w:rPr>
      </w:pPr>
      <w:r>
        <w:rPr>
          <w:lang w:eastAsia="en-GB"/>
        </w:rPr>
        <w:t>The tester</w:t>
      </w:r>
      <w:r w:rsidR="00313C3E">
        <w:rPr>
          <w:lang w:eastAsia="en-GB"/>
        </w:rPr>
        <w:t xml:space="preserve"> found</w:t>
      </w:r>
      <w:r w:rsidR="00372FB3">
        <w:rPr>
          <w:lang w:eastAsia="en-GB"/>
        </w:rPr>
        <w:t xml:space="preserve"> </w:t>
      </w:r>
      <w:proofErr w:type="spellStart"/>
      <w:r w:rsidR="00A6034E">
        <w:rPr>
          <w:sz w:val="23"/>
          <w:szCs w:val="23"/>
        </w:rPr>
        <w:t>PacketFront</w:t>
      </w:r>
      <w:r w:rsidR="00372FB3">
        <w:rPr>
          <w:lang w:eastAsia="en-GB"/>
        </w:rPr>
        <w:t>’s</w:t>
      </w:r>
      <w:proofErr w:type="spellEnd"/>
      <w:r w:rsidR="00372FB3">
        <w:rPr>
          <w:lang w:eastAsia="en-GB"/>
        </w:rPr>
        <w:t xml:space="preserve"> BECS application to be well implemented where n</w:t>
      </w:r>
      <w:r w:rsidR="00BD2F8D">
        <w:rPr>
          <w:lang w:eastAsia="en-GB"/>
        </w:rPr>
        <w:t>o critical finding has been discovered that led to an actual breach of the environment.</w:t>
      </w:r>
      <w:r>
        <w:rPr>
          <w:lang w:eastAsia="en-GB"/>
        </w:rPr>
        <w:t xml:space="preserve"> In accordance with the customer, it is relevant to mention that invasive attacks like DOS (Denial of Service) and heavy brute-forcing haven’t been tested on the device.</w:t>
      </w:r>
    </w:p>
    <w:p w14:paraId="7AAC1C28" w14:textId="0ABAB633" w:rsidR="008131AA" w:rsidRDefault="008131AA" w:rsidP="001F287D">
      <w:pPr>
        <w:rPr>
          <w:lang w:eastAsia="en-GB"/>
        </w:rPr>
      </w:pPr>
      <w:r>
        <w:rPr>
          <w:lang w:eastAsia="en-GB"/>
        </w:rPr>
        <w:t xml:space="preserve">The first finding </w:t>
      </w:r>
      <w:r w:rsidR="003F3384">
        <w:rPr>
          <w:lang w:eastAsia="en-GB"/>
        </w:rPr>
        <w:t xml:space="preserve">was related to an improper authorization on the frontend web portal </w:t>
      </w:r>
      <w:r w:rsidR="00291696">
        <w:rPr>
          <w:lang w:eastAsia="en-GB"/>
        </w:rPr>
        <w:t xml:space="preserve">where the </w:t>
      </w:r>
      <w:proofErr w:type="spellStart"/>
      <w:r w:rsidR="00291696" w:rsidRPr="000B47DB">
        <w:rPr>
          <w:i/>
          <w:iCs/>
          <w:lang w:eastAsia="en-GB"/>
        </w:rPr>
        <w:t>becsrole</w:t>
      </w:r>
      <w:proofErr w:type="spellEnd"/>
      <w:r w:rsidR="00291696">
        <w:rPr>
          <w:lang w:eastAsia="en-GB"/>
        </w:rPr>
        <w:t xml:space="preserve"> token could be </w:t>
      </w:r>
      <w:r w:rsidR="00D853DC">
        <w:rPr>
          <w:lang w:eastAsia="en-GB"/>
        </w:rPr>
        <w:t>edited</w:t>
      </w:r>
      <w:r w:rsidR="00291696">
        <w:rPr>
          <w:lang w:eastAsia="en-GB"/>
        </w:rPr>
        <w:t xml:space="preserve"> to </w:t>
      </w:r>
      <w:r w:rsidR="00D853DC">
        <w:rPr>
          <w:lang w:eastAsia="en-GB"/>
        </w:rPr>
        <w:t xml:space="preserve">gain access to </w:t>
      </w:r>
      <w:r w:rsidR="0062535E">
        <w:rPr>
          <w:lang w:eastAsia="en-GB"/>
        </w:rPr>
        <w:t xml:space="preserve">extra functions </w:t>
      </w:r>
      <w:r w:rsidR="00E30BAB">
        <w:rPr>
          <w:lang w:eastAsia="en-GB"/>
        </w:rPr>
        <w:t xml:space="preserve">that </w:t>
      </w:r>
      <w:r w:rsidR="0062535E">
        <w:rPr>
          <w:lang w:eastAsia="en-GB"/>
        </w:rPr>
        <w:t xml:space="preserve">otherwise </w:t>
      </w:r>
      <w:r w:rsidR="00E30BAB">
        <w:rPr>
          <w:lang w:eastAsia="en-GB"/>
        </w:rPr>
        <w:t>would</w:t>
      </w:r>
      <w:r w:rsidR="0062535E">
        <w:rPr>
          <w:lang w:eastAsia="en-GB"/>
        </w:rPr>
        <w:t xml:space="preserve"> </w:t>
      </w:r>
      <w:r w:rsidR="0078128D">
        <w:rPr>
          <w:lang w:eastAsia="en-GB"/>
        </w:rPr>
        <w:t xml:space="preserve">be </w:t>
      </w:r>
      <w:r w:rsidR="0062535E">
        <w:rPr>
          <w:lang w:eastAsia="en-GB"/>
        </w:rPr>
        <w:t xml:space="preserve">visible </w:t>
      </w:r>
      <w:r w:rsidR="0078128D">
        <w:rPr>
          <w:lang w:eastAsia="en-GB"/>
        </w:rPr>
        <w:t>only to</w:t>
      </w:r>
      <w:r w:rsidR="0062535E">
        <w:rPr>
          <w:lang w:eastAsia="en-GB"/>
        </w:rPr>
        <w:t xml:space="preserve"> administrative users.</w:t>
      </w:r>
    </w:p>
    <w:p w14:paraId="4B7B3904" w14:textId="2BAB60A0" w:rsidR="00E105CA" w:rsidRDefault="00E105CA" w:rsidP="001F287D">
      <w:pPr>
        <w:rPr>
          <w:lang w:eastAsia="en-GB"/>
        </w:rPr>
      </w:pPr>
      <w:r>
        <w:rPr>
          <w:lang w:eastAsia="en-GB"/>
        </w:rPr>
        <w:t xml:space="preserve">The second finding was related to </w:t>
      </w:r>
      <w:r w:rsidR="00012127">
        <w:rPr>
          <w:lang w:eastAsia="en-GB"/>
        </w:rPr>
        <w:t xml:space="preserve">third-party libraries used by the application found to be </w:t>
      </w:r>
      <w:r w:rsidR="00E6302B">
        <w:rPr>
          <w:lang w:eastAsia="en-GB"/>
        </w:rPr>
        <w:t>outdated</w:t>
      </w:r>
      <w:r w:rsidR="00012127">
        <w:rPr>
          <w:lang w:eastAsia="en-GB"/>
        </w:rPr>
        <w:t xml:space="preserve"> and vulnerable to </w:t>
      </w:r>
      <w:r w:rsidR="00E6302B" w:rsidRPr="00EE7D9E">
        <w:rPr>
          <w:i/>
          <w:iCs/>
          <w:lang w:eastAsia="en-GB"/>
        </w:rPr>
        <w:t>*</w:t>
      </w:r>
      <w:r w:rsidR="002D1F17" w:rsidRPr="00EE7D9E">
        <w:rPr>
          <w:i/>
          <w:iCs/>
          <w:lang w:eastAsia="en-GB"/>
        </w:rPr>
        <w:t>XSS</w:t>
      </w:r>
      <w:r w:rsidR="002D1F17">
        <w:rPr>
          <w:lang w:eastAsia="en-GB"/>
        </w:rPr>
        <w:t xml:space="preserve"> attacks.</w:t>
      </w:r>
    </w:p>
    <w:p w14:paraId="6878259E" w14:textId="1BD9FF45" w:rsidR="007D4233" w:rsidRDefault="007D4233" w:rsidP="001F287D">
      <w:pPr>
        <w:rPr>
          <w:lang w:eastAsia="en-GB"/>
        </w:rPr>
      </w:pPr>
      <w:r>
        <w:rPr>
          <w:lang w:eastAsia="en-GB"/>
        </w:rPr>
        <w:t xml:space="preserve">The next issue was </w:t>
      </w:r>
      <w:r w:rsidR="006A28CA">
        <w:rPr>
          <w:lang w:eastAsia="en-GB"/>
        </w:rPr>
        <w:t xml:space="preserve">related to </w:t>
      </w:r>
      <w:r w:rsidR="006D0426">
        <w:rPr>
          <w:lang w:eastAsia="en-GB"/>
        </w:rPr>
        <w:t>the use</w:t>
      </w:r>
      <w:r w:rsidR="006A28CA">
        <w:rPr>
          <w:lang w:eastAsia="en-GB"/>
        </w:rPr>
        <w:t xml:space="preserve"> of weak password </w:t>
      </w:r>
      <w:r w:rsidR="009B5A16">
        <w:rPr>
          <w:lang w:eastAsia="en-GB"/>
        </w:rPr>
        <w:t>hash (</w:t>
      </w:r>
      <w:r w:rsidR="009B5A16" w:rsidRPr="009B5A16">
        <w:rPr>
          <w:i/>
          <w:iCs/>
          <w:lang w:eastAsia="en-GB"/>
        </w:rPr>
        <w:t>MD5</w:t>
      </w:r>
      <w:r w:rsidR="009B5A16">
        <w:rPr>
          <w:lang w:eastAsia="en-GB"/>
        </w:rPr>
        <w:t xml:space="preserve">) </w:t>
      </w:r>
      <w:r w:rsidR="006E3642">
        <w:rPr>
          <w:lang w:eastAsia="en-GB"/>
        </w:rPr>
        <w:t>exportable as part of a xml configuration file used by devices on the management portal.</w:t>
      </w:r>
      <w:r w:rsidR="008D494E">
        <w:rPr>
          <w:lang w:eastAsia="en-GB"/>
        </w:rPr>
        <w:t xml:space="preserve"> MD5 password hashes are notoriously weak and potentially crack</w:t>
      </w:r>
      <w:r w:rsidR="006D0426">
        <w:rPr>
          <w:lang w:eastAsia="en-GB"/>
        </w:rPr>
        <w:t>able with enough computational power.</w:t>
      </w:r>
    </w:p>
    <w:p w14:paraId="3ADC21F2" w14:textId="1D731634" w:rsidR="00BE680D" w:rsidRDefault="001A14D7" w:rsidP="001F287D">
      <w:pPr>
        <w:rPr>
          <w:lang w:eastAsia="en-GB"/>
        </w:rPr>
      </w:pPr>
      <w:r>
        <w:rPr>
          <w:lang w:eastAsia="en-GB"/>
        </w:rPr>
        <w:t xml:space="preserve">The use of a decommissioned </w:t>
      </w:r>
      <w:r w:rsidR="005E4406">
        <w:rPr>
          <w:lang w:eastAsia="en-GB"/>
        </w:rPr>
        <w:t xml:space="preserve">git service that allows unencrypted communication being </w:t>
      </w:r>
      <w:r w:rsidR="00B0004E">
        <w:rPr>
          <w:lang w:eastAsia="en-GB"/>
        </w:rPr>
        <w:t xml:space="preserve">accessible </w:t>
      </w:r>
      <w:r w:rsidR="00CF34CB">
        <w:rPr>
          <w:lang w:eastAsia="en-GB"/>
        </w:rPr>
        <w:t>by</w:t>
      </w:r>
      <w:r w:rsidR="009B77A2">
        <w:rPr>
          <w:lang w:eastAsia="en-GB"/>
        </w:rPr>
        <w:t xml:space="preserve"> anyone on the same network</w:t>
      </w:r>
      <w:r w:rsidR="00117105">
        <w:rPr>
          <w:lang w:eastAsia="en-GB"/>
        </w:rPr>
        <w:t xml:space="preserve"> is described in the </w:t>
      </w:r>
      <w:r w:rsidR="00E30BAB">
        <w:rPr>
          <w:lang w:eastAsia="en-GB"/>
        </w:rPr>
        <w:t>fourth</w:t>
      </w:r>
      <w:r w:rsidR="00117105">
        <w:rPr>
          <w:lang w:eastAsia="en-GB"/>
        </w:rPr>
        <w:t xml:space="preserve"> finding.</w:t>
      </w:r>
    </w:p>
    <w:p w14:paraId="76A3A334" w14:textId="15ED3D5F" w:rsidR="00207E87" w:rsidRDefault="00B72F8E" w:rsidP="001F287D">
      <w:pPr>
        <w:rPr>
          <w:lang w:eastAsia="en-GB"/>
        </w:rPr>
      </w:pPr>
      <w:r>
        <w:rPr>
          <w:lang w:eastAsia="en-GB"/>
        </w:rPr>
        <w:t xml:space="preserve">The </w:t>
      </w:r>
      <w:r w:rsidR="00411A60">
        <w:rPr>
          <w:lang w:eastAsia="en-GB"/>
        </w:rPr>
        <w:t>fifth</w:t>
      </w:r>
      <w:r>
        <w:rPr>
          <w:lang w:eastAsia="en-GB"/>
        </w:rPr>
        <w:t xml:space="preserve"> finding is about a </w:t>
      </w:r>
      <w:r w:rsidR="00EE7D9E" w:rsidRPr="00EE7D9E">
        <w:rPr>
          <w:i/>
          <w:iCs/>
          <w:lang w:eastAsia="en-GB"/>
        </w:rPr>
        <w:t>*</w:t>
      </w:r>
      <w:r w:rsidRPr="00EE7D9E">
        <w:rPr>
          <w:i/>
          <w:iCs/>
          <w:lang w:eastAsia="en-GB"/>
        </w:rPr>
        <w:t>prototype pollution</w:t>
      </w:r>
      <w:r>
        <w:rPr>
          <w:lang w:eastAsia="en-GB"/>
        </w:rPr>
        <w:t xml:space="preserve"> </w:t>
      </w:r>
      <w:r w:rsidR="00411A60">
        <w:rPr>
          <w:lang w:eastAsia="en-GB"/>
        </w:rPr>
        <w:t xml:space="preserve">vulnerability on all the </w:t>
      </w:r>
      <w:proofErr w:type="spellStart"/>
      <w:r w:rsidR="00411A60">
        <w:rPr>
          <w:lang w:eastAsia="en-GB"/>
        </w:rPr>
        <w:t>RequireJS</w:t>
      </w:r>
      <w:proofErr w:type="spellEnd"/>
      <w:r w:rsidR="00411A60">
        <w:rPr>
          <w:lang w:eastAsia="en-GB"/>
        </w:rPr>
        <w:t xml:space="preserve"> versions</w:t>
      </w:r>
      <w:r w:rsidR="001C5241">
        <w:rPr>
          <w:lang w:eastAsia="en-GB"/>
        </w:rPr>
        <w:t>.</w:t>
      </w:r>
      <w:r w:rsidR="00207E87">
        <w:rPr>
          <w:lang w:eastAsia="en-GB"/>
        </w:rPr>
        <w:t xml:space="preserve"> Lastly</w:t>
      </w:r>
      <w:r w:rsidR="006A1BA0">
        <w:rPr>
          <w:lang w:eastAsia="en-GB"/>
        </w:rPr>
        <w:t xml:space="preserve">, </w:t>
      </w:r>
      <w:r w:rsidR="00B848B2">
        <w:rPr>
          <w:lang w:eastAsia="en-GB"/>
        </w:rPr>
        <w:t>the tester didn’t notice any rate limiting technology being applied during the testing exercise</w:t>
      </w:r>
      <w:r w:rsidR="00E30BAB">
        <w:rPr>
          <w:lang w:eastAsia="en-GB"/>
        </w:rPr>
        <w:t>.</w:t>
      </w:r>
      <w:r w:rsidR="006A1BA0">
        <w:rPr>
          <w:lang w:eastAsia="en-GB"/>
        </w:rPr>
        <w:t xml:space="preserve"> </w:t>
      </w:r>
    </w:p>
    <w:p w14:paraId="5DEC14D6" w14:textId="52A10C27" w:rsidR="001F287D" w:rsidRDefault="001F287D" w:rsidP="001F287D">
      <w:pPr>
        <w:rPr>
          <w:lang w:eastAsia="en-GB"/>
        </w:rPr>
      </w:pPr>
      <w:r>
        <w:rPr>
          <w:lang w:eastAsia="en-GB"/>
        </w:rPr>
        <w:t xml:space="preserve">In addition, the customer </w:t>
      </w:r>
      <w:r w:rsidRPr="003B3CF7">
        <w:rPr>
          <w:lang w:eastAsia="en-GB"/>
        </w:rPr>
        <w:t>should ensure that all remediation steps and mitigating controls are carefully planned and tested to prevent any service disruptions or loss of data.</w:t>
      </w:r>
    </w:p>
    <w:p w14:paraId="007E9D7E" w14:textId="5ECA002E" w:rsidR="0079311F" w:rsidRDefault="00E6302B" w:rsidP="00DD7230">
      <w:pPr>
        <w:rPr>
          <w:i/>
          <w:iCs/>
          <w:sz w:val="18"/>
          <w:szCs w:val="18"/>
        </w:rPr>
      </w:pPr>
      <w:r w:rsidRPr="00E6302B">
        <w:rPr>
          <w:i/>
          <w:iCs/>
          <w:sz w:val="18"/>
          <w:szCs w:val="18"/>
        </w:rPr>
        <w:t>*XSS: Cross-site scripting (also known as XSS) is a web security vulnerability that allows an attacker to compromise the interactions that users have with a vulnerable application.</w:t>
      </w:r>
    </w:p>
    <w:p w14:paraId="293A1B6F" w14:textId="3CB12DA7" w:rsidR="00EE7D9E" w:rsidRPr="00E6302B" w:rsidRDefault="00EE7D9E" w:rsidP="00DD7230">
      <w:pPr>
        <w:rPr>
          <w:i/>
          <w:iCs/>
          <w:sz w:val="18"/>
          <w:szCs w:val="18"/>
        </w:rPr>
      </w:pPr>
      <w:r>
        <w:rPr>
          <w:i/>
          <w:iCs/>
          <w:sz w:val="18"/>
          <w:szCs w:val="18"/>
        </w:rPr>
        <w:t xml:space="preserve">*Prototype pollution: </w:t>
      </w:r>
      <w:r w:rsidRPr="00EE7D9E">
        <w:rPr>
          <w:i/>
          <w:iCs/>
          <w:sz w:val="18"/>
          <w:szCs w:val="18"/>
        </w:rPr>
        <w:t>Prototype pollution is a JavaScript vulnerability that enables an attacker to add arbitrary properties to global object prototypes, which may then be inherited by user-defined objects.</w:t>
      </w:r>
    </w:p>
    <w:p w14:paraId="28EFBA18" w14:textId="77777777" w:rsidR="008230D1" w:rsidRPr="001F287D" w:rsidRDefault="008230D1" w:rsidP="00DD7230"/>
    <w:p w14:paraId="3B88ED89" w14:textId="77777777" w:rsidR="000730E0" w:rsidRPr="00914E1B" w:rsidRDefault="000730E0" w:rsidP="000730E0">
      <w:pPr>
        <w:pStyle w:val="Heading1"/>
        <w:rPr>
          <w:lang w:val="en-GB"/>
        </w:rPr>
      </w:pPr>
      <w:bookmarkStart w:id="12" w:name="_Toc165643160"/>
      <w:bookmarkStart w:id="13" w:name="_Toc167870046"/>
      <w:r w:rsidRPr="00914E1B">
        <w:rPr>
          <w:lang w:val="en-GB"/>
        </w:rPr>
        <w:lastRenderedPageBreak/>
        <w:t>Technical findings</w:t>
      </w:r>
      <w:r>
        <w:rPr>
          <w:lang w:val="en-GB"/>
        </w:rPr>
        <w:t xml:space="preserve"> details</w:t>
      </w:r>
      <w:bookmarkEnd w:id="12"/>
      <w:bookmarkEnd w:id="13"/>
    </w:p>
    <w:p w14:paraId="3980FD6B" w14:textId="5DA7160B" w:rsidR="001854A0" w:rsidRPr="001854A0" w:rsidRDefault="00FF7B12" w:rsidP="001854A0">
      <w:pPr>
        <w:pStyle w:val="Heading2"/>
        <w:numPr>
          <w:ilvl w:val="1"/>
          <w:numId w:val="14"/>
        </w:numPr>
        <w:rPr>
          <w:lang w:val="en-GB"/>
        </w:rPr>
      </w:pPr>
      <w:bookmarkStart w:id="14" w:name="_Toc165643161"/>
      <w:bookmarkStart w:id="15" w:name="_Toc167870047"/>
      <w:r w:rsidRPr="001854A0">
        <w:rPr>
          <w:i/>
          <w:iCs/>
          <w:color w:val="auto"/>
        </w:rPr>
        <w:t>Improper authorization on BECS frontend</w:t>
      </w:r>
      <w:bookmarkEnd w:id="14"/>
      <w:bookmarkEnd w:id="15"/>
    </w:p>
    <w:p w14:paraId="2486CA10" w14:textId="69D50D02" w:rsidR="001854A0" w:rsidRPr="008E5497" w:rsidRDefault="001854A0" w:rsidP="001854A0">
      <w:pPr>
        <w:pStyle w:val="Severity"/>
        <w:rPr>
          <w:b/>
          <w:bCs/>
          <w:color w:val="4472C4" w:themeColor="accent1"/>
        </w:rPr>
      </w:pPr>
      <w:r w:rsidRPr="00480DF1">
        <w:t xml:space="preserve">Severity: </w:t>
      </w:r>
      <w:r w:rsidR="00FF7B12" w:rsidRPr="00FF7B12">
        <w:rPr>
          <w:b/>
          <w:bCs/>
          <w:color w:val="FFC000" w:themeColor="accent4"/>
        </w:rPr>
        <w:t>MEDIUM</w:t>
      </w:r>
    </w:p>
    <w:p w14:paraId="4284F4D7" w14:textId="7B1128E8" w:rsidR="00936385" w:rsidRDefault="009F6AAD" w:rsidP="00DD7230">
      <w:r>
        <w:t xml:space="preserve">The tester performed a login to the web portal accessible via </w:t>
      </w:r>
      <w:r w:rsidRPr="001F575E">
        <w:rPr>
          <w:i/>
          <w:iCs/>
          <w:u w:val="single"/>
        </w:rPr>
        <w:t>http://</w:t>
      </w:r>
      <w:r w:rsidR="00263618" w:rsidRPr="001F575E">
        <w:rPr>
          <w:i/>
          <w:iCs/>
          <w:u w:val="single"/>
        </w:rPr>
        <w:t>&lt;</w:t>
      </w:r>
      <w:r w:rsidRPr="001F575E">
        <w:rPr>
          <w:i/>
          <w:iCs/>
          <w:u w:val="single"/>
        </w:rPr>
        <w:t>customerip</w:t>
      </w:r>
      <w:r w:rsidR="00263618" w:rsidRPr="001F575E">
        <w:rPr>
          <w:i/>
          <w:iCs/>
          <w:u w:val="single"/>
        </w:rPr>
        <w:t>&gt;</w:t>
      </w:r>
      <w:r w:rsidRPr="001F575E">
        <w:rPr>
          <w:i/>
          <w:iCs/>
          <w:u w:val="single"/>
        </w:rPr>
        <w:t>:8089/</w:t>
      </w:r>
      <w:r>
        <w:t xml:space="preserve"> with the </w:t>
      </w:r>
      <w:r w:rsidR="00B46754">
        <w:t>low privileges user’s credentials provided by the customer before the testing exercise.</w:t>
      </w:r>
    </w:p>
    <w:p w14:paraId="1A674E91" w14:textId="77CD471D" w:rsidR="00B46754" w:rsidRDefault="007D7583" w:rsidP="00DD7230">
      <w:r w:rsidRPr="007D7583">
        <w:rPr>
          <w:noProof/>
        </w:rPr>
        <w:drawing>
          <wp:inline distT="0" distB="0" distL="0" distR="0" wp14:anchorId="192E2A09" wp14:editId="1EF6A27D">
            <wp:extent cx="5731510" cy="2769235"/>
            <wp:effectExtent l="0" t="0" r="2540" b="0"/>
            <wp:docPr id="1507956212" name="Picture 1" descr="A city skyline with a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56212" name="Picture 1" descr="A city skyline with a sunset&#10;&#10;Description automatically generated"/>
                    <pic:cNvPicPr/>
                  </pic:nvPicPr>
                  <pic:blipFill>
                    <a:blip r:embed="rId9"/>
                    <a:stretch>
                      <a:fillRect/>
                    </a:stretch>
                  </pic:blipFill>
                  <pic:spPr>
                    <a:xfrm>
                      <a:off x="0" y="0"/>
                      <a:ext cx="5731510" cy="2769235"/>
                    </a:xfrm>
                    <a:prstGeom prst="rect">
                      <a:avLst/>
                    </a:prstGeom>
                  </pic:spPr>
                </pic:pic>
              </a:graphicData>
            </a:graphic>
          </wp:inline>
        </w:drawing>
      </w:r>
    </w:p>
    <w:p w14:paraId="677CCC79" w14:textId="3AAF00A7" w:rsidR="007D7583" w:rsidRDefault="00CA3B1F" w:rsidP="00DD7230">
      <w:pPr>
        <w:rPr>
          <w:noProof/>
        </w:rPr>
      </w:pPr>
      <w:r>
        <w:t>The login request is sent back to the backend API</w:t>
      </w:r>
      <w:r w:rsidR="0044761D">
        <w:t xml:space="preserve"> and upon successful processing a token is sent back to the frontend</w:t>
      </w:r>
      <w:r w:rsidR="00FD7C4D">
        <w:t xml:space="preserve">. </w:t>
      </w:r>
      <w:r w:rsidR="00F31761">
        <w:t>This token</w:t>
      </w:r>
      <w:r w:rsidR="00C71F17">
        <w:t xml:space="preserve"> looks something like this</w:t>
      </w:r>
      <w:r w:rsidR="00FC2C33">
        <w:t>.</w:t>
      </w:r>
      <w:r w:rsidR="00CB72EE" w:rsidRPr="00CB72EE">
        <w:rPr>
          <w:noProof/>
        </w:rPr>
        <w:drawing>
          <wp:inline distT="0" distB="0" distL="0" distR="0" wp14:anchorId="6824A3F6" wp14:editId="259B0749">
            <wp:extent cx="5731510" cy="2291715"/>
            <wp:effectExtent l="0" t="0" r="2540" b="0"/>
            <wp:docPr id="150925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5712" name="Picture 1" descr="A screenshot of a computer&#10;&#10;Description automatically generated"/>
                    <pic:cNvPicPr/>
                  </pic:nvPicPr>
                  <pic:blipFill>
                    <a:blip r:embed="rId10"/>
                    <a:stretch>
                      <a:fillRect/>
                    </a:stretch>
                  </pic:blipFill>
                  <pic:spPr>
                    <a:xfrm>
                      <a:off x="0" y="0"/>
                      <a:ext cx="5731510" cy="2291715"/>
                    </a:xfrm>
                    <a:prstGeom prst="rect">
                      <a:avLst/>
                    </a:prstGeom>
                  </pic:spPr>
                </pic:pic>
              </a:graphicData>
            </a:graphic>
          </wp:inline>
        </w:drawing>
      </w:r>
    </w:p>
    <w:p w14:paraId="5387E0D0" w14:textId="77777777" w:rsidR="005E1D1E" w:rsidRDefault="005E1D1E" w:rsidP="00DD7230">
      <w:pPr>
        <w:rPr>
          <w:noProof/>
        </w:rPr>
      </w:pPr>
    </w:p>
    <w:p w14:paraId="0C4B0B09" w14:textId="77777777" w:rsidR="005E1D1E" w:rsidRDefault="005E1D1E" w:rsidP="00DD7230">
      <w:pPr>
        <w:rPr>
          <w:noProof/>
        </w:rPr>
      </w:pPr>
    </w:p>
    <w:p w14:paraId="2CCFB0EB" w14:textId="1EC87C08" w:rsidR="00CB72EE" w:rsidRDefault="00CB72EE" w:rsidP="00DD7230">
      <w:pPr>
        <w:rPr>
          <w:noProof/>
        </w:rPr>
      </w:pPr>
      <w:r>
        <w:rPr>
          <w:noProof/>
        </w:rPr>
        <w:lastRenderedPageBreak/>
        <w:t>The official documentation states that there should be 2 different roles assigned to a user either administrator or read-only which is our case</w:t>
      </w:r>
      <w:r w:rsidR="00DF2071">
        <w:rPr>
          <w:noProof/>
        </w:rPr>
        <w:t>.</w:t>
      </w:r>
    </w:p>
    <w:p w14:paraId="74262BAE" w14:textId="06256114" w:rsidR="00DF2071" w:rsidRDefault="00DF2071" w:rsidP="00DD7230">
      <w:r w:rsidRPr="00DF2071">
        <w:rPr>
          <w:noProof/>
        </w:rPr>
        <w:drawing>
          <wp:inline distT="0" distB="0" distL="0" distR="0" wp14:anchorId="6309EE04" wp14:editId="09926D0F">
            <wp:extent cx="5731510" cy="1781175"/>
            <wp:effectExtent l="0" t="0" r="2540" b="9525"/>
            <wp:docPr id="13017972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97241" name="Picture 1" descr="A close-up of a computer screen&#10;&#10;Description automatically generated"/>
                    <pic:cNvPicPr/>
                  </pic:nvPicPr>
                  <pic:blipFill>
                    <a:blip r:embed="rId11"/>
                    <a:stretch>
                      <a:fillRect/>
                    </a:stretch>
                  </pic:blipFill>
                  <pic:spPr>
                    <a:xfrm>
                      <a:off x="0" y="0"/>
                      <a:ext cx="5731510" cy="1781175"/>
                    </a:xfrm>
                    <a:prstGeom prst="rect">
                      <a:avLst/>
                    </a:prstGeom>
                  </pic:spPr>
                </pic:pic>
              </a:graphicData>
            </a:graphic>
          </wp:inline>
        </w:drawing>
      </w:r>
    </w:p>
    <w:p w14:paraId="1953F0C3" w14:textId="4AA64221" w:rsidR="00DF2071" w:rsidRDefault="00DF2071" w:rsidP="00DD7230">
      <w:r>
        <w:t xml:space="preserve">Then the tester tried to edit the cookie to </w:t>
      </w:r>
      <w:r w:rsidR="00D21647">
        <w:t xml:space="preserve">elevate the permission by changing the token to match the </w:t>
      </w:r>
      <w:r w:rsidR="00F643F3">
        <w:t>user group</w:t>
      </w:r>
      <w:r w:rsidR="00D21647">
        <w:t xml:space="preserve"> administrators.</w:t>
      </w:r>
    </w:p>
    <w:p w14:paraId="3FA184BE" w14:textId="3CC6E5AF" w:rsidR="00D21647" w:rsidRDefault="00F643F3" w:rsidP="00DD7230">
      <w:r w:rsidRPr="00F643F3">
        <w:rPr>
          <w:noProof/>
        </w:rPr>
        <w:drawing>
          <wp:inline distT="0" distB="0" distL="0" distR="0" wp14:anchorId="356630C8" wp14:editId="78C37623">
            <wp:extent cx="3060223" cy="2833734"/>
            <wp:effectExtent l="0" t="0" r="6985" b="5080"/>
            <wp:docPr id="370180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80433" name="Picture 1" descr="A screenshot of a computer&#10;&#10;Description automatically generated"/>
                    <pic:cNvPicPr/>
                  </pic:nvPicPr>
                  <pic:blipFill>
                    <a:blip r:embed="rId12"/>
                    <a:stretch>
                      <a:fillRect/>
                    </a:stretch>
                  </pic:blipFill>
                  <pic:spPr>
                    <a:xfrm>
                      <a:off x="0" y="0"/>
                      <a:ext cx="3074105" cy="2846589"/>
                    </a:xfrm>
                    <a:prstGeom prst="rect">
                      <a:avLst/>
                    </a:prstGeom>
                  </pic:spPr>
                </pic:pic>
              </a:graphicData>
            </a:graphic>
          </wp:inline>
        </w:drawing>
      </w:r>
    </w:p>
    <w:p w14:paraId="4BBD84A9" w14:textId="1F007410" w:rsidR="00F9331E" w:rsidRDefault="00F643F3" w:rsidP="00DD7230">
      <w:r>
        <w:t>This change actu</w:t>
      </w:r>
      <w:r w:rsidR="008F37F2">
        <w:t xml:space="preserve">ally gives access to the logged-in user to extra menus </w:t>
      </w:r>
      <w:proofErr w:type="gramStart"/>
      <w:r w:rsidR="008F37F2">
        <w:t>in</w:t>
      </w:r>
      <w:proofErr w:type="gramEnd"/>
      <w:r w:rsidR="008F37F2">
        <w:t xml:space="preserve"> the website that otherwise weren’t available before.</w:t>
      </w:r>
    </w:p>
    <w:p w14:paraId="4B3B4BD9" w14:textId="77777777" w:rsidR="005E1D1E" w:rsidRDefault="005E1D1E" w:rsidP="00DD7230"/>
    <w:p w14:paraId="02FE671C" w14:textId="77777777" w:rsidR="005E1D1E" w:rsidRDefault="005E1D1E" w:rsidP="00DD7230"/>
    <w:p w14:paraId="76A946A2" w14:textId="77777777" w:rsidR="005E1D1E" w:rsidRDefault="005E1D1E" w:rsidP="00DD7230"/>
    <w:p w14:paraId="5A9A8FC9" w14:textId="77777777" w:rsidR="005E1D1E" w:rsidRDefault="005E1D1E" w:rsidP="00DD7230"/>
    <w:p w14:paraId="5101F33D" w14:textId="5707A039" w:rsidR="008F37F2" w:rsidRDefault="008F37F2" w:rsidP="00DD7230">
      <w:r>
        <w:lastRenderedPageBreak/>
        <w:t>Before token editing:</w:t>
      </w:r>
    </w:p>
    <w:p w14:paraId="2884F5DC" w14:textId="77777777" w:rsidR="005E1D1E" w:rsidRDefault="00F9331E" w:rsidP="00DD7230">
      <w:r w:rsidRPr="00F9331E">
        <w:rPr>
          <w:noProof/>
        </w:rPr>
        <w:drawing>
          <wp:inline distT="0" distB="0" distL="0" distR="0" wp14:anchorId="1B054704" wp14:editId="118E709A">
            <wp:extent cx="3400008" cy="1851433"/>
            <wp:effectExtent l="0" t="0" r="0" b="0"/>
            <wp:docPr id="721534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34972" name="Picture 1" descr="A screenshot of a computer&#10;&#10;Description automatically generated"/>
                    <pic:cNvPicPr/>
                  </pic:nvPicPr>
                  <pic:blipFill>
                    <a:blip r:embed="rId13"/>
                    <a:stretch>
                      <a:fillRect/>
                    </a:stretch>
                  </pic:blipFill>
                  <pic:spPr>
                    <a:xfrm>
                      <a:off x="0" y="0"/>
                      <a:ext cx="3414326" cy="1859230"/>
                    </a:xfrm>
                    <a:prstGeom prst="rect">
                      <a:avLst/>
                    </a:prstGeom>
                  </pic:spPr>
                </pic:pic>
              </a:graphicData>
            </a:graphic>
          </wp:inline>
        </w:drawing>
      </w:r>
    </w:p>
    <w:p w14:paraId="4D0D8B57" w14:textId="38C63FA9" w:rsidR="00F9331E" w:rsidRDefault="00F9331E" w:rsidP="00DD7230">
      <w:r>
        <w:t>After</w:t>
      </w:r>
      <w:r w:rsidR="008F37F2">
        <w:t xml:space="preserve"> token editing:</w:t>
      </w:r>
    </w:p>
    <w:p w14:paraId="023A4BAD" w14:textId="2D02BB3D" w:rsidR="008F37F2" w:rsidRDefault="00C5469E" w:rsidP="00DD7230">
      <w:r w:rsidRPr="00C5469E">
        <w:rPr>
          <w:noProof/>
        </w:rPr>
        <w:drawing>
          <wp:inline distT="0" distB="0" distL="0" distR="0" wp14:anchorId="5CD5D2EC" wp14:editId="559DA33E">
            <wp:extent cx="3647128" cy="2521391"/>
            <wp:effectExtent l="0" t="0" r="0" b="0"/>
            <wp:docPr id="9218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961" name="Picture 1" descr="A screenshot of a computer&#10;&#10;Description automatically generated"/>
                    <pic:cNvPicPr/>
                  </pic:nvPicPr>
                  <pic:blipFill>
                    <a:blip r:embed="rId14"/>
                    <a:stretch>
                      <a:fillRect/>
                    </a:stretch>
                  </pic:blipFill>
                  <pic:spPr>
                    <a:xfrm>
                      <a:off x="0" y="0"/>
                      <a:ext cx="3661500" cy="2531327"/>
                    </a:xfrm>
                    <a:prstGeom prst="rect">
                      <a:avLst/>
                    </a:prstGeom>
                  </pic:spPr>
                </pic:pic>
              </a:graphicData>
            </a:graphic>
          </wp:inline>
        </w:drawing>
      </w:r>
    </w:p>
    <w:p w14:paraId="63AE28E3" w14:textId="3F05A7C5" w:rsidR="00C5469E" w:rsidRDefault="00C5469E" w:rsidP="00DD7230">
      <w:r>
        <w:t xml:space="preserve">It is important to mention that this change isn’t enough to </w:t>
      </w:r>
      <w:r w:rsidR="00ED12D7">
        <w:t>totally elevate the permissions of a low-privileged user</w:t>
      </w:r>
      <w:r w:rsidR="00A97ECD">
        <w:t>.</w:t>
      </w:r>
      <w:r w:rsidR="00ED12D7">
        <w:t xml:space="preserve"> </w:t>
      </w:r>
      <w:r w:rsidR="00A97ECD">
        <w:t>E</w:t>
      </w:r>
      <w:r w:rsidR="00F61814">
        <w:t xml:space="preserve">very request </w:t>
      </w:r>
      <w:r w:rsidR="00A97ECD">
        <w:t xml:space="preserve">initiated from the frontend </w:t>
      </w:r>
      <w:r w:rsidR="00F61814">
        <w:t>is sent back</w:t>
      </w:r>
      <w:r w:rsidR="00336D6D">
        <w:t xml:space="preserve"> &amp; </w:t>
      </w:r>
      <w:r w:rsidR="00F61814">
        <w:t xml:space="preserve">forth </w:t>
      </w:r>
      <w:r w:rsidR="0046199A">
        <w:t>to the</w:t>
      </w:r>
      <w:r w:rsidR="00F61814">
        <w:t xml:space="preserve"> backend API where</w:t>
      </w:r>
      <w:r w:rsidR="00155AF6">
        <w:t xml:space="preserve"> the </w:t>
      </w:r>
      <w:proofErr w:type="spellStart"/>
      <w:r w:rsidR="00155AF6" w:rsidRPr="00155AF6">
        <w:rPr>
          <w:i/>
          <w:iCs/>
        </w:rPr>
        <w:t>sessionid</w:t>
      </w:r>
      <w:proofErr w:type="spellEnd"/>
      <w:r w:rsidR="00155AF6">
        <w:t xml:space="preserve"> is checked back for </w:t>
      </w:r>
      <w:r w:rsidR="00336D6D">
        <w:t>its</w:t>
      </w:r>
      <w:r w:rsidR="00155AF6">
        <w:t xml:space="preserve"> </w:t>
      </w:r>
      <w:r w:rsidR="00336D6D">
        <w:t>permissions (</w:t>
      </w:r>
      <w:r w:rsidR="00155AF6">
        <w:t xml:space="preserve">our user </w:t>
      </w:r>
      <w:r w:rsidR="003D3BC6">
        <w:t>held no write permissions aka read-only</w:t>
      </w:r>
      <w:r w:rsidR="00155AF6">
        <w:t>)</w:t>
      </w:r>
      <w:r w:rsidR="003D3BC6">
        <w:t>.</w:t>
      </w:r>
    </w:p>
    <w:p w14:paraId="062FF17F" w14:textId="09B5D702" w:rsidR="00336D6D" w:rsidRDefault="00336D6D" w:rsidP="00DD7230">
      <w:r>
        <w:t xml:space="preserve">Several other tests were performed </w:t>
      </w:r>
      <w:r w:rsidR="0046199A">
        <w:t xml:space="preserve">to </w:t>
      </w:r>
      <w:r w:rsidR="0065282A">
        <w:t>elevate the permissions also on the backend without any success.</w:t>
      </w:r>
    </w:p>
    <w:p w14:paraId="799462AD" w14:textId="77777777" w:rsidR="000E5594" w:rsidRDefault="000E5594" w:rsidP="00DD7230"/>
    <w:p w14:paraId="0B3CFE79" w14:textId="77777777" w:rsidR="005E1D1E" w:rsidRDefault="005E1D1E" w:rsidP="00DD7230"/>
    <w:p w14:paraId="66D691CB" w14:textId="77777777" w:rsidR="005E1D1E" w:rsidRDefault="005E1D1E" w:rsidP="00DD7230"/>
    <w:p w14:paraId="255DF61D" w14:textId="2DE2FC4F" w:rsidR="00914E1B" w:rsidRDefault="0062309C" w:rsidP="00914E1B">
      <w:pPr>
        <w:pStyle w:val="Heading2"/>
        <w:rPr>
          <w:lang w:val="en-GB"/>
        </w:rPr>
      </w:pPr>
      <w:bookmarkStart w:id="16" w:name="_Toc167870048"/>
      <w:r w:rsidRPr="00622394">
        <w:rPr>
          <w:iCs/>
        </w:rPr>
        <w:lastRenderedPageBreak/>
        <w:t>Dependency on Vulnerable Third-Party Componen</w:t>
      </w:r>
      <w:r>
        <w:rPr>
          <w:iCs/>
        </w:rPr>
        <w:t>t</w:t>
      </w:r>
      <w:bookmarkEnd w:id="16"/>
    </w:p>
    <w:p w14:paraId="20B770E8" w14:textId="554859E1" w:rsidR="00480DF1" w:rsidRPr="00122A37" w:rsidRDefault="00480DF1" w:rsidP="00950066">
      <w:pPr>
        <w:pStyle w:val="Severity"/>
        <w:rPr>
          <w:color w:val="FF0000"/>
        </w:rPr>
      </w:pPr>
      <w:r w:rsidRPr="00122A37">
        <w:t xml:space="preserve">Severity: </w:t>
      </w:r>
      <w:r w:rsidR="0062309C" w:rsidRPr="00122A37">
        <w:rPr>
          <w:b/>
          <w:bCs/>
          <w:color w:val="FFC000" w:themeColor="accent4"/>
        </w:rPr>
        <w:t>MEDIUM</w:t>
      </w:r>
    </w:p>
    <w:p w14:paraId="51255456" w14:textId="3C85CB82" w:rsidR="0062309C" w:rsidRDefault="0062309C" w:rsidP="00480DF1">
      <w:r w:rsidRPr="0062309C">
        <w:t xml:space="preserve">The </w:t>
      </w:r>
      <w:r w:rsidR="00547A35">
        <w:t>application</w:t>
      </w:r>
      <w:r w:rsidRPr="0062309C">
        <w:t xml:space="preserve"> </w:t>
      </w:r>
      <w:r w:rsidR="00547A35" w:rsidRPr="0062309C">
        <w:t>uses</w:t>
      </w:r>
      <w:r w:rsidRPr="0062309C">
        <w:t xml:space="preserve"> </w:t>
      </w:r>
      <w:r>
        <w:t xml:space="preserve">several third-party libraries that are </w:t>
      </w:r>
      <w:r w:rsidR="001D2168">
        <w:t xml:space="preserve">either outdated or suffer from documented vulnerabilities. </w:t>
      </w:r>
    </w:p>
    <w:p w14:paraId="007D82B3" w14:textId="687F54E8" w:rsidR="00547A35" w:rsidRDefault="00547A35" w:rsidP="00480DF1">
      <w:r w:rsidRPr="00547A35">
        <w:rPr>
          <w:noProof/>
        </w:rPr>
        <w:drawing>
          <wp:inline distT="0" distB="0" distL="0" distR="0" wp14:anchorId="77E930E1" wp14:editId="786D05F5">
            <wp:extent cx="5305331" cy="1594656"/>
            <wp:effectExtent l="0" t="0" r="0" b="5715"/>
            <wp:docPr id="345461485"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1485" name="Picture 1" descr="A white background with black lines&#10;&#10;Description automatically generated"/>
                    <pic:cNvPicPr/>
                  </pic:nvPicPr>
                  <pic:blipFill>
                    <a:blip r:embed="rId15"/>
                    <a:stretch>
                      <a:fillRect/>
                    </a:stretch>
                  </pic:blipFill>
                  <pic:spPr>
                    <a:xfrm>
                      <a:off x="0" y="0"/>
                      <a:ext cx="5326383" cy="1600984"/>
                    </a:xfrm>
                    <a:prstGeom prst="rect">
                      <a:avLst/>
                    </a:prstGeom>
                  </pic:spPr>
                </pic:pic>
              </a:graphicData>
            </a:graphic>
          </wp:inline>
        </w:drawing>
      </w:r>
    </w:p>
    <w:p w14:paraId="21D44999" w14:textId="19AC1C42" w:rsidR="00547A35" w:rsidRDefault="00920E6C" w:rsidP="00480DF1">
      <w:r w:rsidRPr="00B704DA">
        <w:t>Specifically,</w:t>
      </w:r>
      <w:r w:rsidR="00547A35" w:rsidRPr="00B704DA">
        <w:t xml:space="preserve"> the</w:t>
      </w:r>
      <w:r w:rsidR="00B704DA" w:rsidRPr="00B704DA">
        <w:t xml:space="preserve"> </w:t>
      </w:r>
      <w:r w:rsidRPr="00B704DA">
        <w:t>jQ</w:t>
      </w:r>
      <w:r>
        <w:t>uery</w:t>
      </w:r>
      <w:r w:rsidR="003F6D2A">
        <w:t xml:space="preserve"> (</w:t>
      </w:r>
      <w:r w:rsidR="00B704DA">
        <w:t>ver. 1.12.1)</w:t>
      </w:r>
      <w:r w:rsidR="00FB75A7">
        <w:t xml:space="preserve"> is susceptible to several </w:t>
      </w:r>
      <w:r>
        <w:t>XSS (</w:t>
      </w:r>
      <w:r w:rsidR="00FB75A7">
        <w:t>Cross-site scripting) vu</w:t>
      </w:r>
      <w:r w:rsidR="00045E65">
        <w:t xml:space="preserve">lnerabilities as stated here: </w:t>
      </w:r>
      <w:hyperlink r:id="rId16" w:history="1">
        <w:r w:rsidR="00045E65" w:rsidRPr="00045E65">
          <w:rPr>
            <w:rStyle w:val="Hyperlink"/>
          </w:rPr>
          <w:t>https://security.snyk.io/package/npm/jquery-ui/1.12.1</w:t>
        </w:r>
      </w:hyperlink>
    </w:p>
    <w:p w14:paraId="66645436" w14:textId="64406357" w:rsidR="00B17FC8" w:rsidRDefault="00B17FC8" w:rsidP="00480DF1">
      <w:r w:rsidRPr="00B17FC8">
        <w:t xml:space="preserve">Nonetheless the </w:t>
      </w:r>
      <w:r>
        <w:t xml:space="preserve">affected version </w:t>
      </w:r>
      <w:r w:rsidR="003F6D2A">
        <w:t>is dated September/2016</w:t>
      </w:r>
      <w:r w:rsidR="00920E6C">
        <w:t>.</w:t>
      </w:r>
    </w:p>
    <w:p w14:paraId="6C5145BE" w14:textId="6CE5493A" w:rsidR="00DE4011" w:rsidRDefault="00DE4011" w:rsidP="00480DF1">
      <w:r>
        <w:t xml:space="preserve">The other </w:t>
      </w:r>
      <w:r w:rsidR="00AE2647">
        <w:t>library Bootstrap framework (ver. 3.3.0)</w:t>
      </w:r>
      <w:r w:rsidR="003021F6">
        <w:t xml:space="preserve"> is </w:t>
      </w:r>
      <w:r w:rsidR="006226C6">
        <w:t>susceptible to</w:t>
      </w:r>
      <w:r w:rsidR="006226C6" w:rsidRPr="006226C6">
        <w:t xml:space="preserve"> </w:t>
      </w:r>
      <w:r w:rsidR="006226C6">
        <w:t xml:space="preserve">XSS (Cross-site scripting) vulnerabilities as well, as stated here: </w:t>
      </w:r>
      <w:hyperlink r:id="rId17" w:history="1">
        <w:r w:rsidR="000D16E8" w:rsidRPr="000D16E8">
          <w:rPr>
            <w:rStyle w:val="Hyperlink"/>
          </w:rPr>
          <w:t>https://security.snyk.io/package/npm/bootstrap/3.3.0</w:t>
        </w:r>
      </w:hyperlink>
    </w:p>
    <w:p w14:paraId="68A587B0" w14:textId="4BAC79CB" w:rsidR="000D16E8" w:rsidRDefault="000D16E8" w:rsidP="00480DF1">
      <w:r>
        <w:t>Same applies for this library which is dated</w:t>
      </w:r>
      <w:r w:rsidR="00754EC5">
        <w:t xml:space="preserve"> October/2014.</w:t>
      </w:r>
    </w:p>
    <w:p w14:paraId="1C590988" w14:textId="77777777" w:rsidR="00920E6C" w:rsidRPr="00B17FC8" w:rsidRDefault="00920E6C" w:rsidP="00480DF1"/>
    <w:p w14:paraId="787A784F" w14:textId="0D451880" w:rsidR="00950066" w:rsidRDefault="00E048F5" w:rsidP="00950066">
      <w:pPr>
        <w:pStyle w:val="Heading2"/>
        <w:rPr>
          <w:lang w:val="en-GB"/>
        </w:rPr>
      </w:pPr>
      <w:bookmarkStart w:id="17" w:name="_Toc167870049"/>
      <w:r w:rsidRPr="00B233A9">
        <w:rPr>
          <w:iCs/>
        </w:rPr>
        <w:t>Use of Password Hash with Insufficient Computational Effort</w:t>
      </w:r>
      <w:bookmarkEnd w:id="17"/>
    </w:p>
    <w:p w14:paraId="0D667619" w14:textId="151F6F09" w:rsidR="00950066" w:rsidRPr="00480DF1" w:rsidRDefault="00950066" w:rsidP="001B2D71">
      <w:pPr>
        <w:pStyle w:val="Severity"/>
      </w:pPr>
      <w:r w:rsidRPr="00480DF1">
        <w:t xml:space="preserve">Severity: </w:t>
      </w:r>
      <w:r w:rsidR="00E048F5" w:rsidRPr="00E048F5">
        <w:rPr>
          <w:b/>
          <w:bCs/>
          <w:color w:val="FFC000" w:themeColor="accent4"/>
        </w:rPr>
        <w:t>MEDIUM</w:t>
      </w:r>
    </w:p>
    <w:p w14:paraId="1B4533EC" w14:textId="28C8D539" w:rsidR="00C8363E" w:rsidRDefault="00BA7397" w:rsidP="00E048F5">
      <w:pPr>
        <w:rPr>
          <w:lang w:val="en-GB"/>
        </w:rPr>
      </w:pPr>
      <w:r>
        <w:rPr>
          <w:lang w:val="en-GB"/>
        </w:rPr>
        <w:t xml:space="preserve">The node import/export via XML file function accessible from the </w:t>
      </w:r>
      <w:r w:rsidR="00F04A39">
        <w:rPr>
          <w:lang w:val="en-GB"/>
        </w:rPr>
        <w:t xml:space="preserve">website which can be used to easily populate the structure hold password hashes of the </w:t>
      </w:r>
      <w:r w:rsidR="00004409">
        <w:rPr>
          <w:lang w:val="en-GB"/>
        </w:rPr>
        <w:t xml:space="preserve">managed </w:t>
      </w:r>
      <w:r w:rsidR="0019275A">
        <w:rPr>
          <w:lang w:val="en-GB"/>
        </w:rPr>
        <w:t>devices (</w:t>
      </w:r>
      <w:r w:rsidR="00004409">
        <w:rPr>
          <w:lang w:val="en-GB"/>
        </w:rPr>
        <w:t xml:space="preserve">prior to this testing only one device was </w:t>
      </w:r>
      <w:r w:rsidR="004B01F6">
        <w:rPr>
          <w:lang w:val="en-GB"/>
        </w:rPr>
        <w:t>added to the portal</w:t>
      </w:r>
      <w:r w:rsidR="00004409">
        <w:rPr>
          <w:lang w:val="en-GB"/>
        </w:rPr>
        <w:t>)</w:t>
      </w:r>
      <w:r w:rsidR="004B01F6">
        <w:rPr>
          <w:lang w:val="en-GB"/>
        </w:rPr>
        <w:t>.</w:t>
      </w:r>
    </w:p>
    <w:p w14:paraId="5B3BBDBA" w14:textId="374124DB" w:rsidR="006D5955" w:rsidRDefault="006D5955" w:rsidP="00E048F5">
      <w:pPr>
        <w:rPr>
          <w:lang w:val="en-GB"/>
        </w:rPr>
      </w:pPr>
      <w:r>
        <w:rPr>
          <w:lang w:val="en-GB"/>
        </w:rPr>
        <w:t xml:space="preserve">The configuration can be exported </w:t>
      </w:r>
      <w:r w:rsidR="00C8363E">
        <w:rPr>
          <w:lang w:val="en-GB"/>
        </w:rPr>
        <w:t>easily via a wizard:</w:t>
      </w:r>
    </w:p>
    <w:p w14:paraId="6DBF2408" w14:textId="7696DF54" w:rsidR="00C8363E" w:rsidRDefault="00C8363E" w:rsidP="00E048F5">
      <w:pPr>
        <w:rPr>
          <w:lang w:val="en-GB"/>
        </w:rPr>
      </w:pPr>
      <w:r w:rsidRPr="00C8363E">
        <w:rPr>
          <w:noProof/>
          <w:lang w:val="en-GB"/>
        </w:rPr>
        <w:lastRenderedPageBreak/>
        <w:drawing>
          <wp:inline distT="0" distB="0" distL="0" distR="0" wp14:anchorId="15029992" wp14:editId="628BB5E7">
            <wp:extent cx="5731510" cy="2414905"/>
            <wp:effectExtent l="0" t="0" r="2540" b="4445"/>
            <wp:docPr id="1282300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00502" name="Picture 1" descr="A screenshot of a computer&#10;&#10;Description automatically generated"/>
                    <pic:cNvPicPr/>
                  </pic:nvPicPr>
                  <pic:blipFill>
                    <a:blip r:embed="rId18"/>
                    <a:stretch>
                      <a:fillRect/>
                    </a:stretch>
                  </pic:blipFill>
                  <pic:spPr>
                    <a:xfrm>
                      <a:off x="0" y="0"/>
                      <a:ext cx="5731510" cy="2414905"/>
                    </a:xfrm>
                    <a:prstGeom prst="rect">
                      <a:avLst/>
                    </a:prstGeom>
                  </pic:spPr>
                </pic:pic>
              </a:graphicData>
            </a:graphic>
          </wp:inline>
        </w:drawing>
      </w:r>
    </w:p>
    <w:p w14:paraId="7622645E" w14:textId="0967F3A9" w:rsidR="00C8363E" w:rsidRDefault="00C8363E" w:rsidP="00E048F5">
      <w:pPr>
        <w:rPr>
          <w:lang w:val="en-GB"/>
        </w:rPr>
      </w:pPr>
      <w:r>
        <w:rPr>
          <w:lang w:val="en-GB"/>
        </w:rPr>
        <w:t xml:space="preserve">And the export file can be </w:t>
      </w:r>
      <w:r w:rsidR="006C33CE">
        <w:rPr>
          <w:lang w:val="en-GB"/>
        </w:rPr>
        <w:t>downloaded via the built-in file management function.</w:t>
      </w:r>
    </w:p>
    <w:p w14:paraId="0136D0B8" w14:textId="61B2291B" w:rsidR="006C33CE" w:rsidRDefault="006C33CE" w:rsidP="00E048F5">
      <w:pPr>
        <w:rPr>
          <w:lang w:val="en-GB"/>
        </w:rPr>
      </w:pPr>
      <w:r w:rsidRPr="006C33CE">
        <w:rPr>
          <w:noProof/>
          <w:lang w:val="en-GB"/>
        </w:rPr>
        <w:drawing>
          <wp:inline distT="0" distB="0" distL="0" distR="0" wp14:anchorId="0ADFE121" wp14:editId="2D33ABF5">
            <wp:extent cx="5731510" cy="2486660"/>
            <wp:effectExtent l="0" t="0" r="2540" b="8890"/>
            <wp:docPr id="1701655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5639" name="Picture 1" descr="A screenshot of a computer&#10;&#10;Description automatically generated"/>
                    <pic:cNvPicPr/>
                  </pic:nvPicPr>
                  <pic:blipFill>
                    <a:blip r:embed="rId19"/>
                    <a:stretch>
                      <a:fillRect/>
                    </a:stretch>
                  </pic:blipFill>
                  <pic:spPr>
                    <a:xfrm>
                      <a:off x="0" y="0"/>
                      <a:ext cx="5731510" cy="2486660"/>
                    </a:xfrm>
                    <a:prstGeom prst="rect">
                      <a:avLst/>
                    </a:prstGeom>
                  </pic:spPr>
                </pic:pic>
              </a:graphicData>
            </a:graphic>
          </wp:inline>
        </w:drawing>
      </w:r>
    </w:p>
    <w:p w14:paraId="5A8DB55C" w14:textId="77777777" w:rsidR="005E1D1E" w:rsidRDefault="005E1D1E" w:rsidP="00E048F5">
      <w:pPr>
        <w:rPr>
          <w:lang w:val="en-GB"/>
        </w:rPr>
      </w:pPr>
    </w:p>
    <w:p w14:paraId="2BDCE460" w14:textId="77777777" w:rsidR="005E1D1E" w:rsidRDefault="005E1D1E" w:rsidP="00E048F5">
      <w:pPr>
        <w:rPr>
          <w:lang w:val="en-GB"/>
        </w:rPr>
      </w:pPr>
    </w:p>
    <w:p w14:paraId="1BCFBB29" w14:textId="77777777" w:rsidR="005E1D1E" w:rsidRDefault="005E1D1E" w:rsidP="00E048F5">
      <w:pPr>
        <w:rPr>
          <w:lang w:val="en-GB"/>
        </w:rPr>
      </w:pPr>
    </w:p>
    <w:p w14:paraId="774E809C" w14:textId="77777777" w:rsidR="005E1D1E" w:rsidRDefault="005E1D1E" w:rsidP="00E048F5">
      <w:pPr>
        <w:rPr>
          <w:lang w:val="en-GB"/>
        </w:rPr>
      </w:pPr>
    </w:p>
    <w:p w14:paraId="7C5ADF0E" w14:textId="77777777" w:rsidR="005E1D1E" w:rsidRDefault="005E1D1E" w:rsidP="00E048F5">
      <w:pPr>
        <w:rPr>
          <w:lang w:val="en-GB"/>
        </w:rPr>
      </w:pPr>
    </w:p>
    <w:p w14:paraId="44AB5E38" w14:textId="77777777" w:rsidR="005E1D1E" w:rsidRDefault="005E1D1E" w:rsidP="00E048F5">
      <w:pPr>
        <w:rPr>
          <w:lang w:val="en-GB"/>
        </w:rPr>
      </w:pPr>
    </w:p>
    <w:p w14:paraId="28FDDBBE" w14:textId="77777777" w:rsidR="005E1D1E" w:rsidRDefault="005E1D1E" w:rsidP="00E048F5">
      <w:pPr>
        <w:rPr>
          <w:lang w:val="en-GB"/>
        </w:rPr>
      </w:pPr>
    </w:p>
    <w:p w14:paraId="4730CBF2" w14:textId="7D4A5DCF" w:rsidR="00C6641D" w:rsidRDefault="00B92D3B" w:rsidP="00E048F5">
      <w:pPr>
        <w:rPr>
          <w:lang w:val="en-GB"/>
        </w:rPr>
      </w:pPr>
      <w:r>
        <w:rPr>
          <w:lang w:val="en-GB"/>
        </w:rPr>
        <w:lastRenderedPageBreak/>
        <w:t xml:space="preserve">The XML configuration file holds the password hashes </w:t>
      </w:r>
      <w:r w:rsidR="00C6641D">
        <w:rPr>
          <w:lang w:val="en-GB"/>
        </w:rPr>
        <w:t>of the nodes saved in the management portal</w:t>
      </w:r>
      <w:r w:rsidR="00C97F07">
        <w:rPr>
          <w:lang w:val="en-GB"/>
        </w:rPr>
        <w:t xml:space="preserve"> and the </w:t>
      </w:r>
      <w:r w:rsidR="00C321B3">
        <w:rPr>
          <w:lang w:val="en-GB"/>
        </w:rPr>
        <w:t>ssh username and many more.</w:t>
      </w:r>
    </w:p>
    <w:p w14:paraId="5DF5CDA8" w14:textId="2FD3035E" w:rsidR="00C321B3" w:rsidRDefault="00C321B3" w:rsidP="00E048F5">
      <w:pPr>
        <w:rPr>
          <w:lang w:val="en-GB"/>
        </w:rPr>
      </w:pPr>
      <w:r w:rsidRPr="00C321B3">
        <w:rPr>
          <w:noProof/>
          <w:lang w:val="en-GB"/>
        </w:rPr>
        <w:drawing>
          <wp:inline distT="0" distB="0" distL="0" distR="0" wp14:anchorId="4D34FF1F" wp14:editId="19568A84">
            <wp:extent cx="3636742" cy="2467070"/>
            <wp:effectExtent l="0" t="0" r="1905" b="9525"/>
            <wp:docPr id="960938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38450" name="Picture 1" descr="A screenshot of a computer program&#10;&#10;Description automatically generated"/>
                    <pic:cNvPicPr/>
                  </pic:nvPicPr>
                  <pic:blipFill>
                    <a:blip r:embed="rId20"/>
                    <a:stretch>
                      <a:fillRect/>
                    </a:stretch>
                  </pic:blipFill>
                  <pic:spPr>
                    <a:xfrm>
                      <a:off x="0" y="0"/>
                      <a:ext cx="3644113" cy="2472070"/>
                    </a:xfrm>
                    <a:prstGeom prst="rect">
                      <a:avLst/>
                    </a:prstGeom>
                  </pic:spPr>
                </pic:pic>
              </a:graphicData>
            </a:graphic>
          </wp:inline>
        </w:drawing>
      </w:r>
    </w:p>
    <w:p w14:paraId="76C67D08" w14:textId="4E4460DF" w:rsidR="00C321B3" w:rsidRDefault="00575341" w:rsidP="00E048F5">
      <w:pPr>
        <w:rPr>
          <w:lang w:val="en-GB"/>
        </w:rPr>
      </w:pPr>
      <w:r>
        <w:rPr>
          <w:lang w:val="en-GB"/>
        </w:rPr>
        <w:t>Specifically,</w:t>
      </w:r>
      <w:r w:rsidR="00C321B3">
        <w:rPr>
          <w:lang w:val="en-GB"/>
        </w:rPr>
        <w:t xml:space="preserve"> there is a password hash saved by using a MD5(Crypt) </w:t>
      </w:r>
      <w:r>
        <w:rPr>
          <w:lang w:val="en-GB"/>
        </w:rPr>
        <w:t>hash type which is notoriously weak.</w:t>
      </w:r>
    </w:p>
    <w:p w14:paraId="3A50DED8" w14:textId="0AFFA0B1" w:rsidR="00ED1183" w:rsidRDefault="00ED1183" w:rsidP="00E048F5">
      <w:pPr>
        <w:rPr>
          <w:lang w:val="en-GB"/>
        </w:rPr>
      </w:pPr>
      <w:r w:rsidRPr="00ED1183">
        <w:rPr>
          <w:noProof/>
          <w:lang w:val="en-GB"/>
        </w:rPr>
        <w:drawing>
          <wp:inline distT="0" distB="0" distL="0" distR="0" wp14:anchorId="0BC44A45" wp14:editId="4A027CBF">
            <wp:extent cx="4092166" cy="1200991"/>
            <wp:effectExtent l="0" t="0" r="3810" b="0"/>
            <wp:docPr id="74737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397" name="Picture 1" descr="A screen shot of a computer&#10;&#10;Description automatically generated"/>
                    <pic:cNvPicPr/>
                  </pic:nvPicPr>
                  <pic:blipFill>
                    <a:blip r:embed="rId21"/>
                    <a:stretch>
                      <a:fillRect/>
                    </a:stretch>
                  </pic:blipFill>
                  <pic:spPr>
                    <a:xfrm>
                      <a:off x="0" y="0"/>
                      <a:ext cx="4117385" cy="1208392"/>
                    </a:xfrm>
                    <a:prstGeom prst="rect">
                      <a:avLst/>
                    </a:prstGeom>
                  </pic:spPr>
                </pic:pic>
              </a:graphicData>
            </a:graphic>
          </wp:inline>
        </w:drawing>
      </w:r>
    </w:p>
    <w:p w14:paraId="1946FEB8" w14:textId="77777777" w:rsidR="005E1D1E" w:rsidRDefault="005E1D1E" w:rsidP="00E048F5">
      <w:pPr>
        <w:rPr>
          <w:lang w:val="en-GB"/>
        </w:rPr>
      </w:pPr>
    </w:p>
    <w:p w14:paraId="3B334B7E" w14:textId="77777777" w:rsidR="005E1D1E" w:rsidRDefault="005E1D1E" w:rsidP="00E048F5">
      <w:pPr>
        <w:rPr>
          <w:lang w:val="en-GB"/>
        </w:rPr>
      </w:pPr>
    </w:p>
    <w:p w14:paraId="76FE8E24" w14:textId="77777777" w:rsidR="005E1D1E" w:rsidRDefault="005E1D1E" w:rsidP="00E048F5">
      <w:pPr>
        <w:rPr>
          <w:lang w:val="en-GB"/>
        </w:rPr>
      </w:pPr>
    </w:p>
    <w:p w14:paraId="7724F12E" w14:textId="77777777" w:rsidR="005E1D1E" w:rsidRDefault="005E1D1E" w:rsidP="00E048F5">
      <w:pPr>
        <w:rPr>
          <w:lang w:val="en-GB"/>
        </w:rPr>
      </w:pPr>
    </w:p>
    <w:p w14:paraId="05FF1208" w14:textId="77777777" w:rsidR="005E1D1E" w:rsidRDefault="005E1D1E" w:rsidP="00E048F5">
      <w:pPr>
        <w:rPr>
          <w:lang w:val="en-GB"/>
        </w:rPr>
      </w:pPr>
    </w:p>
    <w:p w14:paraId="73E0C580" w14:textId="77777777" w:rsidR="005E1D1E" w:rsidRDefault="005E1D1E" w:rsidP="00E048F5">
      <w:pPr>
        <w:rPr>
          <w:lang w:val="en-GB"/>
        </w:rPr>
      </w:pPr>
    </w:p>
    <w:p w14:paraId="25D17FF8" w14:textId="77777777" w:rsidR="005E1D1E" w:rsidRDefault="005E1D1E" w:rsidP="00E048F5">
      <w:pPr>
        <w:rPr>
          <w:lang w:val="en-GB"/>
        </w:rPr>
      </w:pPr>
    </w:p>
    <w:p w14:paraId="01E8C039" w14:textId="77777777" w:rsidR="005E1D1E" w:rsidRDefault="005E1D1E" w:rsidP="00E048F5">
      <w:pPr>
        <w:rPr>
          <w:lang w:val="en-GB"/>
        </w:rPr>
      </w:pPr>
    </w:p>
    <w:p w14:paraId="3582832E" w14:textId="71270B48" w:rsidR="00ED1183" w:rsidRDefault="00ED1183" w:rsidP="00E048F5">
      <w:pPr>
        <w:rPr>
          <w:lang w:val="en-GB"/>
        </w:rPr>
      </w:pPr>
      <w:r>
        <w:rPr>
          <w:lang w:val="en-GB"/>
        </w:rPr>
        <w:lastRenderedPageBreak/>
        <w:t xml:space="preserve">From an initial analysis seems like </w:t>
      </w:r>
      <w:r w:rsidR="00AE143D">
        <w:rPr>
          <w:lang w:val="en-GB"/>
        </w:rPr>
        <w:t xml:space="preserve">the built-in string </w:t>
      </w:r>
      <w:r w:rsidR="008239F1">
        <w:rPr>
          <w:lang w:val="en-GB"/>
        </w:rPr>
        <w:t>encryption tool</w:t>
      </w:r>
      <w:r w:rsidR="00AE143D">
        <w:rPr>
          <w:lang w:val="en-GB"/>
        </w:rPr>
        <w:t xml:space="preserve"> is used to generate the password hashes.</w:t>
      </w:r>
    </w:p>
    <w:p w14:paraId="0886169C" w14:textId="1CF305FD" w:rsidR="00AE143D" w:rsidRDefault="00AA2387" w:rsidP="00E048F5">
      <w:pPr>
        <w:rPr>
          <w:lang w:val="en-GB"/>
        </w:rPr>
      </w:pPr>
      <w:r w:rsidRPr="00AA2387">
        <w:rPr>
          <w:noProof/>
          <w:lang w:val="en-GB"/>
        </w:rPr>
        <w:drawing>
          <wp:inline distT="0" distB="0" distL="0" distR="0" wp14:anchorId="323981F1" wp14:editId="3B5E8A3E">
            <wp:extent cx="3610117" cy="2625394"/>
            <wp:effectExtent l="0" t="0" r="0" b="3810"/>
            <wp:docPr id="119653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31129" name="Picture 1" descr="A screenshot of a computer&#10;&#10;Description automatically generated"/>
                    <pic:cNvPicPr/>
                  </pic:nvPicPr>
                  <pic:blipFill>
                    <a:blip r:embed="rId22"/>
                    <a:stretch>
                      <a:fillRect/>
                    </a:stretch>
                  </pic:blipFill>
                  <pic:spPr>
                    <a:xfrm>
                      <a:off x="0" y="0"/>
                      <a:ext cx="3625751" cy="2636763"/>
                    </a:xfrm>
                    <a:prstGeom prst="rect">
                      <a:avLst/>
                    </a:prstGeom>
                  </pic:spPr>
                </pic:pic>
              </a:graphicData>
            </a:graphic>
          </wp:inline>
        </w:drawing>
      </w:r>
    </w:p>
    <w:p w14:paraId="4426CC94" w14:textId="24110F31" w:rsidR="00736927" w:rsidRDefault="00736927" w:rsidP="00E048F5">
      <w:pPr>
        <w:rPr>
          <w:lang w:val="en-GB"/>
        </w:rPr>
      </w:pPr>
      <w:r>
        <w:rPr>
          <w:lang w:val="en-GB"/>
        </w:rPr>
        <w:t xml:space="preserve">The first 2 hashes are generated via </w:t>
      </w:r>
      <w:proofErr w:type="spellStart"/>
      <w:r>
        <w:rPr>
          <w:lang w:val="en-GB"/>
        </w:rPr>
        <w:t>Openssl</w:t>
      </w:r>
      <w:proofErr w:type="spellEnd"/>
      <w:r>
        <w:rPr>
          <w:lang w:val="en-GB"/>
        </w:rPr>
        <w:t xml:space="preserve"> tool by using a </w:t>
      </w:r>
      <w:proofErr w:type="spellStart"/>
      <w:r>
        <w:rPr>
          <w:lang w:val="en-GB"/>
        </w:rPr>
        <w:t>preshared</w:t>
      </w:r>
      <w:proofErr w:type="spellEnd"/>
      <w:r>
        <w:rPr>
          <w:lang w:val="en-GB"/>
        </w:rPr>
        <w:t xml:space="preserve"> key that is saved </w:t>
      </w:r>
      <w:r w:rsidR="00C753B1">
        <w:rPr>
          <w:lang w:val="en-GB"/>
        </w:rPr>
        <w:t xml:space="preserve">locally on the </w:t>
      </w:r>
      <w:r w:rsidR="002473B6">
        <w:rPr>
          <w:lang w:val="en-GB"/>
        </w:rPr>
        <w:t>backend</w:t>
      </w:r>
      <w:r w:rsidR="00C753B1">
        <w:rPr>
          <w:lang w:val="en-GB"/>
        </w:rPr>
        <w:t>.</w:t>
      </w:r>
    </w:p>
    <w:p w14:paraId="5D203BCF" w14:textId="36559F08" w:rsidR="00DC35A3" w:rsidRDefault="00DC35A3" w:rsidP="00E048F5">
      <w:pPr>
        <w:rPr>
          <w:lang w:val="en-GB"/>
        </w:rPr>
      </w:pPr>
      <w:r w:rsidRPr="00DC35A3">
        <w:rPr>
          <w:noProof/>
          <w:lang w:val="en-GB"/>
        </w:rPr>
        <w:drawing>
          <wp:inline distT="0" distB="0" distL="0" distR="0" wp14:anchorId="0DC2CFB6" wp14:editId="51EA8BA6">
            <wp:extent cx="4558420" cy="1340355"/>
            <wp:effectExtent l="0" t="0" r="0" b="0"/>
            <wp:docPr id="100975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51100" name="Picture 1" descr="A screenshot of a computer&#10;&#10;Description automatically generated"/>
                    <pic:cNvPicPr/>
                  </pic:nvPicPr>
                  <pic:blipFill>
                    <a:blip r:embed="rId23"/>
                    <a:stretch>
                      <a:fillRect/>
                    </a:stretch>
                  </pic:blipFill>
                  <pic:spPr>
                    <a:xfrm>
                      <a:off x="0" y="0"/>
                      <a:ext cx="4564993" cy="1342288"/>
                    </a:xfrm>
                    <a:prstGeom prst="rect">
                      <a:avLst/>
                    </a:prstGeom>
                  </pic:spPr>
                </pic:pic>
              </a:graphicData>
            </a:graphic>
          </wp:inline>
        </w:drawing>
      </w:r>
    </w:p>
    <w:p w14:paraId="0D5EA1A7" w14:textId="77777777" w:rsidR="008239F1" w:rsidRDefault="008239F1" w:rsidP="00E048F5">
      <w:pPr>
        <w:rPr>
          <w:lang w:val="en-GB"/>
        </w:rPr>
      </w:pPr>
    </w:p>
    <w:p w14:paraId="0F8BD596" w14:textId="77777777" w:rsidR="008239F1" w:rsidRDefault="008239F1" w:rsidP="00E048F5">
      <w:pPr>
        <w:rPr>
          <w:lang w:val="en-GB"/>
        </w:rPr>
      </w:pPr>
    </w:p>
    <w:p w14:paraId="0D75F478" w14:textId="77777777" w:rsidR="008239F1" w:rsidRDefault="008239F1" w:rsidP="00E048F5">
      <w:pPr>
        <w:rPr>
          <w:lang w:val="en-GB"/>
        </w:rPr>
      </w:pPr>
    </w:p>
    <w:p w14:paraId="354909B7" w14:textId="77777777" w:rsidR="008239F1" w:rsidRDefault="008239F1" w:rsidP="00E048F5">
      <w:pPr>
        <w:rPr>
          <w:lang w:val="en-GB"/>
        </w:rPr>
      </w:pPr>
    </w:p>
    <w:p w14:paraId="6C01C720" w14:textId="77777777" w:rsidR="008239F1" w:rsidRDefault="008239F1" w:rsidP="00E048F5">
      <w:pPr>
        <w:rPr>
          <w:lang w:val="en-GB"/>
        </w:rPr>
      </w:pPr>
    </w:p>
    <w:p w14:paraId="27472088" w14:textId="77777777" w:rsidR="008239F1" w:rsidRDefault="008239F1" w:rsidP="00E048F5">
      <w:pPr>
        <w:rPr>
          <w:lang w:val="en-GB"/>
        </w:rPr>
      </w:pPr>
    </w:p>
    <w:p w14:paraId="7D529584" w14:textId="77777777" w:rsidR="00BA0330" w:rsidRDefault="00BA0330" w:rsidP="00E048F5">
      <w:pPr>
        <w:rPr>
          <w:lang w:val="en-GB"/>
        </w:rPr>
      </w:pPr>
    </w:p>
    <w:p w14:paraId="3217F6ED" w14:textId="6B3F7AB0" w:rsidR="00DC35A3" w:rsidRDefault="00DC35A3" w:rsidP="00E048F5">
      <w:pPr>
        <w:rPr>
          <w:lang w:val="en-GB"/>
        </w:rPr>
      </w:pPr>
      <w:r>
        <w:rPr>
          <w:lang w:val="en-GB"/>
        </w:rPr>
        <w:lastRenderedPageBreak/>
        <w:t>Where instead the MD5</w:t>
      </w:r>
      <w:r w:rsidR="00F55503">
        <w:rPr>
          <w:lang w:val="en-GB"/>
        </w:rPr>
        <w:t xml:space="preserve">(Crypt) seems generated by sending the command </w:t>
      </w:r>
      <w:proofErr w:type="spellStart"/>
      <w:r w:rsidR="00F55503" w:rsidRPr="00BA32C4">
        <w:rPr>
          <w:i/>
          <w:iCs/>
          <w:lang w:val="en-GB"/>
        </w:rPr>
        <w:t>openssl</w:t>
      </w:r>
      <w:proofErr w:type="spellEnd"/>
      <w:r w:rsidR="00F55503" w:rsidRPr="00BA32C4">
        <w:rPr>
          <w:i/>
          <w:iCs/>
          <w:lang w:val="en-GB"/>
        </w:rPr>
        <w:t xml:space="preserve"> </w:t>
      </w:r>
      <w:r w:rsidR="00BA32C4" w:rsidRPr="00BA32C4">
        <w:rPr>
          <w:i/>
          <w:iCs/>
          <w:lang w:val="en-GB"/>
        </w:rPr>
        <w:t xml:space="preserve">passwd </w:t>
      </w:r>
      <w:r w:rsidR="00F55503" w:rsidRPr="00BA32C4">
        <w:rPr>
          <w:i/>
          <w:iCs/>
          <w:lang w:val="en-GB"/>
        </w:rPr>
        <w:t>-1 PASSWORD.</w:t>
      </w:r>
      <w:r w:rsidR="00BA32C4">
        <w:rPr>
          <w:i/>
          <w:iCs/>
          <w:lang w:val="en-GB"/>
        </w:rPr>
        <w:t xml:space="preserve"> </w:t>
      </w:r>
      <w:r w:rsidR="00BA32C4">
        <w:rPr>
          <w:lang w:val="en-GB"/>
        </w:rPr>
        <w:t xml:space="preserve">In the reproduction example a </w:t>
      </w:r>
      <w:r w:rsidR="003A62F4">
        <w:rPr>
          <w:lang w:val="en-GB"/>
        </w:rPr>
        <w:t xml:space="preserve">very short password(“a”) </w:t>
      </w:r>
      <w:r w:rsidR="000E5594">
        <w:rPr>
          <w:lang w:val="en-GB"/>
        </w:rPr>
        <w:t>has</w:t>
      </w:r>
      <w:r w:rsidR="003A62F4">
        <w:rPr>
          <w:lang w:val="en-GB"/>
        </w:rPr>
        <w:t xml:space="preserve"> been encrypted via the built-in function and successfully decrypted in matter of seconds.</w:t>
      </w:r>
    </w:p>
    <w:p w14:paraId="70814E3A" w14:textId="44D0EA0B" w:rsidR="003A62F4" w:rsidRPr="00BA32C4" w:rsidRDefault="00975A05" w:rsidP="00E048F5">
      <w:pPr>
        <w:rPr>
          <w:lang w:val="en-GB"/>
        </w:rPr>
      </w:pPr>
      <w:r w:rsidRPr="00975A05">
        <w:rPr>
          <w:noProof/>
          <w:lang w:val="en-GB"/>
        </w:rPr>
        <w:drawing>
          <wp:inline distT="0" distB="0" distL="0" distR="0" wp14:anchorId="1DAF7480" wp14:editId="3EF18C11">
            <wp:extent cx="4879818" cy="1873318"/>
            <wp:effectExtent l="0" t="0" r="0" b="0"/>
            <wp:docPr id="70419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9841" name="Picture 1" descr="A screenshot of a computer&#10;&#10;Description automatically generated"/>
                    <pic:cNvPicPr/>
                  </pic:nvPicPr>
                  <pic:blipFill>
                    <a:blip r:embed="rId24"/>
                    <a:stretch>
                      <a:fillRect/>
                    </a:stretch>
                  </pic:blipFill>
                  <pic:spPr>
                    <a:xfrm>
                      <a:off x="0" y="0"/>
                      <a:ext cx="4885869" cy="1875641"/>
                    </a:xfrm>
                    <a:prstGeom prst="rect">
                      <a:avLst/>
                    </a:prstGeom>
                  </pic:spPr>
                </pic:pic>
              </a:graphicData>
            </a:graphic>
          </wp:inline>
        </w:drawing>
      </w:r>
    </w:p>
    <w:p w14:paraId="45F97C24" w14:textId="0F433FBC" w:rsidR="00C753B1" w:rsidRDefault="00975A05" w:rsidP="00E048F5">
      <w:pPr>
        <w:rPr>
          <w:lang w:val="en-GB"/>
        </w:rPr>
      </w:pPr>
      <w:r w:rsidRPr="00975A05">
        <w:rPr>
          <w:noProof/>
          <w:lang w:val="en-GB"/>
        </w:rPr>
        <w:drawing>
          <wp:inline distT="0" distB="0" distL="0" distR="0" wp14:anchorId="21F0B8CF" wp14:editId="254AB909">
            <wp:extent cx="4132907" cy="2030280"/>
            <wp:effectExtent l="0" t="0" r="1270" b="8255"/>
            <wp:docPr id="156122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25614" name="Picture 1" descr="A screenshot of a computer&#10;&#10;Description automatically generated"/>
                    <pic:cNvPicPr/>
                  </pic:nvPicPr>
                  <pic:blipFill>
                    <a:blip r:embed="rId25"/>
                    <a:stretch>
                      <a:fillRect/>
                    </a:stretch>
                  </pic:blipFill>
                  <pic:spPr>
                    <a:xfrm>
                      <a:off x="0" y="0"/>
                      <a:ext cx="4145674" cy="2036552"/>
                    </a:xfrm>
                    <a:prstGeom prst="rect">
                      <a:avLst/>
                    </a:prstGeom>
                  </pic:spPr>
                </pic:pic>
              </a:graphicData>
            </a:graphic>
          </wp:inline>
        </w:drawing>
      </w:r>
    </w:p>
    <w:p w14:paraId="2B4CCFB4" w14:textId="7EADC9A8" w:rsidR="00575341" w:rsidRDefault="002473B6" w:rsidP="00E048F5">
      <w:pPr>
        <w:rPr>
          <w:lang w:val="en-GB"/>
        </w:rPr>
      </w:pPr>
      <w:r>
        <w:rPr>
          <w:lang w:val="en-GB"/>
        </w:rPr>
        <w:t xml:space="preserve">Even if the specifical password exported from the node configuration hasn't been decrypted it is </w:t>
      </w:r>
      <w:r w:rsidR="001F575E">
        <w:rPr>
          <w:lang w:val="en-GB"/>
        </w:rPr>
        <w:t>relevant</w:t>
      </w:r>
      <w:r>
        <w:rPr>
          <w:lang w:val="en-GB"/>
        </w:rPr>
        <w:t xml:space="preserve"> to mention that with the appropriate computing power and in case of shorter </w:t>
      </w:r>
      <w:r w:rsidR="001F575E">
        <w:rPr>
          <w:lang w:val="en-GB"/>
        </w:rPr>
        <w:t>passwords used this attack is likely feasible.</w:t>
      </w:r>
    </w:p>
    <w:p w14:paraId="323DDEA1" w14:textId="77777777" w:rsidR="001F575E" w:rsidRDefault="001F575E" w:rsidP="00E048F5">
      <w:pPr>
        <w:rPr>
          <w:lang w:val="en-GB"/>
        </w:rPr>
      </w:pPr>
    </w:p>
    <w:p w14:paraId="5C837547" w14:textId="77777777" w:rsidR="00BA0330" w:rsidRDefault="00BA0330" w:rsidP="00E048F5">
      <w:pPr>
        <w:rPr>
          <w:lang w:val="en-GB"/>
        </w:rPr>
      </w:pPr>
    </w:p>
    <w:p w14:paraId="6BCD7345" w14:textId="77777777" w:rsidR="00BA0330" w:rsidRDefault="00BA0330" w:rsidP="00E048F5">
      <w:pPr>
        <w:rPr>
          <w:lang w:val="en-GB"/>
        </w:rPr>
      </w:pPr>
    </w:p>
    <w:p w14:paraId="404CD381" w14:textId="77777777" w:rsidR="00BA0330" w:rsidRDefault="00BA0330" w:rsidP="00E048F5">
      <w:pPr>
        <w:rPr>
          <w:lang w:val="en-GB"/>
        </w:rPr>
      </w:pPr>
    </w:p>
    <w:p w14:paraId="3659E95E" w14:textId="77777777" w:rsidR="00BA0330" w:rsidRDefault="00BA0330" w:rsidP="00E048F5">
      <w:pPr>
        <w:rPr>
          <w:lang w:val="en-GB"/>
        </w:rPr>
      </w:pPr>
    </w:p>
    <w:p w14:paraId="2E2ECC74" w14:textId="77777777" w:rsidR="00BA0330" w:rsidRDefault="00BA0330" w:rsidP="00E048F5">
      <w:pPr>
        <w:rPr>
          <w:lang w:val="en-GB"/>
        </w:rPr>
      </w:pPr>
    </w:p>
    <w:p w14:paraId="3A52FDC8" w14:textId="5F3E3E9B" w:rsidR="001F575E" w:rsidRDefault="001F575E" w:rsidP="001F575E">
      <w:pPr>
        <w:pStyle w:val="Heading2"/>
        <w:rPr>
          <w:lang w:val="en-GB"/>
        </w:rPr>
      </w:pPr>
      <w:bookmarkStart w:id="18" w:name="_Toc167870050"/>
      <w:r w:rsidRPr="001F575E">
        <w:rPr>
          <w:iCs/>
        </w:rPr>
        <w:lastRenderedPageBreak/>
        <w:t>Cleartext Transmission of Sensitive Information</w:t>
      </w:r>
      <w:bookmarkEnd w:id="18"/>
    </w:p>
    <w:p w14:paraId="1CDEC5D6" w14:textId="0CDB8B73" w:rsidR="001F575E" w:rsidRPr="00480DF1" w:rsidRDefault="001F575E" w:rsidP="001F575E">
      <w:pPr>
        <w:pStyle w:val="Severity"/>
      </w:pPr>
      <w:r w:rsidRPr="00480DF1">
        <w:t xml:space="preserve">Severity: </w:t>
      </w:r>
      <w:r w:rsidRPr="001F575E">
        <w:rPr>
          <w:b/>
          <w:bCs/>
          <w:color w:val="70AD47" w:themeColor="accent6"/>
        </w:rPr>
        <w:t>LOW</w:t>
      </w:r>
    </w:p>
    <w:p w14:paraId="1085277F" w14:textId="4B3FBF19" w:rsidR="000D2779" w:rsidRDefault="003D1E9A" w:rsidP="001F575E">
      <w:pPr>
        <w:rPr>
          <w:lang w:val="en-GB"/>
        </w:rPr>
      </w:pPr>
      <w:r>
        <w:rPr>
          <w:lang w:val="en-GB"/>
        </w:rPr>
        <w:t xml:space="preserve">The backend uses a </w:t>
      </w:r>
      <w:r w:rsidR="00336D49">
        <w:rPr>
          <w:lang w:val="en-GB"/>
        </w:rPr>
        <w:t xml:space="preserve">deprecated git service running over the port 9418/TCP, originally used to </w:t>
      </w:r>
      <w:r w:rsidR="00D156DC">
        <w:rPr>
          <w:lang w:val="en-GB"/>
        </w:rPr>
        <w:t xml:space="preserve">remotely reach </w:t>
      </w:r>
      <w:r w:rsidR="00A72B9B">
        <w:rPr>
          <w:lang w:val="en-GB"/>
        </w:rPr>
        <w:t>repositories on self-hosted git solutions.</w:t>
      </w:r>
    </w:p>
    <w:p w14:paraId="679A1BB9" w14:textId="4B0F8217" w:rsidR="00A72B9B" w:rsidRDefault="00A72B9B" w:rsidP="001F575E">
      <w:r w:rsidRPr="00B1701F">
        <w:t xml:space="preserve">Nowadays git providers </w:t>
      </w:r>
      <w:r w:rsidR="00B1701F" w:rsidRPr="00B1701F">
        <w:t>strongly s</w:t>
      </w:r>
      <w:r w:rsidR="00B1701F">
        <w:t xml:space="preserve">uggest </w:t>
      </w:r>
      <w:r w:rsidR="00F51E22">
        <w:t>avoiding</w:t>
      </w:r>
      <w:r w:rsidR="00B1701F">
        <w:t xml:space="preserve"> this service as it is unencrypted and easily accessible by anyone </w:t>
      </w:r>
      <w:r w:rsidR="00F51E22">
        <w:t>being on the same network.</w:t>
      </w:r>
    </w:p>
    <w:p w14:paraId="4FB21AF0" w14:textId="0DB7FF90" w:rsidR="000D2779" w:rsidRDefault="000D2779" w:rsidP="001F575E">
      <w:r w:rsidRPr="004C3746">
        <w:t>The repositories can be</w:t>
      </w:r>
      <w:r w:rsidR="004C3746">
        <w:t xml:space="preserve"> easily accessed without any authentication required:</w:t>
      </w:r>
      <w:r w:rsidR="004C3746">
        <w:br/>
      </w:r>
      <w:r w:rsidR="004C3746" w:rsidRPr="004C3746">
        <w:rPr>
          <w:noProof/>
        </w:rPr>
        <w:drawing>
          <wp:inline distT="0" distB="0" distL="0" distR="0" wp14:anchorId="66D3F547" wp14:editId="754C3394">
            <wp:extent cx="4433404" cy="565841"/>
            <wp:effectExtent l="0" t="0" r="5715" b="5715"/>
            <wp:docPr id="171803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040" name="Picture 1" descr="A screenshot of a computer&#10;&#10;Description automatically generated"/>
                    <pic:cNvPicPr/>
                  </pic:nvPicPr>
                  <pic:blipFill>
                    <a:blip r:embed="rId26"/>
                    <a:stretch>
                      <a:fillRect/>
                    </a:stretch>
                  </pic:blipFill>
                  <pic:spPr>
                    <a:xfrm>
                      <a:off x="0" y="0"/>
                      <a:ext cx="4464787" cy="569846"/>
                    </a:xfrm>
                    <a:prstGeom prst="rect">
                      <a:avLst/>
                    </a:prstGeom>
                  </pic:spPr>
                </pic:pic>
              </a:graphicData>
            </a:graphic>
          </wp:inline>
        </w:drawing>
      </w:r>
    </w:p>
    <w:p w14:paraId="2D2ADEF3" w14:textId="032ECA21" w:rsidR="00F67FF2" w:rsidRDefault="00F67FF2" w:rsidP="001F575E">
      <w:r w:rsidRPr="00F67FF2">
        <w:rPr>
          <w:noProof/>
        </w:rPr>
        <w:drawing>
          <wp:inline distT="0" distB="0" distL="0" distR="0" wp14:anchorId="350D0691" wp14:editId="74010250">
            <wp:extent cx="4716855" cy="1667570"/>
            <wp:effectExtent l="0" t="0" r="7620" b="8890"/>
            <wp:docPr id="1589721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1736" name="Picture 1" descr="A screenshot of a computer program&#10;&#10;Description automatically generated"/>
                    <pic:cNvPicPr/>
                  </pic:nvPicPr>
                  <pic:blipFill>
                    <a:blip r:embed="rId27"/>
                    <a:stretch>
                      <a:fillRect/>
                    </a:stretch>
                  </pic:blipFill>
                  <pic:spPr>
                    <a:xfrm>
                      <a:off x="0" y="0"/>
                      <a:ext cx="4724982" cy="1670443"/>
                    </a:xfrm>
                    <a:prstGeom prst="rect">
                      <a:avLst/>
                    </a:prstGeom>
                  </pic:spPr>
                </pic:pic>
              </a:graphicData>
            </a:graphic>
          </wp:inline>
        </w:drawing>
      </w:r>
    </w:p>
    <w:p w14:paraId="1926E5B1" w14:textId="4C8E485D" w:rsidR="004C3746" w:rsidRDefault="000C075B" w:rsidP="001F575E">
      <w:r>
        <w:t>Even if stated in the official documentation that this is part of the standard configuration used to manage HA (High</w:t>
      </w:r>
      <w:r w:rsidR="00A55CCF">
        <w:t>-Availability</w:t>
      </w:r>
      <w:r>
        <w:t xml:space="preserve">) </w:t>
      </w:r>
      <w:r w:rsidR="004A5885">
        <w:t xml:space="preserve">implementations, it is still possible to stumble upon </w:t>
      </w:r>
      <w:r w:rsidR="00A55CCF">
        <w:t>password hashes seen in the previous paragraph.</w:t>
      </w:r>
    </w:p>
    <w:p w14:paraId="0A81794F" w14:textId="24178BEA" w:rsidR="000C075B" w:rsidRDefault="000C075B" w:rsidP="001F575E">
      <w:r w:rsidRPr="000D2779">
        <w:rPr>
          <w:noProof/>
          <w:lang w:val="en-GB"/>
        </w:rPr>
        <w:drawing>
          <wp:inline distT="0" distB="0" distL="0" distR="0" wp14:anchorId="365F5D09" wp14:editId="2E645365">
            <wp:extent cx="5731510" cy="806450"/>
            <wp:effectExtent l="0" t="0" r="2540" b="0"/>
            <wp:docPr id="1014154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54123" name="Picture 1" descr="A screenshot of a computer&#10;&#10;Description automatically generated"/>
                    <pic:cNvPicPr/>
                  </pic:nvPicPr>
                  <pic:blipFill>
                    <a:blip r:embed="rId28"/>
                    <a:stretch>
                      <a:fillRect/>
                    </a:stretch>
                  </pic:blipFill>
                  <pic:spPr>
                    <a:xfrm>
                      <a:off x="0" y="0"/>
                      <a:ext cx="5731510" cy="806450"/>
                    </a:xfrm>
                    <a:prstGeom prst="rect">
                      <a:avLst/>
                    </a:prstGeom>
                  </pic:spPr>
                </pic:pic>
              </a:graphicData>
            </a:graphic>
          </wp:inline>
        </w:drawing>
      </w:r>
    </w:p>
    <w:p w14:paraId="1FFCA351" w14:textId="3FC199CA" w:rsidR="000C075B" w:rsidRPr="004C3746" w:rsidRDefault="000C075B" w:rsidP="001F575E">
      <w:r w:rsidRPr="000C075B">
        <w:rPr>
          <w:noProof/>
        </w:rPr>
        <w:lastRenderedPageBreak/>
        <w:drawing>
          <wp:inline distT="0" distB="0" distL="0" distR="0" wp14:anchorId="01359EF2" wp14:editId="2E7F763B">
            <wp:extent cx="5731510" cy="3083560"/>
            <wp:effectExtent l="0" t="0" r="2540" b="2540"/>
            <wp:docPr id="1089158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58391" name="Picture 1" descr="A screenshot of a computer&#10;&#10;Description automatically generated"/>
                    <pic:cNvPicPr/>
                  </pic:nvPicPr>
                  <pic:blipFill>
                    <a:blip r:embed="rId29"/>
                    <a:stretch>
                      <a:fillRect/>
                    </a:stretch>
                  </pic:blipFill>
                  <pic:spPr>
                    <a:xfrm>
                      <a:off x="0" y="0"/>
                      <a:ext cx="5731510" cy="3083560"/>
                    </a:xfrm>
                    <a:prstGeom prst="rect">
                      <a:avLst/>
                    </a:prstGeom>
                  </pic:spPr>
                </pic:pic>
              </a:graphicData>
            </a:graphic>
          </wp:inline>
        </w:drawing>
      </w:r>
    </w:p>
    <w:p w14:paraId="7BAA638E" w14:textId="77777777" w:rsidR="00F51E22" w:rsidRPr="004C3746" w:rsidRDefault="00F51E22" w:rsidP="001F575E"/>
    <w:p w14:paraId="63FF4897" w14:textId="7AE9A4B6" w:rsidR="006E3CEC" w:rsidRDefault="006E3CEC" w:rsidP="006E3CEC">
      <w:pPr>
        <w:pStyle w:val="Heading2"/>
        <w:rPr>
          <w:iCs/>
        </w:rPr>
      </w:pPr>
      <w:bookmarkStart w:id="19" w:name="_Toc167870051"/>
      <w:bookmarkStart w:id="20" w:name="_Hlk167113584"/>
      <w:r w:rsidRPr="006E3CEC">
        <w:rPr>
          <w:iCs/>
        </w:rPr>
        <w:t>Improperly Controlled Modification of Object Prototype At-tributes ('Prototype Pollution')</w:t>
      </w:r>
      <w:bookmarkEnd w:id="19"/>
    </w:p>
    <w:bookmarkEnd w:id="20"/>
    <w:p w14:paraId="43E35F65" w14:textId="3F73E6BA" w:rsidR="00EF6FC5" w:rsidRPr="00EF6FC5" w:rsidRDefault="00EF6FC5" w:rsidP="00EF6FC5">
      <w:pPr>
        <w:pStyle w:val="Severity"/>
        <w:rPr>
          <w:b/>
          <w:bCs/>
          <w:color w:val="5B9BD5" w:themeColor="accent5"/>
        </w:rPr>
      </w:pPr>
      <w:r w:rsidRPr="00480DF1">
        <w:t xml:space="preserve">Severity: </w:t>
      </w:r>
      <w:r w:rsidRPr="00EF6FC5">
        <w:rPr>
          <w:b/>
          <w:bCs/>
          <w:color w:val="70AD47" w:themeColor="accent6"/>
        </w:rPr>
        <w:t>LOW</w:t>
      </w:r>
    </w:p>
    <w:p w14:paraId="2BD38EAD" w14:textId="7F6F9641" w:rsidR="00E16D90" w:rsidRDefault="006E3CEC" w:rsidP="006E3CEC">
      <w:r>
        <w:t xml:space="preserve">The solution </w:t>
      </w:r>
      <w:r w:rsidR="00343D0A">
        <w:t>uses</w:t>
      </w:r>
      <w:r>
        <w:t xml:space="preserve"> a third-party library </w:t>
      </w:r>
      <w:proofErr w:type="spellStart"/>
      <w:r w:rsidR="00343D0A">
        <w:t>RequireJS</w:t>
      </w:r>
      <w:proofErr w:type="spellEnd"/>
      <w:r w:rsidR="00343D0A">
        <w:t xml:space="preserve"> (</w:t>
      </w:r>
      <w:proofErr w:type="spellStart"/>
      <w:r w:rsidR="00343D0A">
        <w:t>vers</w:t>
      </w:r>
      <w:proofErr w:type="spellEnd"/>
      <w:r w:rsidR="00343D0A">
        <w:t xml:space="preserve">. 1.12.1) that </w:t>
      </w:r>
      <w:r w:rsidR="00714ABD">
        <w:t xml:space="preserve">suffers from prototype pollution. </w:t>
      </w:r>
      <w:r w:rsidR="002554C9">
        <w:t xml:space="preserve">Prototype pollution </w:t>
      </w:r>
      <w:proofErr w:type="gramStart"/>
      <w:r w:rsidR="002554C9">
        <w:t>are</w:t>
      </w:r>
      <w:proofErr w:type="gramEnd"/>
      <w:r w:rsidR="002554C9">
        <w:t xml:space="preserve"> a JavaScript vulnerabilities that </w:t>
      </w:r>
      <w:proofErr w:type="gramStart"/>
      <w:r w:rsidR="002554C9">
        <w:t>enables</w:t>
      </w:r>
      <w:proofErr w:type="gramEnd"/>
      <w:r w:rsidR="002554C9">
        <w:t xml:space="preserve"> an attacker to add arbitrary properties to global object prototypes, which may then be inherited by user-defined objects.</w:t>
      </w:r>
    </w:p>
    <w:p w14:paraId="4F288796" w14:textId="62DC1036" w:rsidR="006E3CEC" w:rsidRDefault="00E16D90" w:rsidP="006E3CEC">
      <w:r>
        <w:t xml:space="preserve">Reference: </w:t>
      </w:r>
      <w:hyperlink r:id="rId30" w:history="1">
        <w:r w:rsidRPr="00E16D90">
          <w:rPr>
            <w:rStyle w:val="Hyperlink"/>
          </w:rPr>
          <w:t>https://security.snyk.io/vuln/SNYK-JS-REQUIREJS-5416713</w:t>
        </w:r>
      </w:hyperlink>
      <w:r w:rsidR="00343D0A">
        <w:t xml:space="preserve"> </w:t>
      </w:r>
    </w:p>
    <w:p w14:paraId="7F48F4B1" w14:textId="4FE927D9" w:rsidR="00343D0A" w:rsidRPr="006E3CEC" w:rsidRDefault="00343D0A" w:rsidP="006E3CEC">
      <w:r w:rsidRPr="00343D0A">
        <w:rPr>
          <w:noProof/>
        </w:rPr>
        <w:drawing>
          <wp:inline distT="0" distB="0" distL="0" distR="0" wp14:anchorId="3EAA9A15" wp14:editId="4CBAF5C0">
            <wp:extent cx="5731510" cy="1722755"/>
            <wp:effectExtent l="0" t="0" r="2540" b="0"/>
            <wp:docPr id="1462613406"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13406" name="Picture 1" descr="A white background with black lines&#10;&#10;Description automatically generated"/>
                    <pic:cNvPicPr/>
                  </pic:nvPicPr>
                  <pic:blipFill>
                    <a:blip r:embed="rId15"/>
                    <a:stretch>
                      <a:fillRect/>
                    </a:stretch>
                  </pic:blipFill>
                  <pic:spPr>
                    <a:xfrm>
                      <a:off x="0" y="0"/>
                      <a:ext cx="5731510" cy="1722755"/>
                    </a:xfrm>
                    <a:prstGeom prst="rect">
                      <a:avLst/>
                    </a:prstGeom>
                  </pic:spPr>
                </pic:pic>
              </a:graphicData>
            </a:graphic>
          </wp:inline>
        </w:drawing>
      </w:r>
    </w:p>
    <w:p w14:paraId="0D578C98" w14:textId="77777777" w:rsidR="00A55CCF" w:rsidRPr="006E3CEC" w:rsidRDefault="00A55CCF" w:rsidP="00480DF1"/>
    <w:p w14:paraId="348656F0" w14:textId="6C1535C2" w:rsidR="00A55CCF" w:rsidRDefault="00A55CCF" w:rsidP="00A55CCF">
      <w:pPr>
        <w:pStyle w:val="Heading2"/>
        <w:rPr>
          <w:lang w:val="en-GB"/>
        </w:rPr>
      </w:pPr>
      <w:bookmarkStart w:id="21" w:name="_Toc167870052"/>
      <w:r>
        <w:rPr>
          <w:iCs/>
        </w:rPr>
        <w:lastRenderedPageBreak/>
        <w:t>Missing rate limiting</w:t>
      </w:r>
      <w:bookmarkEnd w:id="21"/>
    </w:p>
    <w:p w14:paraId="20C2013F" w14:textId="75B726FB" w:rsidR="00A55CCF" w:rsidRDefault="00A55CCF" w:rsidP="00A55CCF">
      <w:pPr>
        <w:pStyle w:val="Severity"/>
        <w:rPr>
          <w:b/>
          <w:bCs/>
          <w:color w:val="5B9BD5" w:themeColor="accent5"/>
        </w:rPr>
      </w:pPr>
      <w:r w:rsidRPr="00480DF1">
        <w:t xml:space="preserve">Severity: </w:t>
      </w:r>
      <w:r w:rsidRPr="00A55CCF">
        <w:rPr>
          <w:b/>
          <w:bCs/>
          <w:color w:val="5B9BD5" w:themeColor="accent5"/>
        </w:rPr>
        <w:t>INFORMATIONAL</w:t>
      </w:r>
    </w:p>
    <w:p w14:paraId="3DFCD383" w14:textId="404B36CF" w:rsidR="00A55CCF" w:rsidRPr="00480DF1" w:rsidRDefault="00A55CCF" w:rsidP="000B5721">
      <w:r>
        <w:t xml:space="preserve">The </w:t>
      </w:r>
      <w:proofErr w:type="spellStart"/>
      <w:r w:rsidR="000B5721">
        <w:t>pen</w:t>
      </w:r>
      <w:r>
        <w:t>test</w:t>
      </w:r>
      <w:r w:rsidR="00AD12F7">
        <w:t>er</w:t>
      </w:r>
      <w:proofErr w:type="spellEnd"/>
      <w:r w:rsidR="00AD12F7">
        <w:t xml:space="preserve"> didn’t notice any rate limiting applied on the backend API</w:t>
      </w:r>
      <w:r w:rsidR="007D4503">
        <w:t xml:space="preserve">, specifically not on sensitive functions like </w:t>
      </w:r>
      <w:r w:rsidR="000B5721">
        <w:t>the session login that can be target of potential brute forcing attacks.</w:t>
      </w:r>
    </w:p>
    <w:p w14:paraId="5C02D4DF" w14:textId="77777777" w:rsidR="00A55CCF" w:rsidRPr="00A55CCF" w:rsidRDefault="00A55CCF" w:rsidP="00480DF1"/>
    <w:p w14:paraId="303FD651" w14:textId="77777777" w:rsidR="00914E1B" w:rsidRDefault="00480DF1" w:rsidP="00914E1B">
      <w:pPr>
        <w:pStyle w:val="Heading1"/>
        <w:rPr>
          <w:lang w:val="en-GB"/>
        </w:rPr>
      </w:pPr>
      <w:bookmarkStart w:id="22" w:name="_Toc167870053"/>
      <w:r>
        <w:rPr>
          <w:lang w:val="en-GB"/>
        </w:rPr>
        <w:t>Recommendations</w:t>
      </w:r>
      <w:bookmarkEnd w:id="22"/>
    </w:p>
    <w:p w14:paraId="1C0DA6E3" w14:textId="77777777" w:rsidR="00480DF1" w:rsidRDefault="00480DF1" w:rsidP="00480DF1">
      <w:pPr>
        <w:pStyle w:val="Heading2"/>
        <w:rPr>
          <w:lang w:val="en-GB"/>
        </w:rPr>
      </w:pPr>
      <w:bookmarkStart w:id="23" w:name="_Toc167870054"/>
      <w:r>
        <w:rPr>
          <w:lang w:val="en-GB"/>
        </w:rPr>
        <w:t>Overview</w:t>
      </w:r>
      <w:bookmarkEnd w:id="23"/>
    </w:p>
    <w:p w14:paraId="0512F8B4" w14:textId="77777777" w:rsidR="009E6AB7" w:rsidRDefault="009E6AB7" w:rsidP="00480DF1">
      <w:r>
        <w:t xml:space="preserve">As stated in the introduction, none of the issues found during testing resulted in critical privilege escalation or access to unrestricted data. However, the remediation measures described in the following paragraphs may not be universally suitable or applicable; careful tailoring may be necessary. </w:t>
      </w:r>
    </w:p>
    <w:p w14:paraId="586683CF" w14:textId="557BAFC5" w:rsidR="00FE7C30" w:rsidRDefault="009E6AB7" w:rsidP="00480DF1">
      <w:r>
        <w:t>Additionally, the customer should ensure that all remediation steps and mitigating controls are carefully planned and tested to prevent service disruptions or data loss.</w:t>
      </w:r>
    </w:p>
    <w:p w14:paraId="60C94701" w14:textId="77777777" w:rsidR="00480DF1" w:rsidRDefault="00480DF1" w:rsidP="00480DF1">
      <w:pPr>
        <w:pStyle w:val="Heading2"/>
        <w:rPr>
          <w:lang w:val="en-GB"/>
        </w:rPr>
      </w:pPr>
      <w:bookmarkStart w:id="24" w:name="_Toc167870055"/>
      <w:r>
        <w:rPr>
          <w:lang w:val="en-GB"/>
        </w:rPr>
        <w:t>Remedies</w:t>
      </w:r>
      <w:bookmarkEnd w:id="24"/>
    </w:p>
    <w:p w14:paraId="24B5CCC7" w14:textId="77777777" w:rsidR="00480DF1" w:rsidRPr="00480DF1" w:rsidRDefault="00480DF1" w:rsidP="00480DF1">
      <w:pPr>
        <w:rPr>
          <w:lang w:val="en-GB"/>
        </w:rPr>
      </w:pPr>
      <w:r>
        <w:rPr>
          <w:lang w:val="en-GB"/>
        </w:rPr>
        <w:t>Ranked in falling order of priority.</w:t>
      </w:r>
    </w:p>
    <w:p w14:paraId="6D7DB8D8" w14:textId="26125E80" w:rsidR="00480DF1" w:rsidRPr="009A419F" w:rsidRDefault="009A419F" w:rsidP="009A419F">
      <w:pPr>
        <w:pStyle w:val="Heading3"/>
        <w:rPr>
          <w:lang w:val="en-GB"/>
        </w:rPr>
      </w:pPr>
      <w:bookmarkStart w:id="25" w:name="_Toc167870056"/>
      <w:r w:rsidRPr="009A419F">
        <w:rPr>
          <w:lang w:val="en-GB"/>
        </w:rPr>
        <w:t>Improper authorization on BECS frontend</w:t>
      </w:r>
      <w:bookmarkEnd w:id="25"/>
    </w:p>
    <w:p w14:paraId="4758F611" w14:textId="4E8FB14C" w:rsidR="00985F49" w:rsidRDefault="00985F49" w:rsidP="00106968">
      <w:r>
        <w:t>Implementing token validation can prevent potential logic bugs in the frontend and avoid unintentionally exposing hidden functions on the website. One effective remediation approach is to implement JSON Web Tokens (JWT), which use signatures and encryption via public/private keys to protect against cookie tampering.</w:t>
      </w:r>
    </w:p>
    <w:p w14:paraId="5D90856F" w14:textId="77777777" w:rsidR="00985F49" w:rsidRDefault="00985F49" w:rsidP="00106968"/>
    <w:p w14:paraId="09C21A2C" w14:textId="27791524" w:rsidR="00BC6E2F" w:rsidRDefault="00BC6E2F" w:rsidP="00BC6E2F">
      <w:pPr>
        <w:pStyle w:val="Heading3"/>
        <w:rPr>
          <w:lang w:val="en-GB"/>
        </w:rPr>
      </w:pPr>
      <w:bookmarkStart w:id="26" w:name="_Toc167870057"/>
      <w:r w:rsidRPr="00622394">
        <w:t>Dependency on Vulnerable Third-Party Componen</w:t>
      </w:r>
      <w:r>
        <w:t>t</w:t>
      </w:r>
      <w:bookmarkEnd w:id="26"/>
    </w:p>
    <w:p w14:paraId="792B94F5" w14:textId="2DB7B0BC" w:rsidR="00106968" w:rsidRDefault="00F37678" w:rsidP="00F37678">
      <w:pPr>
        <w:rPr>
          <w:lang w:val="en-GB"/>
        </w:rPr>
      </w:pPr>
      <w:r>
        <w:t>Maintaining third-party components is crucial for maintaining a strong security posture and preventing exploitation of known vulnerabilities by adversaries</w:t>
      </w:r>
      <w:r>
        <w:rPr>
          <w:lang w:val="en-GB"/>
        </w:rPr>
        <w:t>.</w:t>
      </w:r>
    </w:p>
    <w:p w14:paraId="5EC4D3E4" w14:textId="77777777" w:rsidR="00F37678" w:rsidRDefault="00F37678" w:rsidP="00F37678">
      <w:pPr>
        <w:rPr>
          <w:lang w:val="en-GB"/>
        </w:rPr>
      </w:pPr>
    </w:p>
    <w:p w14:paraId="3447C9E7" w14:textId="77777777" w:rsidR="00BA0330" w:rsidRDefault="00BA0330" w:rsidP="00F37678">
      <w:pPr>
        <w:rPr>
          <w:lang w:val="en-GB"/>
        </w:rPr>
      </w:pPr>
    </w:p>
    <w:p w14:paraId="1A19C2CC" w14:textId="5F59A4BC" w:rsidR="00106968" w:rsidRDefault="00F37678" w:rsidP="00F37678">
      <w:pPr>
        <w:pStyle w:val="Heading3"/>
        <w:rPr>
          <w:lang w:val="en-GB"/>
        </w:rPr>
      </w:pPr>
      <w:bookmarkStart w:id="27" w:name="_Toc167870058"/>
      <w:r w:rsidRPr="00F37678">
        <w:rPr>
          <w:lang w:val="en-GB"/>
        </w:rPr>
        <w:lastRenderedPageBreak/>
        <w:t>Use of Password Hash with Insufficient Computational Effort</w:t>
      </w:r>
      <w:bookmarkEnd w:id="27"/>
    </w:p>
    <w:p w14:paraId="41EBD9A6" w14:textId="0971601F" w:rsidR="0064568A" w:rsidRDefault="008A3716" w:rsidP="00F33C05">
      <w:r w:rsidRPr="008A3716">
        <w:t>Avoid using password hashes generated by weak cryptographic functions like MD5, especially if they can be obtained from clear-text files. Instead, consider using stronger cryptographic functions such as SHA2 or BCRYPT. Additionally, enforce a robust password policy that includes at least 16 alphanumeric characters and, if feasible, implement password retention policies</w:t>
      </w:r>
      <w:r w:rsidR="00492F1F">
        <w:t>.</w:t>
      </w:r>
    </w:p>
    <w:p w14:paraId="5C9214D5" w14:textId="77777777" w:rsidR="008A3716" w:rsidRDefault="008A3716" w:rsidP="00F33C05"/>
    <w:p w14:paraId="2AD58219" w14:textId="77777777" w:rsidR="008A3716" w:rsidRDefault="008A3716" w:rsidP="008A3716">
      <w:pPr>
        <w:pStyle w:val="Heading3"/>
        <w:rPr>
          <w:lang w:val="en-GB"/>
        </w:rPr>
      </w:pPr>
      <w:bookmarkStart w:id="28" w:name="_Toc167870059"/>
      <w:r w:rsidRPr="008A3716">
        <w:rPr>
          <w:lang w:val="en-GB"/>
        </w:rPr>
        <w:t>Cleartext Transmission of Sensitive Information</w:t>
      </w:r>
      <w:bookmarkEnd w:id="28"/>
    </w:p>
    <w:p w14:paraId="79C02334" w14:textId="1772F5D4" w:rsidR="008E7A25" w:rsidRDefault="00273E45" w:rsidP="00422C55">
      <w:pPr>
        <w:rPr>
          <w:lang w:val="en-GB"/>
        </w:rPr>
      </w:pPr>
      <w:r w:rsidRPr="00273E45">
        <w:rPr>
          <w:lang w:val="en-GB"/>
        </w:rPr>
        <w:t xml:space="preserve">Avoid using unencrypted services that might contain sensitive information. Specifically, consider implementing </w:t>
      </w:r>
      <w:r w:rsidR="007D34D7" w:rsidRPr="007D34D7">
        <w:rPr>
          <w:i/>
          <w:iCs/>
          <w:lang w:val="en-GB"/>
        </w:rPr>
        <w:t>*</w:t>
      </w:r>
      <w:r w:rsidRPr="007D34D7">
        <w:rPr>
          <w:i/>
          <w:iCs/>
          <w:lang w:val="en-GB"/>
        </w:rPr>
        <w:t>Git</w:t>
      </w:r>
      <w:r w:rsidRPr="00273E45">
        <w:rPr>
          <w:lang w:val="en-GB"/>
        </w:rPr>
        <w:t xml:space="preserve"> repositories that require authentication either with an account or SSH keys.</w:t>
      </w:r>
    </w:p>
    <w:p w14:paraId="61A8491E" w14:textId="1ABF89B9" w:rsidR="007D34D7" w:rsidRPr="007D34D7" w:rsidRDefault="007D34D7" w:rsidP="00422C55">
      <w:pPr>
        <w:rPr>
          <w:lang w:val="en-GB"/>
        </w:rPr>
      </w:pPr>
      <w:r w:rsidRPr="00E6302B">
        <w:rPr>
          <w:i/>
          <w:iCs/>
          <w:sz w:val="18"/>
          <w:szCs w:val="18"/>
        </w:rPr>
        <w:t>*</w:t>
      </w:r>
      <w:r>
        <w:rPr>
          <w:i/>
          <w:iCs/>
          <w:sz w:val="18"/>
          <w:szCs w:val="18"/>
        </w:rPr>
        <w:t>G</w:t>
      </w:r>
      <w:r w:rsidR="00FC3DF7">
        <w:rPr>
          <w:i/>
          <w:iCs/>
          <w:sz w:val="18"/>
          <w:szCs w:val="18"/>
        </w:rPr>
        <w:t>it</w:t>
      </w:r>
      <w:r>
        <w:rPr>
          <w:i/>
          <w:iCs/>
          <w:sz w:val="18"/>
          <w:szCs w:val="18"/>
        </w:rPr>
        <w:t>:</w:t>
      </w:r>
      <w:r w:rsidRPr="00E7674F">
        <w:rPr>
          <w:i/>
          <w:iCs/>
          <w:sz w:val="18"/>
          <w:szCs w:val="18"/>
        </w:rPr>
        <w:t xml:space="preserve"> </w:t>
      </w:r>
      <w:r w:rsidRPr="007D34D7">
        <w:rPr>
          <w:i/>
          <w:iCs/>
          <w:sz w:val="18"/>
          <w:szCs w:val="18"/>
        </w:rPr>
        <w:t>Git is a distributed version control system that tracks versions of files. It is often used to control source code by programmers collaboratively developing software.</w:t>
      </w:r>
    </w:p>
    <w:p w14:paraId="59BF65F5" w14:textId="77777777" w:rsidR="00A86F32" w:rsidRPr="00422C55" w:rsidRDefault="00A86F32" w:rsidP="00422C55">
      <w:pPr>
        <w:rPr>
          <w:lang w:val="en-GB"/>
        </w:rPr>
      </w:pPr>
    </w:p>
    <w:p w14:paraId="4454A0A5" w14:textId="77777777" w:rsidR="008E7A25" w:rsidRDefault="008E7A25" w:rsidP="008E7A25">
      <w:pPr>
        <w:pStyle w:val="Heading3"/>
        <w:rPr>
          <w:lang w:val="en-GB"/>
        </w:rPr>
      </w:pPr>
      <w:bookmarkStart w:id="29" w:name="_Toc167870060"/>
      <w:r w:rsidRPr="008E7A25">
        <w:rPr>
          <w:lang w:val="en-GB"/>
        </w:rPr>
        <w:t>Improperly Controlled Modification of Object Prototype At-tributes ('Prototype Pollution')</w:t>
      </w:r>
      <w:bookmarkEnd w:id="29"/>
    </w:p>
    <w:p w14:paraId="42DF5774" w14:textId="4262047C" w:rsidR="008E7A25" w:rsidRDefault="007D3F2F" w:rsidP="008E7A25">
      <w:r>
        <w:t xml:space="preserve">Although </w:t>
      </w:r>
      <w:r w:rsidR="00A72253" w:rsidRPr="00A72253">
        <w:rPr>
          <w:i/>
          <w:iCs/>
        </w:rPr>
        <w:t>*</w:t>
      </w:r>
      <w:r w:rsidRPr="00A72253">
        <w:rPr>
          <w:i/>
          <w:iCs/>
        </w:rPr>
        <w:t>prototype pollution</w:t>
      </w:r>
      <w:r>
        <w:t xml:space="preserve"> is often unexploitable as a standalone vulnerability, it lets an </w:t>
      </w:r>
      <w:r w:rsidR="00C7418E">
        <w:t>attacker control property of objects</w:t>
      </w:r>
      <w:r>
        <w:t xml:space="preserve"> that would otherwise be inaccessible.</w:t>
      </w:r>
    </w:p>
    <w:p w14:paraId="11C61F11" w14:textId="4051C19D" w:rsidR="007D3F2F" w:rsidRDefault="002E42F2" w:rsidP="008E7A25">
      <w:pPr>
        <w:rPr>
          <w:lang w:val="en-GB"/>
        </w:rPr>
      </w:pPr>
      <w:r>
        <w:rPr>
          <w:lang w:val="en-GB"/>
        </w:rPr>
        <w:t>Please refer to the productor’s knowledge base of how to</w:t>
      </w:r>
      <w:r w:rsidR="001D575B">
        <w:rPr>
          <w:lang w:val="en-GB"/>
        </w:rPr>
        <w:t xml:space="preserve"> update to newer version that might fix this issue.</w:t>
      </w:r>
    </w:p>
    <w:p w14:paraId="65FF7EAF" w14:textId="66255CB2" w:rsidR="00A72253" w:rsidRPr="00A72253" w:rsidRDefault="00A72253" w:rsidP="008E7A25">
      <w:pPr>
        <w:rPr>
          <w:i/>
          <w:iCs/>
          <w:sz w:val="18"/>
          <w:szCs w:val="18"/>
        </w:rPr>
      </w:pPr>
      <w:r>
        <w:rPr>
          <w:i/>
          <w:iCs/>
          <w:sz w:val="18"/>
          <w:szCs w:val="18"/>
        </w:rPr>
        <w:t xml:space="preserve">*Prototype pollution: </w:t>
      </w:r>
      <w:r w:rsidRPr="00EE7D9E">
        <w:rPr>
          <w:i/>
          <w:iCs/>
          <w:sz w:val="18"/>
          <w:szCs w:val="18"/>
        </w:rPr>
        <w:t>Prototype pollution is a JavaScript vulnerability that enables an attacker to add arbitrary properties to global object prototypes, which may then be inherited by user-defined objects.</w:t>
      </w:r>
    </w:p>
    <w:p w14:paraId="2515D5EA" w14:textId="77777777" w:rsidR="008A3716" w:rsidRDefault="008A3716" w:rsidP="00F33C05">
      <w:pPr>
        <w:rPr>
          <w:lang w:val="en-GB"/>
        </w:rPr>
      </w:pPr>
    </w:p>
    <w:p w14:paraId="3FF1D65C" w14:textId="3C58C0CA" w:rsidR="008A3716" w:rsidRDefault="00CE5F14" w:rsidP="00CE5F14">
      <w:pPr>
        <w:pStyle w:val="Heading3"/>
        <w:rPr>
          <w:lang w:val="en-GB"/>
        </w:rPr>
      </w:pPr>
      <w:bookmarkStart w:id="30" w:name="_Toc167870061"/>
      <w:r w:rsidRPr="00CE5F14">
        <w:rPr>
          <w:lang w:val="en-GB"/>
        </w:rPr>
        <w:t>Missing rate limiting</w:t>
      </w:r>
      <w:bookmarkEnd w:id="30"/>
    </w:p>
    <w:p w14:paraId="60CB0B8B" w14:textId="3D3E24E4" w:rsidR="00B92CD9" w:rsidRDefault="009D06AE" w:rsidP="009D06AE">
      <w:pPr>
        <w:rPr>
          <w:lang w:val="en-GB"/>
        </w:rPr>
      </w:pPr>
      <w:r w:rsidRPr="009D06AE">
        <w:rPr>
          <w:lang w:val="en-GB"/>
        </w:rPr>
        <w:t xml:space="preserve">Consider implementing rate-limiting techniques for backend APIs whenever possible, particularly for sensitive functions like session login. This helps prevent possible brute-force attacks that could impact day-to-day performance. Additionally, deploying a robust </w:t>
      </w:r>
      <w:r w:rsidR="00AF718E" w:rsidRPr="00AF718E">
        <w:rPr>
          <w:i/>
          <w:iCs/>
          <w:lang w:val="en-GB"/>
        </w:rPr>
        <w:t>*</w:t>
      </w:r>
      <w:r w:rsidRPr="00AF718E">
        <w:rPr>
          <w:i/>
          <w:iCs/>
          <w:lang w:val="en-GB"/>
        </w:rPr>
        <w:t>Web Application Firewall (WAF)</w:t>
      </w:r>
      <w:r w:rsidRPr="009D06AE">
        <w:rPr>
          <w:lang w:val="en-GB"/>
        </w:rPr>
        <w:t xml:space="preserve"> at the backend acts as a gate, effectively blocking anomalies in traffic and common web attacks</w:t>
      </w:r>
      <w:r w:rsidR="00492F1F">
        <w:rPr>
          <w:lang w:val="en-GB"/>
        </w:rPr>
        <w:t>.</w:t>
      </w:r>
    </w:p>
    <w:p w14:paraId="7D309CB8" w14:textId="16AE509E" w:rsidR="00AF718E" w:rsidRPr="0071330A" w:rsidRDefault="00AF718E" w:rsidP="00AF718E">
      <w:r w:rsidRPr="00E6302B">
        <w:rPr>
          <w:i/>
          <w:iCs/>
          <w:sz w:val="18"/>
          <w:szCs w:val="18"/>
        </w:rPr>
        <w:t>*</w:t>
      </w:r>
      <w:r w:rsidRPr="0071330A">
        <w:rPr>
          <w:i/>
          <w:iCs/>
          <w:sz w:val="18"/>
          <w:szCs w:val="18"/>
        </w:rPr>
        <w:t xml:space="preserve">Web Application Firewall </w:t>
      </w:r>
      <w:r>
        <w:rPr>
          <w:i/>
          <w:iCs/>
          <w:sz w:val="18"/>
          <w:szCs w:val="18"/>
        </w:rPr>
        <w:t>(WAF):</w:t>
      </w:r>
      <w:r w:rsidRPr="00E7674F">
        <w:rPr>
          <w:i/>
          <w:iCs/>
          <w:sz w:val="18"/>
          <w:szCs w:val="18"/>
        </w:rPr>
        <w:t xml:space="preserve"> </w:t>
      </w:r>
      <w:r w:rsidRPr="005C35DD">
        <w:rPr>
          <w:i/>
          <w:iCs/>
          <w:sz w:val="18"/>
          <w:szCs w:val="18"/>
        </w:rPr>
        <w:t xml:space="preserve">A WAF or web application firewall helps protect web applications by filtering and monitoring HTTP traffic between a web application and the Internet. </w:t>
      </w:r>
    </w:p>
    <w:p w14:paraId="66D7BB12" w14:textId="77777777" w:rsidR="00AF718E" w:rsidRPr="00AF718E" w:rsidRDefault="00AF718E" w:rsidP="009D06AE"/>
    <w:sectPr w:rsidR="00AF718E" w:rsidRPr="00AF718E">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63E30" w14:textId="77777777" w:rsidR="00E935AF" w:rsidRDefault="00E935AF" w:rsidP="00764CC9">
      <w:r>
        <w:separator/>
      </w:r>
    </w:p>
  </w:endnote>
  <w:endnote w:type="continuationSeparator" w:id="0">
    <w:p w14:paraId="3CE2FE41" w14:textId="77777777" w:rsidR="00E935AF" w:rsidRDefault="00E935AF" w:rsidP="00764CC9">
      <w:r>
        <w:continuationSeparator/>
      </w:r>
    </w:p>
  </w:endnote>
  <w:endnote w:type="continuationNotice" w:id="1">
    <w:p w14:paraId="31F842C3" w14:textId="77777777" w:rsidR="00E935AF" w:rsidRDefault="00E935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1255E" w14:textId="77777777" w:rsidR="00594ABF" w:rsidRDefault="00594ABF" w:rsidP="00FE1D22">
    <w:pPr>
      <w:pStyle w:val="Footer"/>
      <w:rPr>
        <w:rFonts w:ascii="Arial" w:hAnsi="Arial" w:cs="Arial"/>
        <w:color w:val="44546A" w:themeColor="text2"/>
        <w:sz w:val="13"/>
        <w:szCs w:val="13"/>
        <w:lang w:val="sv-SE"/>
      </w:rPr>
    </w:pPr>
  </w:p>
  <w:p w14:paraId="60536495" w14:textId="77777777" w:rsidR="00764CC9" w:rsidRPr="00A34BC4" w:rsidRDefault="00703916" w:rsidP="00703916">
    <w:pPr>
      <w:pStyle w:val="Footer"/>
      <w:pBdr>
        <w:top w:val="single" w:sz="4" w:space="1" w:color="808080" w:themeColor="background1" w:themeShade="80"/>
      </w:pBdr>
      <w:rPr>
        <w:rFonts w:ascii="Arial" w:hAnsi="Arial" w:cs="Arial"/>
        <w:color w:val="808080" w:themeColor="background1" w:themeShade="80"/>
        <w:sz w:val="13"/>
        <w:szCs w:val="13"/>
        <w:lang w:val="sv-SE"/>
      </w:rPr>
    </w:pPr>
    <w:r w:rsidRPr="00A34BC4">
      <w:rPr>
        <w:rFonts w:ascii="Arial" w:hAnsi="Arial" w:cs="Arial"/>
        <w:color w:val="808080" w:themeColor="background1" w:themeShade="80"/>
        <w:sz w:val="13"/>
        <w:szCs w:val="13"/>
        <w:lang w:val="sv-SE"/>
      </w:rPr>
      <w:t>IP-Solutions AB</w:t>
    </w:r>
    <w:r w:rsidRPr="00A34BC4">
      <w:rPr>
        <w:rFonts w:ascii="Arial" w:hAnsi="Arial" w:cs="Arial"/>
        <w:color w:val="808080" w:themeColor="background1" w:themeShade="80"/>
        <w:sz w:val="13"/>
        <w:szCs w:val="13"/>
        <w:lang w:val="sv-SE"/>
      </w:rPr>
      <w:tab/>
    </w:r>
    <w:r w:rsidR="003427E2" w:rsidRPr="00A34BC4">
      <w:rPr>
        <w:rFonts w:ascii="Arial" w:hAnsi="Arial" w:cs="Arial"/>
        <w:color w:val="808080" w:themeColor="background1" w:themeShade="80"/>
        <w:sz w:val="13"/>
        <w:szCs w:val="13"/>
        <w:lang w:val="sv-SE"/>
      </w:rPr>
      <w:t>Org.</w:t>
    </w:r>
    <w:r w:rsidRPr="00A34BC4">
      <w:rPr>
        <w:rFonts w:ascii="Arial" w:hAnsi="Arial" w:cs="Arial"/>
        <w:color w:val="808080" w:themeColor="background1" w:themeShade="80"/>
        <w:sz w:val="13"/>
        <w:szCs w:val="13"/>
        <w:lang w:val="sv-SE"/>
      </w:rPr>
      <w:t xml:space="preserve"> nr:</w:t>
    </w:r>
    <w:r w:rsidR="007D09A6" w:rsidRPr="00A34BC4">
      <w:rPr>
        <w:rFonts w:ascii="Arial" w:hAnsi="Arial" w:cs="Arial"/>
        <w:color w:val="808080" w:themeColor="background1" w:themeShade="80"/>
        <w:sz w:val="13"/>
        <w:szCs w:val="13"/>
        <w:lang w:val="sv-SE"/>
      </w:rPr>
      <w:t xml:space="preserve"> </w:t>
    </w:r>
    <w:r w:rsidR="00CC1143" w:rsidRPr="00A34BC4">
      <w:rPr>
        <w:rFonts w:ascii="Arial" w:hAnsi="Arial" w:cs="Arial"/>
        <w:color w:val="808080" w:themeColor="background1" w:themeShade="80"/>
        <w:sz w:val="13"/>
        <w:szCs w:val="13"/>
        <w:lang w:val="sv-SE"/>
      </w:rPr>
      <w:t>556579–1992</w:t>
    </w:r>
    <w:r w:rsidRPr="00A34BC4">
      <w:rPr>
        <w:rFonts w:ascii="Arial" w:hAnsi="Arial" w:cs="Arial"/>
        <w:color w:val="808080" w:themeColor="background1" w:themeShade="80"/>
        <w:sz w:val="13"/>
        <w:szCs w:val="13"/>
        <w:lang w:val="sv-SE"/>
      </w:rPr>
      <w:tab/>
      <w:t>Tel: +46 (0)8 615 08 60</w:t>
    </w:r>
    <w:r w:rsidR="007D09A6" w:rsidRPr="00A34BC4">
      <w:rPr>
        <w:rFonts w:ascii="Arial" w:hAnsi="Arial" w:cs="Arial"/>
        <w:color w:val="808080" w:themeColor="background1" w:themeShade="80"/>
        <w:sz w:val="13"/>
        <w:szCs w:val="13"/>
        <w:lang w:val="sv-SE"/>
      </w:rPr>
      <w:br/>
    </w:r>
    <w:r w:rsidRPr="00A34BC4">
      <w:rPr>
        <w:rFonts w:ascii="Arial" w:hAnsi="Arial" w:cs="Arial"/>
        <w:color w:val="808080" w:themeColor="background1" w:themeShade="80"/>
        <w:sz w:val="13"/>
        <w:szCs w:val="13"/>
        <w:lang w:val="sv-SE"/>
      </w:rPr>
      <w:t>Industrigatan 4b</w:t>
    </w:r>
    <w:r w:rsidRPr="00A34BC4">
      <w:rPr>
        <w:rFonts w:ascii="Arial" w:hAnsi="Arial" w:cs="Arial"/>
        <w:color w:val="808080" w:themeColor="background1" w:themeShade="80"/>
        <w:sz w:val="13"/>
        <w:szCs w:val="13"/>
        <w:lang w:val="sv-SE"/>
      </w:rPr>
      <w:tab/>
    </w:r>
    <w:r w:rsidRPr="00A34BC4">
      <w:rPr>
        <w:rFonts w:ascii="Arial" w:hAnsi="Arial" w:cs="Arial"/>
        <w:color w:val="808080" w:themeColor="background1" w:themeShade="80"/>
        <w:sz w:val="13"/>
        <w:szCs w:val="13"/>
        <w:lang w:val="sv-SE"/>
      </w:rPr>
      <w:tab/>
    </w:r>
    <w:r w:rsidR="00547BA4" w:rsidRPr="00A34BC4">
      <w:rPr>
        <w:rFonts w:ascii="Arial" w:hAnsi="Arial" w:cs="Arial"/>
        <w:color w:val="808080" w:themeColor="background1" w:themeShade="80"/>
        <w:sz w:val="13"/>
        <w:szCs w:val="13"/>
        <w:lang w:val="sv-SE"/>
      </w:rPr>
      <w:t>http://www.ip-solutions.se</w:t>
    </w:r>
    <w:r w:rsidR="00547BA4" w:rsidRPr="00A34BC4">
      <w:rPr>
        <w:rFonts w:ascii="Arial" w:hAnsi="Arial" w:cs="Arial"/>
        <w:color w:val="808080" w:themeColor="background1" w:themeShade="80"/>
        <w:sz w:val="13"/>
        <w:szCs w:val="13"/>
        <w:lang w:val="sv-SE"/>
      </w:rPr>
      <w:br/>
    </w:r>
    <w:r w:rsidRPr="00A34BC4">
      <w:rPr>
        <w:rFonts w:ascii="Arial" w:hAnsi="Arial" w:cs="Arial"/>
        <w:color w:val="808080" w:themeColor="background1" w:themeShade="80"/>
        <w:sz w:val="13"/>
        <w:szCs w:val="13"/>
        <w:lang w:val="sv-SE"/>
      </w:rPr>
      <w:t>112 46 STOCKHOLM</w:t>
    </w:r>
    <w:r w:rsidR="00B95C0F" w:rsidRPr="00A34BC4">
      <w:rPr>
        <w:rFonts w:ascii="Arial" w:hAnsi="Arial" w:cs="Arial"/>
        <w:color w:val="808080" w:themeColor="background1" w:themeShade="80"/>
        <w:sz w:val="13"/>
        <w:szCs w:val="13"/>
        <w:lang w:val="sv-SE"/>
      </w:rPr>
      <w:tab/>
    </w:r>
    <w:r w:rsidR="00B95C0F" w:rsidRPr="00A34BC4">
      <w:rPr>
        <w:rFonts w:ascii="Arial" w:hAnsi="Arial" w:cs="Arial"/>
        <w:color w:val="808080" w:themeColor="background1" w:themeShade="80"/>
        <w:sz w:val="13"/>
        <w:szCs w:val="13"/>
        <w:lang w:val="sv-SE"/>
      </w:rPr>
      <w:tab/>
    </w:r>
  </w:p>
  <w:p w14:paraId="7A46955F" w14:textId="77777777" w:rsidR="00B95C0F" w:rsidRPr="00B95C0F" w:rsidRDefault="00B95C0F">
    <w:pPr>
      <w:pStyle w:val="Footer"/>
      <w:rPr>
        <w:rFonts w:ascii="Arial" w:hAnsi="Arial" w:cs="Arial"/>
        <w:color w:val="44546A" w:themeColor="text2"/>
        <w:sz w:val="13"/>
        <w:szCs w:val="13"/>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CDDAF" w14:textId="77777777" w:rsidR="00E935AF" w:rsidRDefault="00E935AF" w:rsidP="00764CC9">
      <w:r>
        <w:separator/>
      </w:r>
    </w:p>
  </w:footnote>
  <w:footnote w:type="continuationSeparator" w:id="0">
    <w:p w14:paraId="0D47E72B" w14:textId="77777777" w:rsidR="00E935AF" w:rsidRDefault="00E935AF" w:rsidP="00764CC9">
      <w:r>
        <w:continuationSeparator/>
      </w:r>
    </w:p>
  </w:footnote>
  <w:footnote w:type="continuationNotice" w:id="1">
    <w:p w14:paraId="234BEEB9" w14:textId="77777777" w:rsidR="00E935AF" w:rsidRDefault="00E935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5684F" w14:textId="77777777" w:rsidR="00FE1D22" w:rsidRDefault="00FE1D22">
    <w:pPr>
      <w:pStyle w:val="Header"/>
    </w:pPr>
    <w:r w:rsidRPr="007D3609">
      <w:rPr>
        <w:noProof/>
      </w:rPr>
      <w:drawing>
        <wp:inline distT="0" distB="0" distL="0" distR="0" wp14:anchorId="64B789D5" wp14:editId="702F8C17">
          <wp:extent cx="1685585" cy="397661"/>
          <wp:effectExtent l="0" t="0" r="3810" b="0"/>
          <wp:docPr id="5" name="Picture 5" descr="A black and white logo&#10;&#10;Description automatically generated">
            <a:extLst xmlns:a="http://schemas.openxmlformats.org/drawingml/2006/main">
              <a:ext uri="{FF2B5EF4-FFF2-40B4-BE49-F238E27FC236}">
                <a16:creationId xmlns:a16="http://schemas.microsoft.com/office/drawing/2014/main" id="{CD81B5E8-BB46-1F43-AE1E-C3F3457C5C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4" descr="A black and white logo&#10;&#10;Description automatically generated">
                    <a:extLst>
                      <a:ext uri="{FF2B5EF4-FFF2-40B4-BE49-F238E27FC236}">
                        <a16:creationId xmlns:a16="http://schemas.microsoft.com/office/drawing/2014/main" id="{CD81B5E8-BB46-1F43-AE1E-C3F3457C5C91}"/>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85585" cy="3976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37B0F"/>
    <w:multiLevelType w:val="hybridMultilevel"/>
    <w:tmpl w:val="297A722E"/>
    <w:lvl w:ilvl="0" w:tplc="5380D984">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50851"/>
    <w:multiLevelType w:val="hybridMultilevel"/>
    <w:tmpl w:val="163EC962"/>
    <w:lvl w:ilvl="0" w:tplc="119CCB4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ECB14AF"/>
    <w:multiLevelType w:val="multilevel"/>
    <w:tmpl w:val="15F604B0"/>
    <w:lvl w:ilvl="0">
      <w:start w:val="1"/>
      <w:numFmt w:val="decimal"/>
      <w:pStyle w:val="Heading1"/>
      <w:lvlText w:val="%1"/>
      <w:lvlJc w:val="left"/>
      <w:pPr>
        <w:ind w:left="432" w:hanging="432"/>
      </w:pPr>
    </w:lvl>
    <w:lvl w:ilvl="1">
      <w:numFmt w:val="decimal"/>
      <w:pStyle w:val="Heading2"/>
      <w:lvlText w:val="%1.%2"/>
      <w:lvlJc w:val="left"/>
      <w:pPr>
        <w:ind w:left="576" w:hanging="576"/>
      </w:pPr>
    </w:lvl>
    <w:lvl w:ilvl="2">
      <w:start w:val="1"/>
      <w:numFmt w:val="decimal"/>
      <w:pStyle w:val="Heading3"/>
      <w:lvlText w:val="%1.%2.%3"/>
      <w:lvlJc w:val="left"/>
      <w:pPr>
        <w:ind w:left="720" w:hanging="720"/>
      </w:pPr>
      <w:rPr>
        <w:lang w:val="en-U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ECD2A24"/>
    <w:multiLevelType w:val="hybridMultilevel"/>
    <w:tmpl w:val="25629B3A"/>
    <w:lvl w:ilvl="0" w:tplc="13E0BBEE">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E56950"/>
    <w:multiLevelType w:val="hybridMultilevel"/>
    <w:tmpl w:val="6C92AFB0"/>
    <w:lvl w:ilvl="0" w:tplc="17CC42C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985802"/>
    <w:multiLevelType w:val="hybridMultilevel"/>
    <w:tmpl w:val="C682FC6C"/>
    <w:lvl w:ilvl="0" w:tplc="8ABE4538">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825D4"/>
    <w:multiLevelType w:val="hybridMultilevel"/>
    <w:tmpl w:val="7DD0FADE"/>
    <w:lvl w:ilvl="0" w:tplc="2980A0E8">
      <w:start w:val="940"/>
      <w:numFmt w:val="bullet"/>
      <w:lvlText w:val="-"/>
      <w:lvlJc w:val="left"/>
      <w:pPr>
        <w:ind w:left="420" w:hanging="360"/>
      </w:pPr>
      <w:rPr>
        <w:rFonts w:ascii="Times New Roman" w:eastAsiaTheme="minorHAnsi"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7" w15:restartNumberingAfterBreak="0">
    <w:nsid w:val="4EB42761"/>
    <w:multiLevelType w:val="hybridMultilevel"/>
    <w:tmpl w:val="A8FA0294"/>
    <w:lvl w:ilvl="0" w:tplc="E6A86680">
      <w:start w:val="94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8C64B9"/>
    <w:multiLevelType w:val="hybridMultilevel"/>
    <w:tmpl w:val="A9940424"/>
    <w:lvl w:ilvl="0" w:tplc="5380D984">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81D25"/>
    <w:multiLevelType w:val="hybridMultilevel"/>
    <w:tmpl w:val="91BEAA24"/>
    <w:lvl w:ilvl="0" w:tplc="3250930A">
      <w:start w:val="14"/>
      <w:numFmt w:val="bullet"/>
      <w:lvlText w:val=""/>
      <w:lvlJc w:val="left"/>
      <w:pPr>
        <w:ind w:left="720" w:hanging="360"/>
      </w:pPr>
      <w:rPr>
        <w:rFonts w:ascii="Symbol" w:eastAsiaTheme="minorHAnsi" w:hAnsi="Symbol" w:cs="Times New Roman (Body C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F71C40"/>
    <w:multiLevelType w:val="hybridMultilevel"/>
    <w:tmpl w:val="C5F4B38E"/>
    <w:lvl w:ilvl="0" w:tplc="F8CEC0B0">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A547AF"/>
    <w:multiLevelType w:val="hybridMultilevel"/>
    <w:tmpl w:val="0226CD64"/>
    <w:lvl w:ilvl="0" w:tplc="21F29A0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5170717">
    <w:abstractNumId w:val="5"/>
  </w:num>
  <w:num w:numId="2" w16cid:durableId="2081049658">
    <w:abstractNumId w:val="3"/>
  </w:num>
  <w:num w:numId="3" w16cid:durableId="2048143132">
    <w:abstractNumId w:val="10"/>
  </w:num>
  <w:num w:numId="4" w16cid:durableId="1292978060">
    <w:abstractNumId w:val="11"/>
  </w:num>
  <w:num w:numId="5" w16cid:durableId="139886450">
    <w:abstractNumId w:val="2"/>
  </w:num>
  <w:num w:numId="6" w16cid:durableId="1476487832">
    <w:abstractNumId w:val="9"/>
  </w:num>
  <w:num w:numId="7" w16cid:durableId="1860504643">
    <w:abstractNumId w:val="0"/>
  </w:num>
  <w:num w:numId="8" w16cid:durableId="1481311880">
    <w:abstractNumId w:val="8"/>
  </w:num>
  <w:num w:numId="9" w16cid:durableId="1501656402">
    <w:abstractNumId w:val="6"/>
  </w:num>
  <w:num w:numId="10" w16cid:durableId="225772629">
    <w:abstractNumId w:val="7"/>
  </w:num>
  <w:num w:numId="11" w16cid:durableId="1634290696">
    <w:abstractNumId w:val="1"/>
  </w:num>
  <w:num w:numId="12" w16cid:durableId="850795111">
    <w:abstractNumId w:val="4"/>
  </w:num>
  <w:num w:numId="13" w16cid:durableId="761072487">
    <w:abstractNumId w:val="2"/>
    <w:lvlOverride w:ilvl="0">
      <w:startOverride w:val="6"/>
    </w:lvlOverride>
    <w:lvlOverride w:ilvl="1">
      <w:startOverride w:val="1"/>
    </w:lvlOverride>
  </w:num>
  <w:num w:numId="14" w16cid:durableId="781997542">
    <w:abstractNumId w:val="2"/>
    <w:lvlOverride w:ilvl="0">
      <w:startOverride w:val="7"/>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293"/>
    <w:rsid w:val="00004409"/>
    <w:rsid w:val="000059C4"/>
    <w:rsid w:val="00011ECB"/>
    <w:rsid w:val="00012127"/>
    <w:rsid w:val="000125B2"/>
    <w:rsid w:val="000153CB"/>
    <w:rsid w:val="00016D53"/>
    <w:rsid w:val="00020D70"/>
    <w:rsid w:val="00021BED"/>
    <w:rsid w:val="00023457"/>
    <w:rsid w:val="0002384E"/>
    <w:rsid w:val="00024A14"/>
    <w:rsid w:val="00026405"/>
    <w:rsid w:val="000351FD"/>
    <w:rsid w:val="000365B5"/>
    <w:rsid w:val="00036958"/>
    <w:rsid w:val="00045E65"/>
    <w:rsid w:val="0004673C"/>
    <w:rsid w:val="000477D0"/>
    <w:rsid w:val="00053843"/>
    <w:rsid w:val="00054411"/>
    <w:rsid w:val="000553C7"/>
    <w:rsid w:val="000569BA"/>
    <w:rsid w:val="00057F27"/>
    <w:rsid w:val="00061F60"/>
    <w:rsid w:val="00065932"/>
    <w:rsid w:val="00065E72"/>
    <w:rsid w:val="00066B56"/>
    <w:rsid w:val="000671A8"/>
    <w:rsid w:val="00071078"/>
    <w:rsid w:val="000716CB"/>
    <w:rsid w:val="00071A6B"/>
    <w:rsid w:val="000730E0"/>
    <w:rsid w:val="000755C3"/>
    <w:rsid w:val="0008260C"/>
    <w:rsid w:val="0008288D"/>
    <w:rsid w:val="00085FD2"/>
    <w:rsid w:val="000862E8"/>
    <w:rsid w:val="000879BD"/>
    <w:rsid w:val="00091EC0"/>
    <w:rsid w:val="00096CCC"/>
    <w:rsid w:val="000A22ED"/>
    <w:rsid w:val="000A4AD1"/>
    <w:rsid w:val="000B1093"/>
    <w:rsid w:val="000B47DB"/>
    <w:rsid w:val="000B48EE"/>
    <w:rsid w:val="000B5275"/>
    <w:rsid w:val="000B5721"/>
    <w:rsid w:val="000B62FD"/>
    <w:rsid w:val="000C075B"/>
    <w:rsid w:val="000C320F"/>
    <w:rsid w:val="000C3B3D"/>
    <w:rsid w:val="000C61D2"/>
    <w:rsid w:val="000C72BD"/>
    <w:rsid w:val="000D16E8"/>
    <w:rsid w:val="000D2779"/>
    <w:rsid w:val="000D3B4D"/>
    <w:rsid w:val="000D4DFC"/>
    <w:rsid w:val="000D608E"/>
    <w:rsid w:val="000D6268"/>
    <w:rsid w:val="000D7DA2"/>
    <w:rsid w:val="000D7F0B"/>
    <w:rsid w:val="000E13B0"/>
    <w:rsid w:val="000E2C99"/>
    <w:rsid w:val="000E5594"/>
    <w:rsid w:val="000F017F"/>
    <w:rsid w:val="000F2939"/>
    <w:rsid w:val="000F3A7E"/>
    <w:rsid w:val="000F4371"/>
    <w:rsid w:val="000F536F"/>
    <w:rsid w:val="00106414"/>
    <w:rsid w:val="00106968"/>
    <w:rsid w:val="00106C17"/>
    <w:rsid w:val="00116ADE"/>
    <w:rsid w:val="00117105"/>
    <w:rsid w:val="00122A37"/>
    <w:rsid w:val="0012435A"/>
    <w:rsid w:val="001254B2"/>
    <w:rsid w:val="00135E7B"/>
    <w:rsid w:val="00137233"/>
    <w:rsid w:val="001406F7"/>
    <w:rsid w:val="001429BD"/>
    <w:rsid w:val="0014427A"/>
    <w:rsid w:val="001508D7"/>
    <w:rsid w:val="00150F03"/>
    <w:rsid w:val="00155AF6"/>
    <w:rsid w:val="00155C65"/>
    <w:rsid w:val="0016114B"/>
    <w:rsid w:val="001778DA"/>
    <w:rsid w:val="001832F1"/>
    <w:rsid w:val="00185293"/>
    <w:rsid w:val="001854A0"/>
    <w:rsid w:val="00185524"/>
    <w:rsid w:val="00190339"/>
    <w:rsid w:val="001904B2"/>
    <w:rsid w:val="0019275A"/>
    <w:rsid w:val="00193A2E"/>
    <w:rsid w:val="001951FD"/>
    <w:rsid w:val="00196875"/>
    <w:rsid w:val="0019790B"/>
    <w:rsid w:val="001A14D7"/>
    <w:rsid w:val="001A4B7B"/>
    <w:rsid w:val="001B2D71"/>
    <w:rsid w:val="001B335A"/>
    <w:rsid w:val="001B5354"/>
    <w:rsid w:val="001B7D6B"/>
    <w:rsid w:val="001C5241"/>
    <w:rsid w:val="001C6CCD"/>
    <w:rsid w:val="001D2168"/>
    <w:rsid w:val="001D23E2"/>
    <w:rsid w:val="001D26DD"/>
    <w:rsid w:val="001D2DC8"/>
    <w:rsid w:val="001D53B3"/>
    <w:rsid w:val="001D575B"/>
    <w:rsid w:val="001E2865"/>
    <w:rsid w:val="001E3310"/>
    <w:rsid w:val="001E6499"/>
    <w:rsid w:val="001F0895"/>
    <w:rsid w:val="001F17C6"/>
    <w:rsid w:val="001F287D"/>
    <w:rsid w:val="001F5748"/>
    <w:rsid w:val="001F575E"/>
    <w:rsid w:val="001F5818"/>
    <w:rsid w:val="001F7F0D"/>
    <w:rsid w:val="00200EE6"/>
    <w:rsid w:val="00204593"/>
    <w:rsid w:val="00205814"/>
    <w:rsid w:val="00207254"/>
    <w:rsid w:val="00207C35"/>
    <w:rsid w:val="00207E87"/>
    <w:rsid w:val="00215DE3"/>
    <w:rsid w:val="00217FE3"/>
    <w:rsid w:val="00220821"/>
    <w:rsid w:val="00220F94"/>
    <w:rsid w:val="00224CEB"/>
    <w:rsid w:val="0022684B"/>
    <w:rsid w:val="00230493"/>
    <w:rsid w:val="00232352"/>
    <w:rsid w:val="002326B7"/>
    <w:rsid w:val="00233C83"/>
    <w:rsid w:val="002361AA"/>
    <w:rsid w:val="002363CB"/>
    <w:rsid w:val="00240FC6"/>
    <w:rsid w:val="00242AC4"/>
    <w:rsid w:val="00242F12"/>
    <w:rsid w:val="002459BB"/>
    <w:rsid w:val="002473B6"/>
    <w:rsid w:val="00253C76"/>
    <w:rsid w:val="002554C9"/>
    <w:rsid w:val="00256BF3"/>
    <w:rsid w:val="00262317"/>
    <w:rsid w:val="002624A6"/>
    <w:rsid w:val="00263618"/>
    <w:rsid w:val="00265486"/>
    <w:rsid w:val="002662D8"/>
    <w:rsid w:val="0026669E"/>
    <w:rsid w:val="0027237F"/>
    <w:rsid w:val="00273E45"/>
    <w:rsid w:val="00274753"/>
    <w:rsid w:val="00291696"/>
    <w:rsid w:val="002926B2"/>
    <w:rsid w:val="00292E23"/>
    <w:rsid w:val="00292FB5"/>
    <w:rsid w:val="00294173"/>
    <w:rsid w:val="002962EF"/>
    <w:rsid w:val="00297A83"/>
    <w:rsid w:val="002A5241"/>
    <w:rsid w:val="002A763C"/>
    <w:rsid w:val="002B0BF7"/>
    <w:rsid w:val="002B1ABC"/>
    <w:rsid w:val="002C040B"/>
    <w:rsid w:val="002C081B"/>
    <w:rsid w:val="002C1722"/>
    <w:rsid w:val="002C4E2A"/>
    <w:rsid w:val="002D0416"/>
    <w:rsid w:val="002D12D3"/>
    <w:rsid w:val="002D1F17"/>
    <w:rsid w:val="002D28CB"/>
    <w:rsid w:val="002D75CA"/>
    <w:rsid w:val="002D7FC9"/>
    <w:rsid w:val="002E24F2"/>
    <w:rsid w:val="002E3947"/>
    <w:rsid w:val="002E42F2"/>
    <w:rsid w:val="002E6C01"/>
    <w:rsid w:val="002E6CBD"/>
    <w:rsid w:val="002F11F6"/>
    <w:rsid w:val="002F2EE8"/>
    <w:rsid w:val="002F72DC"/>
    <w:rsid w:val="00301AED"/>
    <w:rsid w:val="003021F6"/>
    <w:rsid w:val="00303965"/>
    <w:rsid w:val="00306C7A"/>
    <w:rsid w:val="003126F8"/>
    <w:rsid w:val="00312CEF"/>
    <w:rsid w:val="00312FCD"/>
    <w:rsid w:val="00313C3E"/>
    <w:rsid w:val="00313DF5"/>
    <w:rsid w:val="00315152"/>
    <w:rsid w:val="003163CD"/>
    <w:rsid w:val="00320E7F"/>
    <w:rsid w:val="00324B6F"/>
    <w:rsid w:val="003253E7"/>
    <w:rsid w:val="00327BB7"/>
    <w:rsid w:val="00336D49"/>
    <w:rsid w:val="00336D6D"/>
    <w:rsid w:val="003427E2"/>
    <w:rsid w:val="00343D0A"/>
    <w:rsid w:val="003452D2"/>
    <w:rsid w:val="00347779"/>
    <w:rsid w:val="00350684"/>
    <w:rsid w:val="003516AF"/>
    <w:rsid w:val="00351B78"/>
    <w:rsid w:val="00353C4F"/>
    <w:rsid w:val="00356EA9"/>
    <w:rsid w:val="0035797E"/>
    <w:rsid w:val="0036091B"/>
    <w:rsid w:val="003609F0"/>
    <w:rsid w:val="0037122D"/>
    <w:rsid w:val="00372FB3"/>
    <w:rsid w:val="0037520C"/>
    <w:rsid w:val="0038267E"/>
    <w:rsid w:val="003831ED"/>
    <w:rsid w:val="003850AD"/>
    <w:rsid w:val="00386ED1"/>
    <w:rsid w:val="00393FFB"/>
    <w:rsid w:val="00395980"/>
    <w:rsid w:val="0039766C"/>
    <w:rsid w:val="003A1B32"/>
    <w:rsid w:val="003A31CA"/>
    <w:rsid w:val="003A53E5"/>
    <w:rsid w:val="003A62F4"/>
    <w:rsid w:val="003B0F93"/>
    <w:rsid w:val="003B1C8D"/>
    <w:rsid w:val="003C1A8B"/>
    <w:rsid w:val="003C2474"/>
    <w:rsid w:val="003C6A98"/>
    <w:rsid w:val="003D1E9A"/>
    <w:rsid w:val="003D3BC6"/>
    <w:rsid w:val="003D51D0"/>
    <w:rsid w:val="003D7655"/>
    <w:rsid w:val="003E7117"/>
    <w:rsid w:val="003F05A4"/>
    <w:rsid w:val="003F3384"/>
    <w:rsid w:val="003F3AAD"/>
    <w:rsid w:val="003F46DD"/>
    <w:rsid w:val="003F6D23"/>
    <w:rsid w:val="003F6D2A"/>
    <w:rsid w:val="003F7342"/>
    <w:rsid w:val="00406AA2"/>
    <w:rsid w:val="00411A60"/>
    <w:rsid w:val="00415D81"/>
    <w:rsid w:val="00422C55"/>
    <w:rsid w:val="00424911"/>
    <w:rsid w:val="0043625C"/>
    <w:rsid w:val="00436965"/>
    <w:rsid w:val="00437A1F"/>
    <w:rsid w:val="00442428"/>
    <w:rsid w:val="0044761D"/>
    <w:rsid w:val="004512BC"/>
    <w:rsid w:val="00453235"/>
    <w:rsid w:val="00457690"/>
    <w:rsid w:val="00460D4D"/>
    <w:rsid w:val="00460D63"/>
    <w:rsid w:val="0046199A"/>
    <w:rsid w:val="004634AC"/>
    <w:rsid w:val="004676F1"/>
    <w:rsid w:val="00470B13"/>
    <w:rsid w:val="00474CDE"/>
    <w:rsid w:val="0047735F"/>
    <w:rsid w:val="00477495"/>
    <w:rsid w:val="00480DF1"/>
    <w:rsid w:val="00482483"/>
    <w:rsid w:val="00484BAF"/>
    <w:rsid w:val="004855CA"/>
    <w:rsid w:val="00485D8F"/>
    <w:rsid w:val="00490AEE"/>
    <w:rsid w:val="00492F1F"/>
    <w:rsid w:val="004977AE"/>
    <w:rsid w:val="004A5885"/>
    <w:rsid w:val="004B01F6"/>
    <w:rsid w:val="004B123B"/>
    <w:rsid w:val="004B2640"/>
    <w:rsid w:val="004B511C"/>
    <w:rsid w:val="004B6EDB"/>
    <w:rsid w:val="004B7A26"/>
    <w:rsid w:val="004C31C9"/>
    <w:rsid w:val="004C3746"/>
    <w:rsid w:val="004C53F3"/>
    <w:rsid w:val="004D1C60"/>
    <w:rsid w:val="004D23D1"/>
    <w:rsid w:val="004D5059"/>
    <w:rsid w:val="004F0818"/>
    <w:rsid w:val="004F1300"/>
    <w:rsid w:val="004F381B"/>
    <w:rsid w:val="004F3EF0"/>
    <w:rsid w:val="004F6066"/>
    <w:rsid w:val="004F609B"/>
    <w:rsid w:val="005038AD"/>
    <w:rsid w:val="00503E0C"/>
    <w:rsid w:val="00510FA4"/>
    <w:rsid w:val="00511121"/>
    <w:rsid w:val="005118C6"/>
    <w:rsid w:val="005202F2"/>
    <w:rsid w:val="0052064D"/>
    <w:rsid w:val="00521D8F"/>
    <w:rsid w:val="00522164"/>
    <w:rsid w:val="00522EE1"/>
    <w:rsid w:val="0052474E"/>
    <w:rsid w:val="005253C6"/>
    <w:rsid w:val="00547A35"/>
    <w:rsid w:val="00547BA4"/>
    <w:rsid w:val="00547EEA"/>
    <w:rsid w:val="00550379"/>
    <w:rsid w:val="005509AC"/>
    <w:rsid w:val="00553E3E"/>
    <w:rsid w:val="00553F91"/>
    <w:rsid w:val="00554BD0"/>
    <w:rsid w:val="00556453"/>
    <w:rsid w:val="005602E8"/>
    <w:rsid w:val="00563CCE"/>
    <w:rsid w:val="00571273"/>
    <w:rsid w:val="00571297"/>
    <w:rsid w:val="00575341"/>
    <w:rsid w:val="00575792"/>
    <w:rsid w:val="00575C34"/>
    <w:rsid w:val="00585F20"/>
    <w:rsid w:val="005861BE"/>
    <w:rsid w:val="00587CA2"/>
    <w:rsid w:val="00590642"/>
    <w:rsid w:val="00594ABF"/>
    <w:rsid w:val="00597B5F"/>
    <w:rsid w:val="005A270B"/>
    <w:rsid w:val="005A599E"/>
    <w:rsid w:val="005A6804"/>
    <w:rsid w:val="005A7AFC"/>
    <w:rsid w:val="005B3C21"/>
    <w:rsid w:val="005B47F0"/>
    <w:rsid w:val="005C49DA"/>
    <w:rsid w:val="005C4CCD"/>
    <w:rsid w:val="005C5751"/>
    <w:rsid w:val="005C750B"/>
    <w:rsid w:val="005D0189"/>
    <w:rsid w:val="005D242F"/>
    <w:rsid w:val="005D45E7"/>
    <w:rsid w:val="005D6066"/>
    <w:rsid w:val="005D7D09"/>
    <w:rsid w:val="005E1D1E"/>
    <w:rsid w:val="005E3EF1"/>
    <w:rsid w:val="005E4222"/>
    <w:rsid w:val="005E4406"/>
    <w:rsid w:val="005E706B"/>
    <w:rsid w:val="005F47D9"/>
    <w:rsid w:val="006042A9"/>
    <w:rsid w:val="00606CB6"/>
    <w:rsid w:val="00607FA7"/>
    <w:rsid w:val="006108E0"/>
    <w:rsid w:val="00610EDD"/>
    <w:rsid w:val="0061364D"/>
    <w:rsid w:val="00613D43"/>
    <w:rsid w:val="006155B4"/>
    <w:rsid w:val="00615765"/>
    <w:rsid w:val="00615F58"/>
    <w:rsid w:val="00620623"/>
    <w:rsid w:val="00622394"/>
    <w:rsid w:val="006226C6"/>
    <w:rsid w:val="0062309C"/>
    <w:rsid w:val="00623A82"/>
    <w:rsid w:val="0062535E"/>
    <w:rsid w:val="00626754"/>
    <w:rsid w:val="006314AA"/>
    <w:rsid w:val="0063697D"/>
    <w:rsid w:val="006424FE"/>
    <w:rsid w:val="006454E7"/>
    <w:rsid w:val="0064568A"/>
    <w:rsid w:val="006474C9"/>
    <w:rsid w:val="00647530"/>
    <w:rsid w:val="00651F48"/>
    <w:rsid w:val="0065282A"/>
    <w:rsid w:val="006678D7"/>
    <w:rsid w:val="00670715"/>
    <w:rsid w:val="00670F1C"/>
    <w:rsid w:val="00672D71"/>
    <w:rsid w:val="00684426"/>
    <w:rsid w:val="00691EE5"/>
    <w:rsid w:val="006956AF"/>
    <w:rsid w:val="006958F6"/>
    <w:rsid w:val="006A076B"/>
    <w:rsid w:val="006A0BB7"/>
    <w:rsid w:val="006A0BD9"/>
    <w:rsid w:val="006A1BA0"/>
    <w:rsid w:val="006A209B"/>
    <w:rsid w:val="006A28CA"/>
    <w:rsid w:val="006A3763"/>
    <w:rsid w:val="006A5DF2"/>
    <w:rsid w:val="006B440A"/>
    <w:rsid w:val="006C33CE"/>
    <w:rsid w:val="006C5A43"/>
    <w:rsid w:val="006C7301"/>
    <w:rsid w:val="006C7928"/>
    <w:rsid w:val="006D0426"/>
    <w:rsid w:val="006D31C7"/>
    <w:rsid w:val="006D5955"/>
    <w:rsid w:val="006D6B74"/>
    <w:rsid w:val="006E2EAC"/>
    <w:rsid w:val="006E3642"/>
    <w:rsid w:val="006E3CEC"/>
    <w:rsid w:val="006E53C2"/>
    <w:rsid w:val="006E5CFE"/>
    <w:rsid w:val="006E6C1D"/>
    <w:rsid w:val="006F1C38"/>
    <w:rsid w:val="006F2E93"/>
    <w:rsid w:val="006F3687"/>
    <w:rsid w:val="006F3948"/>
    <w:rsid w:val="006F485E"/>
    <w:rsid w:val="006F4F71"/>
    <w:rsid w:val="006F790C"/>
    <w:rsid w:val="0070068A"/>
    <w:rsid w:val="00703916"/>
    <w:rsid w:val="00705584"/>
    <w:rsid w:val="00706F7F"/>
    <w:rsid w:val="007107FF"/>
    <w:rsid w:val="0071455E"/>
    <w:rsid w:val="00714ABD"/>
    <w:rsid w:val="0072071D"/>
    <w:rsid w:val="00721115"/>
    <w:rsid w:val="00730630"/>
    <w:rsid w:val="00734F42"/>
    <w:rsid w:val="00736927"/>
    <w:rsid w:val="00741627"/>
    <w:rsid w:val="00742950"/>
    <w:rsid w:val="00742E77"/>
    <w:rsid w:val="00750062"/>
    <w:rsid w:val="007536DA"/>
    <w:rsid w:val="00754EC5"/>
    <w:rsid w:val="00756596"/>
    <w:rsid w:val="00756D89"/>
    <w:rsid w:val="00764CC9"/>
    <w:rsid w:val="00764EF6"/>
    <w:rsid w:val="00765706"/>
    <w:rsid w:val="00766066"/>
    <w:rsid w:val="00767CA1"/>
    <w:rsid w:val="0077616A"/>
    <w:rsid w:val="0078087F"/>
    <w:rsid w:val="0078128D"/>
    <w:rsid w:val="00781E68"/>
    <w:rsid w:val="0078389C"/>
    <w:rsid w:val="00790F3E"/>
    <w:rsid w:val="0079311F"/>
    <w:rsid w:val="0079487B"/>
    <w:rsid w:val="00796437"/>
    <w:rsid w:val="00796482"/>
    <w:rsid w:val="00797A1D"/>
    <w:rsid w:val="007A492C"/>
    <w:rsid w:val="007B2A48"/>
    <w:rsid w:val="007B3BB9"/>
    <w:rsid w:val="007B3E48"/>
    <w:rsid w:val="007B6918"/>
    <w:rsid w:val="007C1272"/>
    <w:rsid w:val="007D09A6"/>
    <w:rsid w:val="007D0B9A"/>
    <w:rsid w:val="007D1BBE"/>
    <w:rsid w:val="007D27BE"/>
    <w:rsid w:val="007D2EE5"/>
    <w:rsid w:val="007D34D7"/>
    <w:rsid w:val="007D3609"/>
    <w:rsid w:val="007D3F2F"/>
    <w:rsid w:val="007D4233"/>
    <w:rsid w:val="007D4503"/>
    <w:rsid w:val="007D64A1"/>
    <w:rsid w:val="007D7583"/>
    <w:rsid w:val="007D7BB4"/>
    <w:rsid w:val="007E0B59"/>
    <w:rsid w:val="007E2AC9"/>
    <w:rsid w:val="007E5A7E"/>
    <w:rsid w:val="007E70C0"/>
    <w:rsid w:val="007F25E1"/>
    <w:rsid w:val="007F2885"/>
    <w:rsid w:val="007F2D35"/>
    <w:rsid w:val="007F2F7C"/>
    <w:rsid w:val="007F7F67"/>
    <w:rsid w:val="008000E7"/>
    <w:rsid w:val="00800D4C"/>
    <w:rsid w:val="00800F8B"/>
    <w:rsid w:val="00801AC9"/>
    <w:rsid w:val="008021A6"/>
    <w:rsid w:val="00804474"/>
    <w:rsid w:val="0080470E"/>
    <w:rsid w:val="00804C7F"/>
    <w:rsid w:val="0081224C"/>
    <w:rsid w:val="008131AA"/>
    <w:rsid w:val="00821C7F"/>
    <w:rsid w:val="00822E1F"/>
    <w:rsid w:val="008230D1"/>
    <w:rsid w:val="00823461"/>
    <w:rsid w:val="008239F1"/>
    <w:rsid w:val="00825FFC"/>
    <w:rsid w:val="00827B58"/>
    <w:rsid w:val="00832826"/>
    <w:rsid w:val="00836971"/>
    <w:rsid w:val="0084207D"/>
    <w:rsid w:val="00842DDD"/>
    <w:rsid w:val="00865247"/>
    <w:rsid w:val="00866C17"/>
    <w:rsid w:val="0086755B"/>
    <w:rsid w:val="00871CC7"/>
    <w:rsid w:val="0087754A"/>
    <w:rsid w:val="00877BAF"/>
    <w:rsid w:val="00885858"/>
    <w:rsid w:val="0089003C"/>
    <w:rsid w:val="00892B2F"/>
    <w:rsid w:val="00894556"/>
    <w:rsid w:val="00897C4D"/>
    <w:rsid w:val="008A3106"/>
    <w:rsid w:val="008A368D"/>
    <w:rsid w:val="008A3716"/>
    <w:rsid w:val="008A423D"/>
    <w:rsid w:val="008A5F52"/>
    <w:rsid w:val="008A632E"/>
    <w:rsid w:val="008A713B"/>
    <w:rsid w:val="008B1974"/>
    <w:rsid w:val="008B297E"/>
    <w:rsid w:val="008B6D63"/>
    <w:rsid w:val="008C11B9"/>
    <w:rsid w:val="008C3C07"/>
    <w:rsid w:val="008C4035"/>
    <w:rsid w:val="008C4211"/>
    <w:rsid w:val="008C4972"/>
    <w:rsid w:val="008C6C09"/>
    <w:rsid w:val="008D494E"/>
    <w:rsid w:val="008D4ECA"/>
    <w:rsid w:val="008E5EF5"/>
    <w:rsid w:val="008E6147"/>
    <w:rsid w:val="008E6569"/>
    <w:rsid w:val="008E7A25"/>
    <w:rsid w:val="008F37F2"/>
    <w:rsid w:val="008F51B6"/>
    <w:rsid w:val="008F6F89"/>
    <w:rsid w:val="009007A8"/>
    <w:rsid w:val="0090227D"/>
    <w:rsid w:val="00902625"/>
    <w:rsid w:val="0090314D"/>
    <w:rsid w:val="0090390F"/>
    <w:rsid w:val="00903A29"/>
    <w:rsid w:val="00904EE7"/>
    <w:rsid w:val="009112C2"/>
    <w:rsid w:val="00911AEE"/>
    <w:rsid w:val="009133D1"/>
    <w:rsid w:val="00914190"/>
    <w:rsid w:val="009145A9"/>
    <w:rsid w:val="00914732"/>
    <w:rsid w:val="00914E1B"/>
    <w:rsid w:val="00917E48"/>
    <w:rsid w:val="00920E6C"/>
    <w:rsid w:val="009220EF"/>
    <w:rsid w:val="00923268"/>
    <w:rsid w:val="00924B89"/>
    <w:rsid w:val="0093028F"/>
    <w:rsid w:val="00936385"/>
    <w:rsid w:val="009369A6"/>
    <w:rsid w:val="00942B21"/>
    <w:rsid w:val="009439E9"/>
    <w:rsid w:val="00943F46"/>
    <w:rsid w:val="00945A70"/>
    <w:rsid w:val="00945FC5"/>
    <w:rsid w:val="00946AF9"/>
    <w:rsid w:val="00950066"/>
    <w:rsid w:val="00955D4A"/>
    <w:rsid w:val="0095654D"/>
    <w:rsid w:val="00957E3B"/>
    <w:rsid w:val="00961724"/>
    <w:rsid w:val="0096281A"/>
    <w:rsid w:val="00963895"/>
    <w:rsid w:val="00963C44"/>
    <w:rsid w:val="00964297"/>
    <w:rsid w:val="00964549"/>
    <w:rsid w:val="00966BDB"/>
    <w:rsid w:val="00967D8D"/>
    <w:rsid w:val="00975A05"/>
    <w:rsid w:val="00977150"/>
    <w:rsid w:val="00982E7F"/>
    <w:rsid w:val="00983E5B"/>
    <w:rsid w:val="00985F49"/>
    <w:rsid w:val="00992EE5"/>
    <w:rsid w:val="00993A45"/>
    <w:rsid w:val="00993B34"/>
    <w:rsid w:val="00993ED0"/>
    <w:rsid w:val="00995478"/>
    <w:rsid w:val="00996540"/>
    <w:rsid w:val="0099731C"/>
    <w:rsid w:val="009A02B4"/>
    <w:rsid w:val="009A310B"/>
    <w:rsid w:val="009A419F"/>
    <w:rsid w:val="009A58FB"/>
    <w:rsid w:val="009A6AA7"/>
    <w:rsid w:val="009A6F69"/>
    <w:rsid w:val="009A79CD"/>
    <w:rsid w:val="009A7ACA"/>
    <w:rsid w:val="009B0C15"/>
    <w:rsid w:val="009B0D77"/>
    <w:rsid w:val="009B1A2A"/>
    <w:rsid w:val="009B4A6C"/>
    <w:rsid w:val="009B5A16"/>
    <w:rsid w:val="009B77A2"/>
    <w:rsid w:val="009C5C90"/>
    <w:rsid w:val="009D06AE"/>
    <w:rsid w:val="009D1D31"/>
    <w:rsid w:val="009D1E68"/>
    <w:rsid w:val="009D374B"/>
    <w:rsid w:val="009D3DC0"/>
    <w:rsid w:val="009D769E"/>
    <w:rsid w:val="009E123C"/>
    <w:rsid w:val="009E6AB7"/>
    <w:rsid w:val="009F19F0"/>
    <w:rsid w:val="009F6AAD"/>
    <w:rsid w:val="00A03AB0"/>
    <w:rsid w:val="00A07879"/>
    <w:rsid w:val="00A10A6D"/>
    <w:rsid w:val="00A11073"/>
    <w:rsid w:val="00A12B5B"/>
    <w:rsid w:val="00A23BCF"/>
    <w:rsid w:val="00A24E75"/>
    <w:rsid w:val="00A253FB"/>
    <w:rsid w:val="00A3039B"/>
    <w:rsid w:val="00A33131"/>
    <w:rsid w:val="00A34BC4"/>
    <w:rsid w:val="00A366EF"/>
    <w:rsid w:val="00A4183B"/>
    <w:rsid w:val="00A42412"/>
    <w:rsid w:val="00A4506F"/>
    <w:rsid w:val="00A46775"/>
    <w:rsid w:val="00A46D95"/>
    <w:rsid w:val="00A51870"/>
    <w:rsid w:val="00A52E7D"/>
    <w:rsid w:val="00A53B68"/>
    <w:rsid w:val="00A54AA5"/>
    <w:rsid w:val="00A55CCF"/>
    <w:rsid w:val="00A6034E"/>
    <w:rsid w:val="00A60B46"/>
    <w:rsid w:val="00A63C21"/>
    <w:rsid w:val="00A706D4"/>
    <w:rsid w:val="00A72253"/>
    <w:rsid w:val="00A72B9B"/>
    <w:rsid w:val="00A7349F"/>
    <w:rsid w:val="00A755FA"/>
    <w:rsid w:val="00A77989"/>
    <w:rsid w:val="00A80E2D"/>
    <w:rsid w:val="00A83F18"/>
    <w:rsid w:val="00A86F32"/>
    <w:rsid w:val="00A91505"/>
    <w:rsid w:val="00A91DC4"/>
    <w:rsid w:val="00A92DF5"/>
    <w:rsid w:val="00A95071"/>
    <w:rsid w:val="00A97ECD"/>
    <w:rsid w:val="00AA2387"/>
    <w:rsid w:val="00AA2881"/>
    <w:rsid w:val="00AA4F1E"/>
    <w:rsid w:val="00AB29AD"/>
    <w:rsid w:val="00AB5397"/>
    <w:rsid w:val="00AB5EF9"/>
    <w:rsid w:val="00AB602F"/>
    <w:rsid w:val="00AC016B"/>
    <w:rsid w:val="00AC0D1C"/>
    <w:rsid w:val="00AD0033"/>
    <w:rsid w:val="00AD0B71"/>
    <w:rsid w:val="00AD12F7"/>
    <w:rsid w:val="00AE09A8"/>
    <w:rsid w:val="00AE143D"/>
    <w:rsid w:val="00AE1E93"/>
    <w:rsid w:val="00AE2647"/>
    <w:rsid w:val="00AE7677"/>
    <w:rsid w:val="00AF718E"/>
    <w:rsid w:val="00B0004E"/>
    <w:rsid w:val="00B011D2"/>
    <w:rsid w:val="00B019C8"/>
    <w:rsid w:val="00B0394F"/>
    <w:rsid w:val="00B042BE"/>
    <w:rsid w:val="00B074DA"/>
    <w:rsid w:val="00B1701F"/>
    <w:rsid w:val="00B17FC8"/>
    <w:rsid w:val="00B2190E"/>
    <w:rsid w:val="00B23257"/>
    <w:rsid w:val="00B233A9"/>
    <w:rsid w:val="00B26234"/>
    <w:rsid w:val="00B26362"/>
    <w:rsid w:val="00B36B31"/>
    <w:rsid w:val="00B41AF5"/>
    <w:rsid w:val="00B45300"/>
    <w:rsid w:val="00B462C3"/>
    <w:rsid w:val="00B46754"/>
    <w:rsid w:val="00B475FF"/>
    <w:rsid w:val="00B50816"/>
    <w:rsid w:val="00B51F0E"/>
    <w:rsid w:val="00B5606C"/>
    <w:rsid w:val="00B57D3F"/>
    <w:rsid w:val="00B57D8B"/>
    <w:rsid w:val="00B6057C"/>
    <w:rsid w:val="00B67A5C"/>
    <w:rsid w:val="00B704DA"/>
    <w:rsid w:val="00B7173D"/>
    <w:rsid w:val="00B72F8E"/>
    <w:rsid w:val="00B7461B"/>
    <w:rsid w:val="00B75381"/>
    <w:rsid w:val="00B7565B"/>
    <w:rsid w:val="00B774EA"/>
    <w:rsid w:val="00B81E1B"/>
    <w:rsid w:val="00B848B2"/>
    <w:rsid w:val="00B84A07"/>
    <w:rsid w:val="00B84D05"/>
    <w:rsid w:val="00B85C10"/>
    <w:rsid w:val="00B915D2"/>
    <w:rsid w:val="00B919CA"/>
    <w:rsid w:val="00B92CD9"/>
    <w:rsid w:val="00B92D3B"/>
    <w:rsid w:val="00B9387F"/>
    <w:rsid w:val="00B95C0F"/>
    <w:rsid w:val="00B95F34"/>
    <w:rsid w:val="00BA0330"/>
    <w:rsid w:val="00BA32C4"/>
    <w:rsid w:val="00BA3C06"/>
    <w:rsid w:val="00BA5031"/>
    <w:rsid w:val="00BA6C56"/>
    <w:rsid w:val="00BA7130"/>
    <w:rsid w:val="00BA7397"/>
    <w:rsid w:val="00BB3842"/>
    <w:rsid w:val="00BC3577"/>
    <w:rsid w:val="00BC5A04"/>
    <w:rsid w:val="00BC6E2F"/>
    <w:rsid w:val="00BD10E0"/>
    <w:rsid w:val="00BD2F8D"/>
    <w:rsid w:val="00BD3034"/>
    <w:rsid w:val="00BD37A2"/>
    <w:rsid w:val="00BD3EFF"/>
    <w:rsid w:val="00BD425D"/>
    <w:rsid w:val="00BD7281"/>
    <w:rsid w:val="00BE680D"/>
    <w:rsid w:val="00BF0337"/>
    <w:rsid w:val="00BF30A7"/>
    <w:rsid w:val="00C003B3"/>
    <w:rsid w:val="00C03A10"/>
    <w:rsid w:val="00C12BC2"/>
    <w:rsid w:val="00C149AC"/>
    <w:rsid w:val="00C159B7"/>
    <w:rsid w:val="00C16318"/>
    <w:rsid w:val="00C1632F"/>
    <w:rsid w:val="00C209C7"/>
    <w:rsid w:val="00C2243C"/>
    <w:rsid w:val="00C224A8"/>
    <w:rsid w:val="00C22783"/>
    <w:rsid w:val="00C22D63"/>
    <w:rsid w:val="00C235AD"/>
    <w:rsid w:val="00C2622F"/>
    <w:rsid w:val="00C321B3"/>
    <w:rsid w:val="00C41BE6"/>
    <w:rsid w:val="00C425DA"/>
    <w:rsid w:val="00C4389D"/>
    <w:rsid w:val="00C43CBB"/>
    <w:rsid w:val="00C444D6"/>
    <w:rsid w:val="00C46ADA"/>
    <w:rsid w:val="00C479B8"/>
    <w:rsid w:val="00C5469E"/>
    <w:rsid w:val="00C615C7"/>
    <w:rsid w:val="00C61ABE"/>
    <w:rsid w:val="00C6641D"/>
    <w:rsid w:val="00C7027F"/>
    <w:rsid w:val="00C71400"/>
    <w:rsid w:val="00C71962"/>
    <w:rsid w:val="00C71F17"/>
    <w:rsid w:val="00C72157"/>
    <w:rsid w:val="00C73FD2"/>
    <w:rsid w:val="00C7418E"/>
    <w:rsid w:val="00C753B1"/>
    <w:rsid w:val="00C80E9B"/>
    <w:rsid w:val="00C8363E"/>
    <w:rsid w:val="00C84453"/>
    <w:rsid w:val="00C85093"/>
    <w:rsid w:val="00C95C32"/>
    <w:rsid w:val="00C97ADB"/>
    <w:rsid w:val="00C97F07"/>
    <w:rsid w:val="00CA3B1F"/>
    <w:rsid w:val="00CA43CE"/>
    <w:rsid w:val="00CA523A"/>
    <w:rsid w:val="00CA559B"/>
    <w:rsid w:val="00CA6027"/>
    <w:rsid w:val="00CA67AD"/>
    <w:rsid w:val="00CA7D86"/>
    <w:rsid w:val="00CB0AA7"/>
    <w:rsid w:val="00CB72EE"/>
    <w:rsid w:val="00CC1143"/>
    <w:rsid w:val="00CC2C61"/>
    <w:rsid w:val="00CC4442"/>
    <w:rsid w:val="00CC46CA"/>
    <w:rsid w:val="00CD0542"/>
    <w:rsid w:val="00CD3BB5"/>
    <w:rsid w:val="00CD3F01"/>
    <w:rsid w:val="00CE0681"/>
    <w:rsid w:val="00CE1296"/>
    <w:rsid w:val="00CE5F14"/>
    <w:rsid w:val="00CE6F8B"/>
    <w:rsid w:val="00CF34CB"/>
    <w:rsid w:val="00CF388C"/>
    <w:rsid w:val="00D01548"/>
    <w:rsid w:val="00D01606"/>
    <w:rsid w:val="00D01D9F"/>
    <w:rsid w:val="00D047BE"/>
    <w:rsid w:val="00D06F75"/>
    <w:rsid w:val="00D10556"/>
    <w:rsid w:val="00D10B3A"/>
    <w:rsid w:val="00D1106D"/>
    <w:rsid w:val="00D12B41"/>
    <w:rsid w:val="00D13C29"/>
    <w:rsid w:val="00D156DC"/>
    <w:rsid w:val="00D21647"/>
    <w:rsid w:val="00D219BB"/>
    <w:rsid w:val="00D244C4"/>
    <w:rsid w:val="00D250FA"/>
    <w:rsid w:val="00D25B04"/>
    <w:rsid w:val="00D32BAA"/>
    <w:rsid w:val="00D42D90"/>
    <w:rsid w:val="00D4612E"/>
    <w:rsid w:val="00D50958"/>
    <w:rsid w:val="00D53A6A"/>
    <w:rsid w:val="00D55064"/>
    <w:rsid w:val="00D5522E"/>
    <w:rsid w:val="00D57A91"/>
    <w:rsid w:val="00D6151B"/>
    <w:rsid w:val="00D6190D"/>
    <w:rsid w:val="00D6486F"/>
    <w:rsid w:val="00D67517"/>
    <w:rsid w:val="00D76233"/>
    <w:rsid w:val="00D77191"/>
    <w:rsid w:val="00D774C1"/>
    <w:rsid w:val="00D84593"/>
    <w:rsid w:val="00D853DC"/>
    <w:rsid w:val="00D85886"/>
    <w:rsid w:val="00D859BF"/>
    <w:rsid w:val="00D87B51"/>
    <w:rsid w:val="00D90E2C"/>
    <w:rsid w:val="00D9596F"/>
    <w:rsid w:val="00DA0512"/>
    <w:rsid w:val="00DA502F"/>
    <w:rsid w:val="00DB0BFA"/>
    <w:rsid w:val="00DB1778"/>
    <w:rsid w:val="00DB315A"/>
    <w:rsid w:val="00DC0519"/>
    <w:rsid w:val="00DC35A3"/>
    <w:rsid w:val="00DC6A25"/>
    <w:rsid w:val="00DC6A39"/>
    <w:rsid w:val="00DC7BEB"/>
    <w:rsid w:val="00DD00D1"/>
    <w:rsid w:val="00DD2D48"/>
    <w:rsid w:val="00DD7230"/>
    <w:rsid w:val="00DD795B"/>
    <w:rsid w:val="00DE044F"/>
    <w:rsid w:val="00DE1064"/>
    <w:rsid w:val="00DE1866"/>
    <w:rsid w:val="00DE4011"/>
    <w:rsid w:val="00DE5408"/>
    <w:rsid w:val="00DE6D83"/>
    <w:rsid w:val="00DE7CC1"/>
    <w:rsid w:val="00DF0A3F"/>
    <w:rsid w:val="00DF0DB8"/>
    <w:rsid w:val="00DF0F4D"/>
    <w:rsid w:val="00DF155A"/>
    <w:rsid w:val="00DF2071"/>
    <w:rsid w:val="00DF3005"/>
    <w:rsid w:val="00DF3C27"/>
    <w:rsid w:val="00DF3E66"/>
    <w:rsid w:val="00DF40C4"/>
    <w:rsid w:val="00DF65E1"/>
    <w:rsid w:val="00E043F0"/>
    <w:rsid w:val="00E048F5"/>
    <w:rsid w:val="00E0525F"/>
    <w:rsid w:val="00E05614"/>
    <w:rsid w:val="00E105CA"/>
    <w:rsid w:val="00E12093"/>
    <w:rsid w:val="00E123C9"/>
    <w:rsid w:val="00E12E32"/>
    <w:rsid w:val="00E15298"/>
    <w:rsid w:val="00E15FD6"/>
    <w:rsid w:val="00E16D90"/>
    <w:rsid w:val="00E21443"/>
    <w:rsid w:val="00E214A5"/>
    <w:rsid w:val="00E24825"/>
    <w:rsid w:val="00E24880"/>
    <w:rsid w:val="00E2603A"/>
    <w:rsid w:val="00E277DE"/>
    <w:rsid w:val="00E30BAB"/>
    <w:rsid w:val="00E33B04"/>
    <w:rsid w:val="00E35818"/>
    <w:rsid w:val="00E41BA4"/>
    <w:rsid w:val="00E50D6D"/>
    <w:rsid w:val="00E57065"/>
    <w:rsid w:val="00E61AE0"/>
    <w:rsid w:val="00E6302B"/>
    <w:rsid w:val="00E65C11"/>
    <w:rsid w:val="00E65FE7"/>
    <w:rsid w:val="00E70DBF"/>
    <w:rsid w:val="00E710C1"/>
    <w:rsid w:val="00E7458E"/>
    <w:rsid w:val="00E76B9C"/>
    <w:rsid w:val="00E7771D"/>
    <w:rsid w:val="00E847D1"/>
    <w:rsid w:val="00E859EB"/>
    <w:rsid w:val="00E91448"/>
    <w:rsid w:val="00E935AF"/>
    <w:rsid w:val="00E93A40"/>
    <w:rsid w:val="00E94282"/>
    <w:rsid w:val="00EA206E"/>
    <w:rsid w:val="00EA4CB8"/>
    <w:rsid w:val="00EB58F5"/>
    <w:rsid w:val="00EC0AA9"/>
    <w:rsid w:val="00EC5C7C"/>
    <w:rsid w:val="00EC6E8D"/>
    <w:rsid w:val="00ED1183"/>
    <w:rsid w:val="00ED12D7"/>
    <w:rsid w:val="00ED12F6"/>
    <w:rsid w:val="00ED67E1"/>
    <w:rsid w:val="00ED78D2"/>
    <w:rsid w:val="00ED7982"/>
    <w:rsid w:val="00EE4130"/>
    <w:rsid w:val="00EE6B17"/>
    <w:rsid w:val="00EE70D6"/>
    <w:rsid w:val="00EE765D"/>
    <w:rsid w:val="00EE788C"/>
    <w:rsid w:val="00EE7D9E"/>
    <w:rsid w:val="00EE7DEF"/>
    <w:rsid w:val="00EF1130"/>
    <w:rsid w:val="00EF25CC"/>
    <w:rsid w:val="00EF4DFE"/>
    <w:rsid w:val="00EF6FC5"/>
    <w:rsid w:val="00F02402"/>
    <w:rsid w:val="00F04A39"/>
    <w:rsid w:val="00F07226"/>
    <w:rsid w:val="00F12CFD"/>
    <w:rsid w:val="00F12FDC"/>
    <w:rsid w:val="00F14DD8"/>
    <w:rsid w:val="00F203DD"/>
    <w:rsid w:val="00F22349"/>
    <w:rsid w:val="00F25776"/>
    <w:rsid w:val="00F30B4D"/>
    <w:rsid w:val="00F31761"/>
    <w:rsid w:val="00F3364F"/>
    <w:rsid w:val="00F33C05"/>
    <w:rsid w:val="00F37678"/>
    <w:rsid w:val="00F4202B"/>
    <w:rsid w:val="00F43CAF"/>
    <w:rsid w:val="00F46C53"/>
    <w:rsid w:val="00F46C81"/>
    <w:rsid w:val="00F470EB"/>
    <w:rsid w:val="00F51E22"/>
    <w:rsid w:val="00F53A80"/>
    <w:rsid w:val="00F54D00"/>
    <w:rsid w:val="00F55503"/>
    <w:rsid w:val="00F61814"/>
    <w:rsid w:val="00F643F3"/>
    <w:rsid w:val="00F6585A"/>
    <w:rsid w:val="00F67FF2"/>
    <w:rsid w:val="00F72E05"/>
    <w:rsid w:val="00F73A61"/>
    <w:rsid w:val="00F746F8"/>
    <w:rsid w:val="00F7688C"/>
    <w:rsid w:val="00F81133"/>
    <w:rsid w:val="00F81AC4"/>
    <w:rsid w:val="00F90F84"/>
    <w:rsid w:val="00F92021"/>
    <w:rsid w:val="00F9331E"/>
    <w:rsid w:val="00F952BF"/>
    <w:rsid w:val="00F95BBB"/>
    <w:rsid w:val="00FA06D6"/>
    <w:rsid w:val="00FA116C"/>
    <w:rsid w:val="00FA6E0F"/>
    <w:rsid w:val="00FA74BF"/>
    <w:rsid w:val="00FA7592"/>
    <w:rsid w:val="00FA774F"/>
    <w:rsid w:val="00FB3232"/>
    <w:rsid w:val="00FB59F1"/>
    <w:rsid w:val="00FB75A7"/>
    <w:rsid w:val="00FC146F"/>
    <w:rsid w:val="00FC2C33"/>
    <w:rsid w:val="00FC3DF7"/>
    <w:rsid w:val="00FC5348"/>
    <w:rsid w:val="00FC7F67"/>
    <w:rsid w:val="00FD0033"/>
    <w:rsid w:val="00FD6A07"/>
    <w:rsid w:val="00FD7C4D"/>
    <w:rsid w:val="00FE0143"/>
    <w:rsid w:val="00FE1D22"/>
    <w:rsid w:val="00FE2259"/>
    <w:rsid w:val="00FE4005"/>
    <w:rsid w:val="00FE661F"/>
    <w:rsid w:val="00FE7C30"/>
    <w:rsid w:val="00FF0AB5"/>
    <w:rsid w:val="00FF3348"/>
    <w:rsid w:val="00FF7B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BC230"/>
  <w15:chartTrackingRefBased/>
  <w15:docId w15:val="{9A97BCF2-58E6-47A0-B33F-8BDB781C7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Body CS)"/>
        <w:color w:val="000000" w:themeColor="text1"/>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253"/>
    <w:pPr>
      <w:spacing w:after="240" w:line="276" w:lineRule="auto"/>
    </w:pPr>
  </w:style>
  <w:style w:type="paragraph" w:styleId="Heading1">
    <w:name w:val="heading 1"/>
    <w:basedOn w:val="Normal"/>
    <w:next w:val="Normal"/>
    <w:link w:val="Heading1Char"/>
    <w:uiPriority w:val="9"/>
    <w:qFormat/>
    <w:rsid w:val="00963895"/>
    <w:pPr>
      <w:keepNext/>
      <w:keepLines/>
      <w:numPr>
        <w:numId w:val="5"/>
      </w:numPr>
      <w:spacing w:before="360" w:after="120"/>
      <w:ind w:left="431" w:hanging="431"/>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87754A"/>
    <w:pPr>
      <w:keepNext/>
      <w:keepLines/>
      <w:numPr>
        <w:ilvl w:val="1"/>
        <w:numId w:val="5"/>
      </w:numPr>
      <w:spacing w:before="40" w:after="120"/>
      <w:outlineLvl w:val="1"/>
    </w:pPr>
    <w:rPr>
      <w:rFonts w:ascii="Arial" w:eastAsiaTheme="majorEastAsia" w:hAnsi="Arial" w:cstheme="majorBidi"/>
      <w:b/>
      <w:sz w:val="28"/>
      <w:szCs w:val="26"/>
    </w:rPr>
  </w:style>
  <w:style w:type="paragraph" w:styleId="Heading3">
    <w:name w:val="heading 3"/>
    <w:basedOn w:val="Heading2"/>
    <w:next w:val="Normal"/>
    <w:link w:val="Heading3Char"/>
    <w:uiPriority w:val="9"/>
    <w:unhideWhenUsed/>
    <w:qFormat/>
    <w:rsid w:val="00DF65E1"/>
    <w:pPr>
      <w:numPr>
        <w:ilvl w:val="2"/>
      </w:numPr>
      <w:outlineLvl w:val="2"/>
    </w:pPr>
    <w:rPr>
      <w:sz w:val="24"/>
    </w:rPr>
  </w:style>
  <w:style w:type="paragraph" w:styleId="Heading4">
    <w:name w:val="heading 4"/>
    <w:basedOn w:val="Normal"/>
    <w:next w:val="Normal"/>
    <w:link w:val="Heading4Char"/>
    <w:uiPriority w:val="9"/>
    <w:semiHidden/>
    <w:unhideWhenUsed/>
    <w:qFormat/>
    <w:rsid w:val="00DF65E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65E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65E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65E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65E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65E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44C4"/>
    <w:pPr>
      <w:spacing w:before="600" w:after="600"/>
      <w:contextualSpacing/>
    </w:pPr>
    <w:rPr>
      <w:rFonts w:ascii="Arial" w:eastAsiaTheme="majorEastAsia" w:hAnsi="Arial" w:cstheme="majorBidi"/>
      <w:b/>
      <w:color w:val="auto"/>
      <w:spacing w:val="-10"/>
      <w:kern w:val="28"/>
      <w:sz w:val="56"/>
      <w:szCs w:val="56"/>
    </w:rPr>
  </w:style>
  <w:style w:type="character" w:customStyle="1" w:styleId="TitleChar">
    <w:name w:val="Title Char"/>
    <w:basedOn w:val="DefaultParagraphFont"/>
    <w:link w:val="Title"/>
    <w:uiPriority w:val="10"/>
    <w:rsid w:val="00D244C4"/>
    <w:rPr>
      <w:rFonts w:ascii="Arial" w:eastAsiaTheme="majorEastAsia" w:hAnsi="Arial" w:cstheme="majorBidi"/>
      <w:b/>
      <w:color w:val="auto"/>
      <w:spacing w:val="-10"/>
      <w:kern w:val="28"/>
      <w:sz w:val="56"/>
      <w:szCs w:val="56"/>
    </w:rPr>
  </w:style>
  <w:style w:type="character" w:customStyle="1" w:styleId="Heading1Char">
    <w:name w:val="Heading 1 Char"/>
    <w:basedOn w:val="DefaultParagraphFont"/>
    <w:link w:val="Heading1"/>
    <w:uiPriority w:val="9"/>
    <w:rsid w:val="00963895"/>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7754A"/>
    <w:rPr>
      <w:rFonts w:ascii="Arial" w:eastAsiaTheme="majorEastAsia" w:hAnsi="Arial" w:cstheme="majorBidi"/>
      <w:b/>
      <w:sz w:val="28"/>
      <w:szCs w:val="26"/>
    </w:rPr>
  </w:style>
  <w:style w:type="paragraph" w:styleId="ListParagraph">
    <w:name w:val="List Paragraph"/>
    <w:basedOn w:val="Normal"/>
    <w:uiPriority w:val="34"/>
    <w:qFormat/>
    <w:rsid w:val="002962EF"/>
    <w:pPr>
      <w:spacing w:before="120" w:after="120"/>
      <w:ind w:left="720"/>
    </w:pPr>
  </w:style>
  <w:style w:type="paragraph" w:styleId="Header">
    <w:name w:val="header"/>
    <w:basedOn w:val="Normal"/>
    <w:link w:val="HeaderChar"/>
    <w:uiPriority w:val="99"/>
    <w:unhideWhenUsed/>
    <w:rsid w:val="00764CC9"/>
    <w:pPr>
      <w:tabs>
        <w:tab w:val="center" w:pos="4513"/>
        <w:tab w:val="right" w:pos="9026"/>
      </w:tabs>
    </w:pPr>
  </w:style>
  <w:style w:type="character" w:customStyle="1" w:styleId="HeaderChar">
    <w:name w:val="Header Char"/>
    <w:basedOn w:val="DefaultParagraphFont"/>
    <w:link w:val="Header"/>
    <w:uiPriority w:val="99"/>
    <w:rsid w:val="00764CC9"/>
  </w:style>
  <w:style w:type="paragraph" w:styleId="Footer">
    <w:name w:val="footer"/>
    <w:basedOn w:val="Normal"/>
    <w:link w:val="FooterChar"/>
    <w:uiPriority w:val="99"/>
    <w:unhideWhenUsed/>
    <w:rsid w:val="00764CC9"/>
    <w:pPr>
      <w:tabs>
        <w:tab w:val="center" w:pos="4513"/>
        <w:tab w:val="right" w:pos="9026"/>
      </w:tabs>
    </w:pPr>
  </w:style>
  <w:style w:type="character" w:customStyle="1" w:styleId="FooterChar">
    <w:name w:val="Footer Char"/>
    <w:basedOn w:val="DefaultParagraphFont"/>
    <w:link w:val="Footer"/>
    <w:uiPriority w:val="99"/>
    <w:rsid w:val="00764CC9"/>
  </w:style>
  <w:style w:type="character" w:styleId="Hyperlink">
    <w:name w:val="Hyperlink"/>
    <w:basedOn w:val="DefaultParagraphFont"/>
    <w:uiPriority w:val="99"/>
    <w:unhideWhenUsed/>
    <w:rsid w:val="00B95C0F"/>
    <w:rPr>
      <w:color w:val="0563C1" w:themeColor="hyperlink"/>
      <w:u w:val="single"/>
    </w:rPr>
  </w:style>
  <w:style w:type="character" w:styleId="UnresolvedMention">
    <w:name w:val="Unresolved Mention"/>
    <w:basedOn w:val="DefaultParagraphFont"/>
    <w:uiPriority w:val="99"/>
    <w:semiHidden/>
    <w:unhideWhenUsed/>
    <w:rsid w:val="00B95C0F"/>
    <w:rPr>
      <w:color w:val="605E5C"/>
      <w:shd w:val="clear" w:color="auto" w:fill="E1DFDD"/>
    </w:rPr>
  </w:style>
  <w:style w:type="character" w:styleId="FollowedHyperlink">
    <w:name w:val="FollowedHyperlink"/>
    <w:basedOn w:val="DefaultParagraphFont"/>
    <w:uiPriority w:val="99"/>
    <w:semiHidden/>
    <w:unhideWhenUsed/>
    <w:rsid w:val="00FE1D22"/>
    <w:rPr>
      <w:color w:val="954F72" w:themeColor="followedHyperlink"/>
      <w:u w:val="single"/>
    </w:rPr>
  </w:style>
  <w:style w:type="table" w:styleId="TableGridLight">
    <w:name w:val="Grid Table Light"/>
    <w:basedOn w:val="TableNormal"/>
    <w:uiPriority w:val="40"/>
    <w:rsid w:val="00A91DC4"/>
    <w:pPr>
      <w:spacing w:after="240"/>
    </w:pPr>
    <w:tblPr>
      <w:tblBorders>
        <w:top w:val="single" w:sz="4" w:space="0" w:color="000000" w:themeColor="text1"/>
        <w:bottom w:val="single" w:sz="4" w:space="0" w:color="000000" w:themeColor="text1"/>
      </w:tblBorders>
      <w:tblCellMar>
        <w:top w:w="85" w:type="dxa"/>
        <w:bottom w:w="85" w:type="dxa"/>
      </w:tblCellMar>
    </w:tblPr>
    <w:trPr>
      <w:cantSplit/>
    </w:trPr>
    <w:tcPr>
      <w:shd w:val="clear" w:color="auto" w:fill="auto"/>
      <w:vAlign w:val="center"/>
    </w:tcPr>
    <w:tblStylePr w:type="firstRow">
      <w:rPr>
        <w:rFonts w:ascii="Times New Roman" w:hAnsi="Times New Roman"/>
        <w:i/>
        <w:sz w:val="24"/>
      </w:rPr>
      <w:tblPr/>
      <w:trPr>
        <w:tblHeader/>
      </w:trPr>
      <w:tcPr>
        <w:tcBorders>
          <w:bottom w:val="single" w:sz="4" w:space="0" w:color="000000" w:themeColor="text1"/>
        </w:tcBorders>
        <w:vAlign w:val="top"/>
      </w:tcPr>
    </w:tblStylePr>
  </w:style>
  <w:style w:type="paragraph" w:customStyle="1" w:styleId="NormalTable">
    <w:name w:val="NormalTable"/>
    <w:basedOn w:val="Normal"/>
    <w:qFormat/>
    <w:rsid w:val="00914732"/>
    <w:pPr>
      <w:spacing w:after="0"/>
    </w:pPr>
    <w:rPr>
      <w:i/>
      <w:lang w:val="sv-SE"/>
    </w:rPr>
  </w:style>
  <w:style w:type="character" w:customStyle="1" w:styleId="Heading3Char">
    <w:name w:val="Heading 3 Char"/>
    <w:basedOn w:val="DefaultParagraphFont"/>
    <w:link w:val="Heading3"/>
    <w:uiPriority w:val="9"/>
    <w:rsid w:val="00DF65E1"/>
    <w:rPr>
      <w:rFonts w:ascii="Arial" w:eastAsiaTheme="majorEastAsia" w:hAnsi="Arial" w:cstheme="majorBidi"/>
      <w:b/>
      <w:szCs w:val="26"/>
    </w:rPr>
  </w:style>
  <w:style w:type="character" w:customStyle="1" w:styleId="Heading4Char">
    <w:name w:val="Heading 4 Char"/>
    <w:basedOn w:val="DefaultParagraphFont"/>
    <w:link w:val="Heading4"/>
    <w:uiPriority w:val="9"/>
    <w:semiHidden/>
    <w:rsid w:val="00DF65E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F65E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F65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F65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F65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65E1"/>
    <w:rPr>
      <w:rFonts w:asciiTheme="majorHAnsi" w:eastAsiaTheme="majorEastAsia" w:hAnsiTheme="majorHAnsi" w:cstheme="majorBidi"/>
      <w:i/>
      <w:iCs/>
      <w:color w:val="272727" w:themeColor="text1" w:themeTint="D8"/>
      <w:sz w:val="21"/>
      <w:szCs w:val="21"/>
    </w:rPr>
  </w:style>
  <w:style w:type="table" w:styleId="PlainTable1">
    <w:name w:val="Plain Table 1"/>
    <w:basedOn w:val="TableNormal"/>
    <w:uiPriority w:val="41"/>
    <w:rsid w:val="00D12B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06C17"/>
  </w:style>
  <w:style w:type="paragraph" w:styleId="FootnoteText">
    <w:name w:val="footnote text"/>
    <w:basedOn w:val="Normal"/>
    <w:link w:val="FootnoteTextChar"/>
    <w:uiPriority w:val="99"/>
    <w:semiHidden/>
    <w:unhideWhenUsed/>
    <w:rsid w:val="001968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6875"/>
    <w:rPr>
      <w:sz w:val="20"/>
      <w:szCs w:val="20"/>
    </w:rPr>
  </w:style>
  <w:style w:type="character" w:styleId="FootnoteReference">
    <w:name w:val="footnote reference"/>
    <w:basedOn w:val="DefaultParagraphFont"/>
    <w:uiPriority w:val="99"/>
    <w:semiHidden/>
    <w:unhideWhenUsed/>
    <w:rsid w:val="00196875"/>
    <w:rPr>
      <w:vertAlign w:val="superscript"/>
    </w:rPr>
  </w:style>
  <w:style w:type="paragraph" w:styleId="TOCHeading">
    <w:name w:val="TOC Heading"/>
    <w:basedOn w:val="Heading1"/>
    <w:next w:val="Normal"/>
    <w:uiPriority w:val="39"/>
    <w:unhideWhenUsed/>
    <w:qFormat/>
    <w:rsid w:val="00914E1B"/>
    <w:pPr>
      <w:numPr>
        <w:numId w:val="0"/>
      </w:numPr>
      <w:spacing w:before="480" w:after="0"/>
      <w:outlineLvl w:val="9"/>
    </w:pPr>
    <w:rPr>
      <w:b w:val="0"/>
      <w:bCs/>
      <w:kern w:val="0"/>
      <w:sz w:val="28"/>
      <w:szCs w:val="28"/>
      <w14:ligatures w14:val="none"/>
    </w:rPr>
  </w:style>
  <w:style w:type="paragraph" w:styleId="TOC1">
    <w:name w:val="toc 1"/>
    <w:basedOn w:val="Normal"/>
    <w:next w:val="Normal"/>
    <w:autoRedefine/>
    <w:uiPriority w:val="39"/>
    <w:unhideWhenUsed/>
    <w:rsid w:val="00914E1B"/>
    <w:pPr>
      <w:spacing w:before="120" w:after="0"/>
    </w:pPr>
    <w:rPr>
      <w:rFonts w:cstheme="minorHAnsi"/>
      <w:bCs/>
      <w:i/>
      <w:iCs/>
    </w:rPr>
  </w:style>
  <w:style w:type="paragraph" w:styleId="TOC2">
    <w:name w:val="toc 2"/>
    <w:basedOn w:val="Normal"/>
    <w:next w:val="Normal"/>
    <w:autoRedefine/>
    <w:uiPriority w:val="39"/>
    <w:unhideWhenUsed/>
    <w:rsid w:val="00914E1B"/>
    <w:pPr>
      <w:spacing w:before="120" w:after="0"/>
      <w:ind w:left="240"/>
    </w:pPr>
    <w:rPr>
      <w:rFonts w:cstheme="minorHAnsi"/>
      <w:bCs/>
      <w:sz w:val="22"/>
      <w:szCs w:val="22"/>
    </w:rPr>
  </w:style>
  <w:style w:type="paragraph" w:styleId="TOC3">
    <w:name w:val="toc 3"/>
    <w:basedOn w:val="Normal"/>
    <w:next w:val="Normal"/>
    <w:autoRedefine/>
    <w:uiPriority w:val="39"/>
    <w:unhideWhenUsed/>
    <w:rsid w:val="00914E1B"/>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14E1B"/>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14E1B"/>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14E1B"/>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14E1B"/>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14E1B"/>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14E1B"/>
    <w:pPr>
      <w:spacing w:after="0"/>
      <w:ind w:left="1920"/>
    </w:pPr>
    <w:rPr>
      <w:rFonts w:asciiTheme="minorHAnsi" w:hAnsiTheme="minorHAnsi" w:cstheme="minorHAnsi"/>
      <w:sz w:val="20"/>
      <w:szCs w:val="20"/>
    </w:rPr>
  </w:style>
  <w:style w:type="table" w:styleId="TableGrid">
    <w:name w:val="Table Grid"/>
    <w:basedOn w:val="TableNormal"/>
    <w:uiPriority w:val="39"/>
    <w:rsid w:val="008F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tyle">
    <w:name w:val="CodeStyle"/>
    <w:basedOn w:val="Normal"/>
    <w:qFormat/>
    <w:rsid w:val="00B0394F"/>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ind w:left="1134" w:right="1134"/>
      <w:contextualSpacing/>
    </w:pPr>
    <w:rPr>
      <w:rFonts w:ascii="Courier New" w:hAnsi="Courier New"/>
      <w:sz w:val="18"/>
      <w:lang w:val="en-GB"/>
    </w:rPr>
  </w:style>
  <w:style w:type="paragraph" w:customStyle="1" w:styleId="Severity">
    <w:name w:val="Severity"/>
    <w:basedOn w:val="Normal"/>
    <w:qFormat/>
    <w:rsid w:val="00950066"/>
    <w:rPr>
      <w:rFonts w:ascii="Arial Narrow" w:hAnsi="Arial Narrow"/>
      <w:sz w:val="22"/>
    </w:rPr>
  </w:style>
  <w:style w:type="paragraph" w:customStyle="1" w:styleId="Default">
    <w:name w:val="Default"/>
    <w:rsid w:val="00240FC6"/>
    <w:pPr>
      <w:autoSpaceDE w:val="0"/>
      <w:autoSpaceDN w:val="0"/>
      <w:adjustRightInd w:val="0"/>
    </w:pPr>
    <w:rPr>
      <w:rFonts w:cs="Times New Roman"/>
      <w:color w:val="000000"/>
      <w:kern w:val="0"/>
      <w:lang w:val="en-SE"/>
    </w:rPr>
  </w:style>
  <w:style w:type="character" w:customStyle="1" w:styleId="expandableitem">
    <w:name w:val="expandableitem"/>
    <w:basedOn w:val="DefaultParagraphFont"/>
    <w:rsid w:val="007D3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17391">
      <w:bodyDiv w:val="1"/>
      <w:marLeft w:val="0"/>
      <w:marRight w:val="0"/>
      <w:marTop w:val="0"/>
      <w:marBottom w:val="0"/>
      <w:divBdr>
        <w:top w:val="none" w:sz="0" w:space="0" w:color="auto"/>
        <w:left w:val="none" w:sz="0" w:space="0" w:color="auto"/>
        <w:bottom w:val="none" w:sz="0" w:space="0" w:color="auto"/>
        <w:right w:val="none" w:sz="0" w:space="0" w:color="auto"/>
      </w:divBdr>
    </w:div>
    <w:div w:id="578054472">
      <w:bodyDiv w:val="1"/>
      <w:marLeft w:val="0"/>
      <w:marRight w:val="0"/>
      <w:marTop w:val="0"/>
      <w:marBottom w:val="0"/>
      <w:divBdr>
        <w:top w:val="none" w:sz="0" w:space="0" w:color="auto"/>
        <w:left w:val="none" w:sz="0" w:space="0" w:color="auto"/>
        <w:bottom w:val="none" w:sz="0" w:space="0" w:color="auto"/>
        <w:right w:val="none" w:sz="0" w:space="0" w:color="auto"/>
      </w:divBdr>
      <w:divsChild>
        <w:div w:id="1775323329">
          <w:marLeft w:val="0"/>
          <w:marRight w:val="0"/>
          <w:marTop w:val="0"/>
          <w:marBottom w:val="0"/>
          <w:divBdr>
            <w:top w:val="none" w:sz="0" w:space="0" w:color="auto"/>
            <w:left w:val="none" w:sz="0" w:space="0" w:color="auto"/>
            <w:bottom w:val="none" w:sz="0" w:space="0" w:color="auto"/>
            <w:right w:val="none" w:sz="0" w:space="0" w:color="auto"/>
          </w:divBdr>
          <w:divsChild>
            <w:div w:id="48310167">
              <w:marLeft w:val="0"/>
              <w:marRight w:val="0"/>
              <w:marTop w:val="0"/>
              <w:marBottom w:val="0"/>
              <w:divBdr>
                <w:top w:val="none" w:sz="0" w:space="0" w:color="auto"/>
                <w:left w:val="none" w:sz="0" w:space="0" w:color="auto"/>
                <w:bottom w:val="none" w:sz="0" w:space="0" w:color="auto"/>
                <w:right w:val="none" w:sz="0" w:space="0" w:color="auto"/>
              </w:divBdr>
              <w:divsChild>
                <w:div w:id="536967403">
                  <w:marLeft w:val="0"/>
                  <w:marRight w:val="0"/>
                  <w:marTop w:val="0"/>
                  <w:marBottom w:val="0"/>
                  <w:divBdr>
                    <w:top w:val="none" w:sz="0" w:space="0" w:color="auto"/>
                    <w:left w:val="none" w:sz="0" w:space="0" w:color="auto"/>
                    <w:bottom w:val="none" w:sz="0" w:space="0" w:color="auto"/>
                    <w:right w:val="none" w:sz="0" w:space="0" w:color="auto"/>
                  </w:divBdr>
                  <w:divsChild>
                    <w:div w:id="14019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232393">
          <w:marLeft w:val="0"/>
          <w:marRight w:val="0"/>
          <w:marTop w:val="0"/>
          <w:marBottom w:val="0"/>
          <w:divBdr>
            <w:top w:val="none" w:sz="0" w:space="0" w:color="auto"/>
            <w:left w:val="none" w:sz="0" w:space="0" w:color="auto"/>
            <w:bottom w:val="none" w:sz="0" w:space="0" w:color="auto"/>
            <w:right w:val="none" w:sz="0" w:space="0" w:color="auto"/>
          </w:divBdr>
          <w:divsChild>
            <w:div w:id="7891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565">
      <w:bodyDiv w:val="1"/>
      <w:marLeft w:val="0"/>
      <w:marRight w:val="0"/>
      <w:marTop w:val="0"/>
      <w:marBottom w:val="0"/>
      <w:divBdr>
        <w:top w:val="none" w:sz="0" w:space="0" w:color="auto"/>
        <w:left w:val="none" w:sz="0" w:space="0" w:color="auto"/>
        <w:bottom w:val="none" w:sz="0" w:space="0" w:color="auto"/>
        <w:right w:val="none" w:sz="0" w:space="0" w:color="auto"/>
      </w:divBdr>
    </w:div>
    <w:div w:id="1045448322">
      <w:bodyDiv w:val="1"/>
      <w:marLeft w:val="0"/>
      <w:marRight w:val="0"/>
      <w:marTop w:val="0"/>
      <w:marBottom w:val="0"/>
      <w:divBdr>
        <w:top w:val="none" w:sz="0" w:space="0" w:color="auto"/>
        <w:left w:val="none" w:sz="0" w:space="0" w:color="auto"/>
        <w:bottom w:val="none" w:sz="0" w:space="0" w:color="auto"/>
        <w:right w:val="none" w:sz="0" w:space="0" w:color="auto"/>
      </w:divBdr>
    </w:div>
    <w:div w:id="1301183272">
      <w:bodyDiv w:val="1"/>
      <w:marLeft w:val="0"/>
      <w:marRight w:val="0"/>
      <w:marTop w:val="0"/>
      <w:marBottom w:val="0"/>
      <w:divBdr>
        <w:top w:val="none" w:sz="0" w:space="0" w:color="auto"/>
        <w:left w:val="none" w:sz="0" w:space="0" w:color="auto"/>
        <w:bottom w:val="none" w:sz="0" w:space="0" w:color="auto"/>
        <w:right w:val="none" w:sz="0" w:space="0" w:color="auto"/>
      </w:divBdr>
    </w:div>
    <w:div w:id="1322277243">
      <w:bodyDiv w:val="1"/>
      <w:marLeft w:val="0"/>
      <w:marRight w:val="0"/>
      <w:marTop w:val="0"/>
      <w:marBottom w:val="0"/>
      <w:divBdr>
        <w:top w:val="none" w:sz="0" w:space="0" w:color="auto"/>
        <w:left w:val="none" w:sz="0" w:space="0" w:color="auto"/>
        <w:bottom w:val="none" w:sz="0" w:space="0" w:color="auto"/>
        <w:right w:val="none" w:sz="0" w:space="0" w:color="auto"/>
      </w:divBdr>
    </w:div>
    <w:div w:id="1521166290">
      <w:bodyDiv w:val="1"/>
      <w:marLeft w:val="0"/>
      <w:marRight w:val="0"/>
      <w:marTop w:val="0"/>
      <w:marBottom w:val="0"/>
      <w:divBdr>
        <w:top w:val="none" w:sz="0" w:space="0" w:color="auto"/>
        <w:left w:val="none" w:sz="0" w:space="0" w:color="auto"/>
        <w:bottom w:val="none" w:sz="0" w:space="0" w:color="auto"/>
        <w:right w:val="none" w:sz="0" w:space="0" w:color="auto"/>
      </w:divBdr>
    </w:div>
    <w:div w:id="1748115678">
      <w:bodyDiv w:val="1"/>
      <w:marLeft w:val="0"/>
      <w:marRight w:val="0"/>
      <w:marTop w:val="0"/>
      <w:marBottom w:val="0"/>
      <w:divBdr>
        <w:top w:val="none" w:sz="0" w:space="0" w:color="auto"/>
        <w:left w:val="none" w:sz="0" w:space="0" w:color="auto"/>
        <w:bottom w:val="none" w:sz="0" w:space="0" w:color="auto"/>
        <w:right w:val="none" w:sz="0" w:space="0" w:color="auto"/>
      </w:divBdr>
    </w:div>
    <w:div w:id="2113894325">
      <w:bodyDiv w:val="1"/>
      <w:marLeft w:val="0"/>
      <w:marRight w:val="0"/>
      <w:marTop w:val="0"/>
      <w:marBottom w:val="0"/>
      <w:divBdr>
        <w:top w:val="none" w:sz="0" w:space="0" w:color="auto"/>
        <w:left w:val="none" w:sz="0" w:space="0" w:color="auto"/>
        <w:bottom w:val="none" w:sz="0" w:space="0" w:color="auto"/>
        <w:right w:val="none" w:sz="0" w:space="0" w:color="auto"/>
      </w:divBdr>
      <w:divsChild>
        <w:div w:id="583995601">
          <w:marLeft w:val="0"/>
          <w:marRight w:val="0"/>
          <w:marTop w:val="0"/>
          <w:marBottom w:val="0"/>
          <w:divBdr>
            <w:top w:val="none" w:sz="0" w:space="0" w:color="auto"/>
            <w:left w:val="none" w:sz="0" w:space="0" w:color="auto"/>
            <w:bottom w:val="none" w:sz="0" w:space="0" w:color="auto"/>
            <w:right w:val="none" w:sz="0" w:space="0" w:color="auto"/>
          </w:divBdr>
          <w:divsChild>
            <w:div w:id="1175849382">
              <w:marLeft w:val="0"/>
              <w:marRight w:val="0"/>
              <w:marTop w:val="0"/>
              <w:marBottom w:val="0"/>
              <w:divBdr>
                <w:top w:val="none" w:sz="0" w:space="0" w:color="auto"/>
                <w:left w:val="none" w:sz="0" w:space="0" w:color="auto"/>
                <w:bottom w:val="none" w:sz="0" w:space="0" w:color="auto"/>
                <w:right w:val="none" w:sz="0" w:space="0" w:color="auto"/>
              </w:divBdr>
              <w:divsChild>
                <w:div w:id="1829638490">
                  <w:marLeft w:val="0"/>
                  <w:marRight w:val="0"/>
                  <w:marTop w:val="0"/>
                  <w:marBottom w:val="0"/>
                  <w:divBdr>
                    <w:top w:val="none" w:sz="0" w:space="0" w:color="auto"/>
                    <w:left w:val="none" w:sz="0" w:space="0" w:color="auto"/>
                    <w:bottom w:val="none" w:sz="0" w:space="0" w:color="auto"/>
                    <w:right w:val="none" w:sz="0" w:space="0" w:color="auto"/>
                  </w:divBdr>
                  <w:divsChild>
                    <w:div w:id="7486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73582">
          <w:marLeft w:val="0"/>
          <w:marRight w:val="0"/>
          <w:marTop w:val="0"/>
          <w:marBottom w:val="0"/>
          <w:divBdr>
            <w:top w:val="none" w:sz="0" w:space="0" w:color="auto"/>
            <w:left w:val="none" w:sz="0" w:space="0" w:color="auto"/>
            <w:bottom w:val="none" w:sz="0" w:space="0" w:color="auto"/>
            <w:right w:val="none" w:sz="0" w:space="0" w:color="auto"/>
          </w:divBdr>
          <w:divsChild>
            <w:div w:id="8789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ecurity.snyk.io/package/npm/bootstrap/3.3.0"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ecurity.snyk.io/package/npm/jquery-ui/1.12.1"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ecurity.snyk.io/vuln/SNYK-JS-REQUIREJS-5416713%20" TargetMode="External"/><Relationship Id="rId8" Type="http://schemas.openxmlformats.org/officeDocument/2006/relationships/hyperlink" Target="https://pfsw.com/be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ksandarMilosavlje\OneDrive%20-%20IP-Solutions%20AB\Desktop\Packet%20Front\Penetration%20Test%20Report%20-%20Mal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246BC-DC61-7C45-95AD-4A76B9CF4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Penetration Test Report - Mall.dotx</Template>
  <TotalTime>265</TotalTime>
  <Pages>16</Pages>
  <Words>2291</Words>
  <Characters>13062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Milosavljevic</dc:creator>
  <cp:keywords/>
  <dc:description/>
  <cp:lastModifiedBy>Aleksandar Milosavljevic</cp:lastModifiedBy>
  <cp:revision>291</cp:revision>
  <cp:lastPrinted>2024-05-29T08:17:00Z</cp:lastPrinted>
  <dcterms:created xsi:type="dcterms:W3CDTF">2024-05-20T10:08:00Z</dcterms:created>
  <dcterms:modified xsi:type="dcterms:W3CDTF">2024-05-29T08:18:00Z</dcterms:modified>
</cp:coreProperties>
</file>